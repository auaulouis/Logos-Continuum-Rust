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544E" w:rsidRPr="00F44D6A" w:rsidRDefault="00E8544E" w:rsidP="00F44D6A">
      <w:pPr>
        <w:pStyle w:val="BlockTitle"/>
        <w:pBdr>
          <w:bottom w:val="dotted" w:sz="24" w:space="1" w:color="auto"/>
        </w:pBdr>
        <w:spacing w:line="276" w:lineRule="auto"/>
        <w:rPr>
          <w:rFonts w:ascii="Helvetica" w:hAnsi="Helvetica"/>
        </w:rPr>
      </w:pPr>
      <w:bookmarkStart w:id="0" w:name="_Toc141700166"/>
      <w:r w:rsidRPr="00F44D6A">
        <w:rPr>
          <w:rFonts w:ascii="Helvetica" w:hAnsi="Helvetica"/>
        </w:rPr>
        <w:t>INDEX</w:t>
      </w:r>
      <w:bookmarkEnd w:id="0"/>
    </w:p>
    <w:p w:rsidR="00E8544E" w:rsidRPr="00F44D6A" w:rsidRDefault="00E8544E" w:rsidP="00F44D6A">
      <w:pPr>
        <w:pStyle w:val="TagChar"/>
        <w:spacing w:line="276" w:lineRule="auto"/>
        <w:rPr>
          <w:rFonts w:ascii="Helvetica" w:hAnsi="Helvetica"/>
        </w:rPr>
      </w:pPr>
    </w:p>
    <w:p w:rsidR="00E8544E" w:rsidRPr="00F44D6A" w:rsidRDefault="00E8544E" w:rsidP="00F44D6A">
      <w:pPr>
        <w:pStyle w:val="TOC1"/>
        <w:tabs>
          <w:tab w:val="right" w:leader="dot" w:pos="11366"/>
        </w:tabs>
        <w:spacing w:line="276" w:lineRule="auto"/>
        <w:rPr>
          <w:rFonts w:ascii="Helvetica" w:hAnsi="Helvetica"/>
          <w:noProof/>
          <w:sz w:val="24"/>
        </w:rPr>
      </w:pPr>
      <w:r w:rsidRPr="00F44D6A">
        <w:rPr>
          <w:rFonts w:ascii="Helvetica" w:hAnsi="Helvetica"/>
        </w:rPr>
        <w:fldChar w:fldCharType="begin"/>
      </w:r>
      <w:r w:rsidRPr="00F44D6A">
        <w:rPr>
          <w:rFonts w:ascii="Helvetica" w:hAnsi="Helvetica"/>
        </w:rPr>
        <w:instrText xml:space="preserve"> TOC \o "1-1" \h \z \u </w:instrText>
      </w:r>
      <w:r w:rsidRPr="00F44D6A">
        <w:rPr>
          <w:rFonts w:ascii="Helvetica" w:hAnsi="Helvetica"/>
        </w:rPr>
        <w:fldChar w:fldCharType="separate"/>
      </w:r>
      <w:hyperlink w:anchor="_Toc141700166" w:history="1">
        <w:r w:rsidRPr="00F44D6A">
          <w:rPr>
            <w:rStyle w:val="Hyperlink"/>
            <w:rFonts w:ascii="Helvetica" w:hAnsi="Helvetica"/>
            <w:noProof/>
          </w:rPr>
          <w:t>INDEX</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_Toc141700166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1</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67" w:history="1">
        <w:r w:rsidRPr="00F44D6A">
          <w:rPr>
            <w:rStyle w:val="Hyperlink"/>
            <w:rFonts w:ascii="Helvetica" w:hAnsi="Helvetica"/>
            <w:noProof/>
          </w:rPr>
          <w:t>***IMPORTANT QUOTE***</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_Toc141700167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3</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68" w:history="1">
        <w:r w:rsidRPr="00F44D6A">
          <w:rPr>
            <w:rStyle w:val="Hyperlink"/>
            <w:rFonts w:ascii="Helvetica" w:hAnsi="Helvetica"/>
            <w:noProof/>
          </w:rPr>
          <w:t>***SHELL***</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_Toc141700168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69" w:history="1">
        <w:r w:rsidRPr="00F44D6A">
          <w:rPr>
            <w:rStyle w:val="Hyperlink"/>
            <w:rFonts w:ascii="Helvetica" w:hAnsi="Helvetica"/>
            <w:noProof/>
          </w:rPr>
          <w:t>Shell 1/</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_Toc141700169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70" w:history="1">
        <w:r w:rsidRPr="00F44D6A">
          <w:rPr>
            <w:rStyle w:val="Hyperlink"/>
            <w:rFonts w:ascii="Helvetica" w:hAnsi="Helvetica"/>
            <w:noProof/>
          </w:rPr>
          <w:t>Shell 2/</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_Toc141700170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5</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71" w:history="1">
        <w:r w:rsidRPr="00F44D6A">
          <w:rPr>
            <w:rStyle w:val="Hyperlink"/>
            <w:rFonts w:ascii="Helvetica" w:hAnsi="Helvetica"/>
            <w:noProof/>
          </w:rPr>
          <w:t>Shell 3/</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_Toc141700171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6</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72" w:history="1">
        <w:r w:rsidRPr="00F44D6A">
          <w:rPr>
            <w:rStyle w:val="Hyperlink"/>
            <w:rFonts w:ascii="Helvetica" w:hAnsi="Helvetica"/>
            <w:noProof/>
          </w:rPr>
          <w:t>Shell 4/</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_Toc141700172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7</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73" w:history="1">
        <w:r w:rsidRPr="00F44D6A">
          <w:rPr>
            <w:rStyle w:val="Hyperlink"/>
            <w:rFonts w:ascii="Helvetica" w:hAnsi="Helvetica"/>
            <w:noProof/>
          </w:rPr>
          <w:t>A2 Gendered language</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_Toc141700173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8</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74" w:history="1">
        <w:r w:rsidRPr="00F44D6A">
          <w:rPr>
            <w:rStyle w:val="Hyperlink"/>
            <w:rFonts w:ascii="Helvetica" w:hAnsi="Helvetica"/>
            <w:noProof/>
          </w:rPr>
          <w:t>***ANARCHY SOLVENCY***</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_Toc141700174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9</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75" w:history="1">
        <w:r w:rsidRPr="00F44D6A">
          <w:rPr>
            <w:rStyle w:val="Hyperlink"/>
            <w:rFonts w:ascii="Helvetica" w:hAnsi="Helvetica"/>
            <w:noProof/>
          </w:rPr>
          <w:t>Anarc</w:t>
        </w:r>
        <w:r w:rsidRPr="00F44D6A">
          <w:rPr>
            <w:rStyle w:val="Hyperlink"/>
            <w:rFonts w:ascii="Helvetica" w:hAnsi="Helvetica"/>
            <w:noProof/>
          </w:rPr>
          <w:t>h</w:t>
        </w:r>
        <w:r w:rsidRPr="00F44D6A">
          <w:rPr>
            <w:rStyle w:val="Hyperlink"/>
            <w:rFonts w:ascii="Helvetica" w:hAnsi="Helvetica"/>
            <w:noProof/>
          </w:rPr>
          <w:t>y Solven</w:t>
        </w:r>
        <w:r w:rsidRPr="00F44D6A">
          <w:rPr>
            <w:rStyle w:val="Hyperlink"/>
            <w:rFonts w:ascii="Helvetica" w:hAnsi="Helvetica"/>
            <w:noProof/>
          </w:rPr>
          <w:t>c</w:t>
        </w:r>
        <w:r w:rsidRPr="00F44D6A">
          <w:rPr>
            <w:rStyle w:val="Hyperlink"/>
            <w:rFonts w:ascii="Helvetica" w:hAnsi="Helvetica"/>
            <w:noProof/>
          </w:rPr>
          <w:t>y1/</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_Toc141700175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9</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76" w:history="1">
        <w:r w:rsidRPr="00F44D6A">
          <w:rPr>
            <w:rStyle w:val="Hyperlink"/>
            <w:rFonts w:ascii="Helvetica" w:hAnsi="Helvetica"/>
            <w:noProof/>
          </w:rPr>
          <w:t>Anarchy Solvency 2/</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_Toc141700176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10</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77" w:history="1">
        <w:r w:rsidRPr="00F44D6A">
          <w:rPr>
            <w:rStyle w:val="Hyperlink"/>
            <w:rFonts w:ascii="Helvetica" w:hAnsi="Helvetica"/>
            <w:noProof/>
          </w:rPr>
          <w:t>Anarchy Solvency 3/</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_Toc141700177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11</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78" w:history="1">
        <w:r w:rsidRPr="00F44D6A">
          <w:rPr>
            <w:rStyle w:val="Hyperlink"/>
            <w:rFonts w:ascii="Helvetica" w:hAnsi="Helvetica"/>
            <w:noProof/>
          </w:rPr>
          <w:t>Anarchy Solvency 4/</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_Toc141700178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12</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79" w:history="1">
        <w:r w:rsidRPr="00F44D6A">
          <w:rPr>
            <w:rStyle w:val="Hyperlink"/>
            <w:rFonts w:ascii="Helvetica" w:hAnsi="Helvetica"/>
            <w:noProof/>
          </w:rPr>
          <w:t>Anarchy Solvency 5/</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_Toc141700179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13</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80" w:history="1">
        <w:r w:rsidRPr="00F44D6A">
          <w:rPr>
            <w:rStyle w:val="Hyperlink"/>
            <w:rFonts w:ascii="Helvetica" w:hAnsi="Helvetica"/>
            <w:noProof/>
          </w:rPr>
          <w:t>Anarchy Solvency 6/</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_Toc141700180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14</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81" w:history="1">
        <w:r w:rsidRPr="00F44D6A">
          <w:rPr>
            <w:rStyle w:val="Hyperlink"/>
            <w:rFonts w:ascii="Helvetica" w:hAnsi="Helvetica"/>
            <w:noProof/>
          </w:rPr>
          <w:t>Anarchy Solvency</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_Toc141700181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15</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82" w:history="1">
        <w:r w:rsidRPr="00F44D6A">
          <w:rPr>
            <w:rStyle w:val="Hyperlink"/>
            <w:rFonts w:ascii="Helvetica" w:hAnsi="Helvetica"/>
            <w:noProof/>
          </w:rPr>
          <w:t>Anarchy Solvency</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_Toc141700182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16</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83" w:history="1">
        <w:r w:rsidRPr="00F44D6A">
          <w:rPr>
            <w:rStyle w:val="Hyperlink"/>
            <w:rFonts w:ascii="Helvetica" w:hAnsi="Helvetica"/>
            <w:noProof/>
          </w:rPr>
          <w:t>Anarchy Solves- Empirical Evidence</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_Toc141700183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17</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84" w:history="1">
        <w:r w:rsidRPr="00F44D6A">
          <w:rPr>
            <w:rStyle w:val="Hyperlink"/>
            <w:rFonts w:ascii="Helvetica" w:hAnsi="Helvetica"/>
            <w:noProof/>
          </w:rPr>
          <w:t>Anarchy Solves Capitalism</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_Toc141700184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18</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85" w:history="1">
        <w:r w:rsidRPr="00F44D6A">
          <w:rPr>
            <w:rStyle w:val="Hyperlink"/>
            <w:rFonts w:ascii="Helvetica" w:hAnsi="Helvetica"/>
            <w:noProof/>
          </w:rPr>
          <w:t>Individual Action Key</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_Toc141700185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19</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86" w:history="1">
        <w:r w:rsidRPr="00F44D6A">
          <w:rPr>
            <w:rStyle w:val="Hyperlink"/>
            <w:rFonts w:ascii="Helvetica" w:hAnsi="Helvetica"/>
            <w:noProof/>
          </w:rPr>
          <w:t>***LINKS***</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_Toc141700186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20</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87" w:history="1">
        <w:r w:rsidRPr="00F44D6A">
          <w:rPr>
            <w:rStyle w:val="Hyperlink"/>
            <w:rFonts w:ascii="Helvetica" w:hAnsi="Helvetica"/>
            <w:noProof/>
          </w:rPr>
          <w:t>State Links 1/</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_Toc141700187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20</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88" w:history="1">
        <w:r w:rsidRPr="00F44D6A">
          <w:rPr>
            <w:rStyle w:val="Hyperlink"/>
            <w:rFonts w:ascii="Helvetica" w:hAnsi="Helvetica"/>
            <w:noProof/>
          </w:rPr>
          <w:t>State Links 2/</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_Toc141700188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21</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89" w:history="1">
        <w:r w:rsidRPr="00F44D6A">
          <w:rPr>
            <w:rStyle w:val="Hyperlink"/>
            <w:rFonts w:ascii="Helvetica" w:hAnsi="Helvetica"/>
            <w:noProof/>
          </w:rPr>
          <w:t>State Links 3/</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_Toc141700189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22</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90" w:history="1">
        <w:r w:rsidRPr="00F44D6A">
          <w:rPr>
            <w:rStyle w:val="Hyperlink"/>
            <w:rFonts w:ascii="Helvetica" w:hAnsi="Helvetica"/>
            <w:noProof/>
          </w:rPr>
          <w:t>Capitalism Links1/</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_Toc141700190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23</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91" w:history="1">
        <w:r w:rsidRPr="00F44D6A">
          <w:rPr>
            <w:rStyle w:val="Hyperlink"/>
            <w:rFonts w:ascii="Helvetica" w:hAnsi="Helvetica"/>
            <w:noProof/>
          </w:rPr>
          <w:t>Capitalism Links 2/</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_Toc141700191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24</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92" w:history="1">
        <w:r w:rsidRPr="00F44D6A">
          <w:rPr>
            <w:rStyle w:val="Hyperlink"/>
            <w:rFonts w:ascii="Helvetica" w:hAnsi="Helvetica"/>
            <w:noProof/>
          </w:rPr>
          <w:t>Capitalism Links 3/</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_Toc141700192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25</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93" w:history="1">
        <w:r w:rsidRPr="00F44D6A">
          <w:rPr>
            <w:rStyle w:val="Hyperlink"/>
            <w:rFonts w:ascii="Helvetica" w:hAnsi="Helvetica"/>
            <w:noProof/>
          </w:rPr>
          <w:t>Capitalism Links- Unemployment 1/</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_Toc141700193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26</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94" w:history="1">
        <w:r w:rsidRPr="00F44D6A">
          <w:rPr>
            <w:rStyle w:val="Hyperlink"/>
            <w:rFonts w:ascii="Helvetica" w:hAnsi="Helvetica"/>
            <w:noProof/>
          </w:rPr>
          <w:t>Capitalism Collapse Inevitable 1/</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_Toc141700194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27</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95" w:history="1">
        <w:r w:rsidRPr="00F44D6A">
          <w:rPr>
            <w:rStyle w:val="Hyperlink"/>
            <w:rFonts w:ascii="Helvetica" w:hAnsi="Helvetica"/>
            <w:noProof/>
          </w:rPr>
          <w:t>IMF/World Bank Link</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_Toc141700195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28</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96" w:history="1">
        <w:r w:rsidRPr="00F44D6A">
          <w:rPr>
            <w:rStyle w:val="Hyperlink"/>
            <w:rFonts w:ascii="Helvetica" w:hAnsi="Helvetica"/>
            <w:noProof/>
          </w:rPr>
          <w:t>***IMPACTS***</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_Toc141700196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29</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97" w:history="1">
        <w:r w:rsidRPr="00F44D6A">
          <w:rPr>
            <w:rStyle w:val="Hyperlink"/>
            <w:rFonts w:ascii="Helvetica" w:hAnsi="Helvetica"/>
            <w:noProof/>
          </w:rPr>
          <w:t>Impacts- Negation of Humnity1/</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_Toc141700197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29</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98" w:history="1">
        <w:r w:rsidRPr="00F44D6A">
          <w:rPr>
            <w:rStyle w:val="Hyperlink"/>
            <w:rFonts w:ascii="Helvetica" w:hAnsi="Helvetica"/>
            <w:noProof/>
          </w:rPr>
          <w:t>THE ANARCHIST FAQ</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_Toc141700198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29</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199" w:history="1">
        <w:r w:rsidRPr="00F44D6A">
          <w:rPr>
            <w:rStyle w:val="Hyperlink"/>
            <w:rFonts w:ascii="Helvetica" w:hAnsi="Helvetica"/>
            <w:noProof/>
          </w:rPr>
          <w:t>Impacts- Negation of Humnity 2/</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_Toc141700199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30</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00" w:history="1">
        <w:r w:rsidRPr="00F44D6A">
          <w:rPr>
            <w:rStyle w:val="Hyperlink"/>
            <w:rFonts w:ascii="Helvetica" w:hAnsi="Helvetica"/>
            <w:noProof/>
          </w:rPr>
          <w:t>Impacts- Negation of Humnity 3/</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_Toc141700200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31</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01" w:history="1">
        <w:r w:rsidRPr="00F44D6A">
          <w:rPr>
            <w:rStyle w:val="Hyperlink"/>
            <w:rFonts w:ascii="Helvetica" w:hAnsi="Helvetica"/>
            <w:noProof/>
          </w:rPr>
          <w:t>Impacts- War and Destruction</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_Toc141700201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32</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02" w:history="1">
        <w:r w:rsidRPr="00F44D6A">
          <w:rPr>
            <w:rStyle w:val="Hyperlink"/>
            <w:rFonts w:ascii="Helvetica" w:hAnsi="Helvetica"/>
            <w:noProof/>
          </w:rPr>
          <w:t>Impacts- Environmental Destruction</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_Toc141700202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33</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03" w:history="1">
        <w:r w:rsidRPr="00F44D6A">
          <w:rPr>
            <w:rStyle w:val="Hyperlink"/>
            <w:rFonts w:ascii="Helvetica" w:hAnsi="Helvetica"/>
            <w:noProof/>
          </w:rPr>
          <w:t>Impacts- Violence</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_Toc141700203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34</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04" w:history="1">
        <w:r w:rsidRPr="00F44D6A">
          <w:rPr>
            <w:rStyle w:val="Hyperlink"/>
            <w:rFonts w:ascii="Helvetica" w:hAnsi="Helvetica"/>
            <w:noProof/>
          </w:rPr>
          <w:t>Impacts- Freedom</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_Toc141700204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35</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05" w:history="1">
        <w:r w:rsidRPr="00F44D6A">
          <w:rPr>
            <w:rStyle w:val="Hyperlink"/>
            <w:rFonts w:ascii="Helvetica" w:hAnsi="Helvetica"/>
            <w:noProof/>
          </w:rPr>
          <w:t>Impacts- Racism, Sexism, Homophobia</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_Toc141700205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36</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06" w:history="1">
        <w:r w:rsidRPr="00F44D6A">
          <w:rPr>
            <w:rStyle w:val="Hyperlink"/>
            <w:rFonts w:ascii="Helvetica" w:hAnsi="Helvetica"/>
            <w:noProof/>
          </w:rPr>
          <w:t>Racism Impacts</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_Toc141700206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37</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07" w:history="1">
        <w:r w:rsidRPr="00F44D6A">
          <w:rPr>
            <w:rStyle w:val="Hyperlink"/>
            <w:rFonts w:ascii="Helvetica" w:hAnsi="Helvetica"/>
            <w:noProof/>
          </w:rPr>
          <w:t>Biopower Impact</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_Toc141700207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38</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08" w:history="1">
        <w:r w:rsidRPr="00F44D6A">
          <w:rPr>
            <w:rStyle w:val="Hyperlink"/>
            <w:rFonts w:ascii="Helvetica" w:hAnsi="Helvetica"/>
            <w:noProof/>
          </w:rPr>
          <w:t>Dehum Impacts</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_Toc141700208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39</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09" w:history="1">
        <w:r w:rsidRPr="00F44D6A">
          <w:rPr>
            <w:rStyle w:val="Hyperlink"/>
            <w:rFonts w:ascii="Helvetica" w:hAnsi="Helvetica"/>
            <w:noProof/>
          </w:rPr>
          <w:t>Capitalism Impacts- General</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_Toc141700209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40</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10" w:history="1">
        <w:r w:rsidRPr="00F44D6A">
          <w:rPr>
            <w:rStyle w:val="Hyperlink"/>
            <w:rFonts w:ascii="Helvetica" w:hAnsi="Helvetica"/>
            <w:noProof/>
          </w:rPr>
          <w:t>Capitalism Impacts- General</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_Toc141700210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41</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11" w:history="1">
        <w:r w:rsidRPr="00F44D6A">
          <w:rPr>
            <w:rStyle w:val="Hyperlink"/>
            <w:rFonts w:ascii="Helvetica" w:hAnsi="Helvetica"/>
            <w:noProof/>
          </w:rPr>
          <w:t>Capitalism Impacts- Freedom</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_Toc141700211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42</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12" w:history="1">
        <w:r w:rsidRPr="00F44D6A">
          <w:rPr>
            <w:rStyle w:val="Hyperlink"/>
            <w:rFonts w:ascii="Helvetica" w:hAnsi="Helvetica"/>
            <w:noProof/>
          </w:rPr>
          <w:t>Capitalism Impacts- Dehumanization</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_Toc141700212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43</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13" w:history="1">
        <w:r w:rsidRPr="00F44D6A">
          <w:rPr>
            <w:rStyle w:val="Hyperlink"/>
            <w:rFonts w:ascii="Helvetica" w:hAnsi="Helvetica"/>
            <w:noProof/>
          </w:rPr>
          <w:t>Capitalism Impacts- Slavery</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_Toc141700213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44</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14" w:history="1">
        <w:r w:rsidRPr="00F44D6A">
          <w:rPr>
            <w:rStyle w:val="Hyperlink"/>
            <w:rFonts w:ascii="Helvetica" w:hAnsi="Helvetica"/>
            <w:noProof/>
          </w:rPr>
          <w:t>Capitalism Impacts- Racism, Sexism, Homophobia</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_Toc141700214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45</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15" w:history="1">
        <w:r w:rsidRPr="00F44D6A">
          <w:rPr>
            <w:rStyle w:val="Hyperlink"/>
            <w:rFonts w:ascii="Helvetica" w:hAnsi="Helvetica"/>
            <w:noProof/>
          </w:rPr>
          <w:t>Capitalism Impacts- Racism, Sexism, Homophobia</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_Toc141700215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46</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16" w:history="1">
        <w:r w:rsidRPr="00F44D6A">
          <w:rPr>
            <w:rStyle w:val="Hyperlink"/>
            <w:rFonts w:ascii="Helvetica" w:hAnsi="Helvetica"/>
            <w:noProof/>
          </w:rPr>
          <w:t>***PUNISHMENT AD-ON***</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_Toc141700216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47</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17" w:history="1">
        <w:r w:rsidRPr="00F44D6A">
          <w:rPr>
            <w:rStyle w:val="Hyperlink"/>
            <w:rFonts w:ascii="Helvetica" w:hAnsi="Helvetica"/>
            <w:noProof/>
          </w:rPr>
          <w:t>PUNISHMENT ADD-On</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_Toc141700217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47</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18" w:history="1">
        <w:r w:rsidRPr="00F44D6A">
          <w:rPr>
            <w:rStyle w:val="Hyperlink"/>
            <w:rFonts w:ascii="Helvetica" w:hAnsi="Helvetica"/>
            <w:noProof/>
          </w:rPr>
          <w:t>Punishment Ad-on</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_Toc141700218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48</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19" w:history="1">
        <w:r w:rsidRPr="00F44D6A">
          <w:rPr>
            <w:rStyle w:val="Hyperlink"/>
            <w:rFonts w:ascii="Helvetica" w:hAnsi="Helvetica"/>
            <w:noProof/>
          </w:rPr>
          <w:t>Punishment Extensions</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_Toc141700219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49</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20" w:history="1">
        <w:r w:rsidRPr="00F44D6A">
          <w:rPr>
            <w:rStyle w:val="Hyperlink"/>
            <w:rFonts w:ascii="Helvetica" w:hAnsi="Helvetica"/>
            <w:noProof/>
          </w:rPr>
          <w:t>Punishment Extensions</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_Toc141700220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50</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21" w:history="1">
        <w:r w:rsidRPr="00F44D6A">
          <w:rPr>
            <w:rStyle w:val="Hyperlink"/>
            <w:rFonts w:ascii="Helvetica" w:hAnsi="Helvetica"/>
            <w:noProof/>
          </w:rPr>
          <w:t>Punishment Extensions</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_Toc141700221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51</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22" w:history="1">
        <w:r w:rsidRPr="00F44D6A">
          <w:rPr>
            <w:rStyle w:val="Hyperlink"/>
            <w:rFonts w:ascii="Helvetica" w:hAnsi="Helvetica"/>
            <w:noProof/>
          </w:rPr>
          <w:t>****ANSWERS TO***</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_Toc141700222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52</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23" w:history="1">
        <w:r w:rsidRPr="00F44D6A">
          <w:rPr>
            <w:rStyle w:val="Hyperlink"/>
            <w:rFonts w:ascii="Helvetica" w:hAnsi="Helvetica"/>
            <w:noProof/>
          </w:rPr>
          <w:t>A2 Perm</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_Toc141700223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52</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24" w:history="1">
        <w:r w:rsidRPr="00F44D6A">
          <w:rPr>
            <w:rStyle w:val="Hyperlink"/>
            <w:rFonts w:ascii="Helvetica" w:hAnsi="Helvetica"/>
            <w:noProof/>
          </w:rPr>
          <w:t>A2 Perm</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_Toc141700224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53</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25" w:history="1">
        <w:r w:rsidRPr="00F44D6A">
          <w:rPr>
            <w:rStyle w:val="Hyperlink"/>
            <w:rFonts w:ascii="Helvetica" w:hAnsi="Helvetica"/>
            <w:noProof/>
          </w:rPr>
          <w:t>A2 Perm</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_Toc141700225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54</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26" w:history="1">
        <w:r w:rsidRPr="00F44D6A">
          <w:rPr>
            <w:rStyle w:val="Hyperlink"/>
            <w:rFonts w:ascii="Helvetica" w:hAnsi="Helvetica"/>
            <w:noProof/>
          </w:rPr>
          <w:t>A2 State = Freedom</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_Toc141700226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55</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27" w:history="1">
        <w:r w:rsidRPr="00F44D6A">
          <w:rPr>
            <w:rStyle w:val="Hyperlink"/>
            <w:rFonts w:ascii="Helvetica" w:hAnsi="Helvetica"/>
            <w:noProof/>
          </w:rPr>
          <w:t>A2 Anarchy = violence</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_Toc141700227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56</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28" w:history="1">
        <w:r w:rsidRPr="00F44D6A">
          <w:rPr>
            <w:rStyle w:val="Hyperlink"/>
            <w:rFonts w:ascii="Helvetica" w:hAnsi="Helvetica"/>
            <w:noProof/>
          </w:rPr>
          <w:t>A2 Anarchy = violence</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_Toc141700228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57</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29" w:history="1">
        <w:r w:rsidRPr="00F44D6A">
          <w:rPr>
            <w:rStyle w:val="Hyperlink"/>
            <w:rFonts w:ascii="Helvetica" w:hAnsi="Helvetica"/>
            <w:noProof/>
          </w:rPr>
          <w:t>A2 Anarchy = Crazy</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_Toc141700229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58</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30" w:history="1">
        <w:r w:rsidRPr="00F44D6A">
          <w:rPr>
            <w:rStyle w:val="Hyperlink"/>
            <w:rFonts w:ascii="Helvetica" w:hAnsi="Helvetica"/>
            <w:noProof/>
          </w:rPr>
          <w:t>A2 We break down capitalism</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_Toc141700230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59</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31" w:history="1">
        <w:r w:rsidRPr="00F44D6A">
          <w:rPr>
            <w:rStyle w:val="Hyperlink"/>
            <w:rFonts w:ascii="Helvetica" w:hAnsi="Helvetica"/>
            <w:noProof/>
          </w:rPr>
          <w:t>A2 State = Protection</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_Toc141700231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60</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32" w:history="1">
        <w:r w:rsidRPr="00F44D6A">
          <w:rPr>
            <w:rStyle w:val="Hyperlink"/>
            <w:rFonts w:ascii="Helvetica" w:hAnsi="Helvetica"/>
            <w:noProof/>
          </w:rPr>
          <w:t>A2 Anarchy is against human nature</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_Toc141700232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61</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33" w:history="1">
        <w:r w:rsidRPr="00F44D6A">
          <w:rPr>
            <w:rStyle w:val="Hyperlink"/>
            <w:rFonts w:ascii="Helvetica" w:hAnsi="Helvetica"/>
            <w:noProof/>
          </w:rPr>
          <w:t>A2 Natural Capitalism</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_Toc141700233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62</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34" w:history="1">
        <w:r w:rsidRPr="00F44D6A">
          <w:rPr>
            <w:rStyle w:val="Hyperlink"/>
            <w:rFonts w:ascii="Helvetica" w:hAnsi="Helvetica"/>
            <w:noProof/>
          </w:rPr>
          <w:t>A2 Democracy Good</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_Toc141700234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63</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35" w:history="1">
        <w:r w:rsidRPr="00F44D6A">
          <w:rPr>
            <w:rStyle w:val="Hyperlink"/>
            <w:rFonts w:ascii="Helvetica" w:hAnsi="Helvetica"/>
            <w:noProof/>
          </w:rPr>
          <w:t>A2 Individualized Action Key</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_Toc141700235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64</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36" w:history="1">
        <w:r w:rsidRPr="00F44D6A">
          <w:rPr>
            <w:rStyle w:val="Hyperlink"/>
            <w:rFonts w:ascii="Helvetica" w:hAnsi="Helvetica"/>
            <w:noProof/>
          </w:rPr>
          <w:t>A2 Political Reforms Good</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_Toc141700236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65</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37" w:history="1">
        <w:r w:rsidRPr="00F44D6A">
          <w:rPr>
            <w:rStyle w:val="Hyperlink"/>
            <w:rFonts w:ascii="Helvetica" w:hAnsi="Helvetica"/>
            <w:noProof/>
          </w:rPr>
          <w:t>Anarchy FYI</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_Toc141700237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66</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38" w:history="1">
        <w:r w:rsidRPr="00F44D6A">
          <w:rPr>
            <w:rStyle w:val="Hyperlink"/>
            <w:rFonts w:ascii="Helvetica" w:hAnsi="Helvetica"/>
            <w:noProof/>
          </w:rPr>
          <w:t>****AFF ANSWRS***</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_Toc141700238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67</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39" w:history="1">
        <w:r w:rsidRPr="00F44D6A">
          <w:rPr>
            <w:rStyle w:val="Hyperlink"/>
            <w:rFonts w:ascii="Helvetica" w:hAnsi="Helvetica"/>
            <w:noProof/>
          </w:rPr>
          <w:t>Notes</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_Toc141700239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67</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40" w:history="1">
        <w:r w:rsidRPr="00F44D6A">
          <w:rPr>
            <w:rStyle w:val="Hyperlink"/>
            <w:rFonts w:ascii="Helvetica" w:hAnsi="Helvetica"/>
            <w:noProof/>
          </w:rPr>
          <w:t>Perms</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_Toc141700240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68</w:t>
        </w:r>
        <w:r w:rsidRPr="00F44D6A">
          <w:rPr>
            <w:rFonts w:ascii="Helvetica" w:hAnsi="Helvetica"/>
            <w:noProof/>
            <w:webHidden/>
          </w:rPr>
          <w:fldChar w:fldCharType="end"/>
        </w:r>
      </w:hyperlink>
    </w:p>
    <w:p w:rsidR="00E8544E" w:rsidRPr="00F44D6A" w:rsidRDefault="00E8544E" w:rsidP="00F44D6A">
      <w:pPr>
        <w:pStyle w:val="TOC1"/>
        <w:tabs>
          <w:tab w:val="right" w:leader="dot" w:pos="11366"/>
        </w:tabs>
        <w:spacing w:line="276" w:lineRule="auto"/>
        <w:rPr>
          <w:rFonts w:ascii="Helvetica" w:hAnsi="Helvetica"/>
          <w:noProof/>
          <w:sz w:val="24"/>
        </w:rPr>
      </w:pPr>
      <w:hyperlink w:anchor="_Toc141700241" w:history="1">
        <w:r w:rsidRPr="00F44D6A">
          <w:rPr>
            <w:rStyle w:val="Hyperlink"/>
            <w:rFonts w:ascii="Helvetica" w:hAnsi="Helvetica"/>
            <w:noProof/>
          </w:rPr>
          <w:t>Status Quo Solves</w:t>
        </w:r>
        <w:r w:rsidRPr="00F44D6A">
          <w:rPr>
            <w:rFonts w:ascii="Helvetica" w:hAnsi="Helvetica"/>
            <w:noProof/>
            <w:webHidden/>
          </w:rPr>
          <w:tab/>
        </w:r>
        <w:r w:rsidRPr="00F44D6A">
          <w:rPr>
            <w:rFonts w:ascii="Helvetica" w:hAnsi="Helvetica"/>
            <w:noProof/>
            <w:webHidden/>
          </w:rPr>
          <w:fldChar w:fldCharType="begin"/>
        </w:r>
        <w:r w:rsidRPr="00F44D6A">
          <w:rPr>
            <w:rFonts w:ascii="Helvetica" w:hAnsi="Helvetica"/>
            <w:noProof/>
            <w:webHidden/>
          </w:rPr>
          <w:instrText xml:space="preserve"> PAGEREF _Toc141700241 \h </w:instrText>
        </w:r>
        <w:r w:rsidRPr="00F44D6A">
          <w:rPr>
            <w:rFonts w:ascii="Helvetica" w:hAnsi="Helvetica"/>
            <w:noProof/>
          </w:rPr>
        </w:r>
        <w:r w:rsidRPr="00F44D6A">
          <w:rPr>
            <w:rFonts w:ascii="Helvetica" w:hAnsi="Helvetica"/>
            <w:noProof/>
            <w:webHidden/>
          </w:rPr>
          <w:fldChar w:fldCharType="separate"/>
        </w:r>
        <w:r w:rsidRPr="00F44D6A">
          <w:rPr>
            <w:rFonts w:ascii="Helvetica" w:hAnsi="Helvetica"/>
            <w:noProof/>
            <w:webHidden/>
          </w:rPr>
          <w:t>69</w:t>
        </w:r>
        <w:r w:rsidRPr="00F44D6A">
          <w:rPr>
            <w:rFonts w:ascii="Helvetica" w:hAnsi="Helvetica"/>
            <w:noProof/>
            <w:webHidden/>
          </w:rPr>
          <w:fldChar w:fldCharType="end"/>
        </w:r>
      </w:hyperlink>
    </w:p>
    <w:p w:rsidR="00E8544E" w:rsidRPr="00F44D6A" w:rsidRDefault="00E8544E" w:rsidP="00F44D6A">
      <w:pPr>
        <w:pStyle w:val="boldcite"/>
        <w:spacing w:line="276" w:lineRule="auto"/>
        <w:rPr>
          <w:rFonts w:ascii="Helvetica" w:hAnsi="Helvetica"/>
        </w:rPr>
      </w:pPr>
      <w:r w:rsidRPr="00F44D6A">
        <w:rPr>
          <w:rFonts w:ascii="Helvetica" w:hAnsi="Helvetica"/>
        </w:rPr>
        <w:fldChar w:fldCharType="end"/>
      </w:r>
    </w:p>
    <w:p w:rsidR="00AD5069" w:rsidRPr="00F44D6A" w:rsidRDefault="00E8544E" w:rsidP="00F44D6A">
      <w:pPr>
        <w:pStyle w:val="BlockTitle"/>
        <w:pBdr>
          <w:bottom w:val="dotted" w:sz="24" w:space="1" w:color="auto"/>
        </w:pBdr>
        <w:spacing w:line="276" w:lineRule="auto"/>
        <w:rPr>
          <w:rFonts w:ascii="Helvetica" w:hAnsi="Helvetica"/>
        </w:rPr>
      </w:pPr>
      <w:r w:rsidRPr="00F44D6A">
        <w:rPr>
          <w:rFonts w:ascii="Helvetica" w:hAnsi="Helvetica"/>
        </w:rPr>
        <w:br w:type="page"/>
      </w:r>
      <w:bookmarkStart w:id="1" w:name="_Toc141700167"/>
      <w:r w:rsidR="00AD5069" w:rsidRPr="00F44D6A">
        <w:rPr>
          <w:rFonts w:ascii="Helvetica" w:hAnsi="Helvetica"/>
        </w:rPr>
        <w:lastRenderedPageBreak/>
        <w:t>***IMPORTANT QUOTE***</w:t>
      </w:r>
      <w:bookmarkEnd w:id="1"/>
    </w:p>
    <w:p w:rsidR="00AD5069" w:rsidRPr="00F44D6A" w:rsidRDefault="00AD5069" w:rsidP="00F44D6A">
      <w:pPr>
        <w:pStyle w:val="TagChar"/>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 xml:space="preserve">THEY CAN SHOOT US NOW. GO AHEAD. THEY CAN PUT US IN JAIL. FEEL FREE. THEY CAN BEAT US. DO IT, I’VE PAID FOR BETTER. THEY CAN THROW US OUT OF FIRST-FLOOR WINDOWS. BUT WE CAN FLY. THEY CAN SAY HOW IT AIN’T ON THEIR MONOPOLY MEDIA. PLEASE DO. THEY CAN EQUATE OUR JUSTICE WITH THEIR VIOLENCE. OF COURSE THEY WILL. THEY CAN DRAFT IN LIBERALS TO STEAL IDEAS. YOU KNOW THEY’LL TRY. THEY CAN BAN US. STOP US. FIGHT US. SCARE US. KILL US. THEY CAN CLOSE AIRPORTS, STATIONS, ROADS AND MINDS. THEY CAN PROVOKE AND SCHEME. CHEAT AND PROSPER. DISTORT AND DESTROY. THEY CAN CREATE LAWS, MORE LAWS, AND BY-LAWS TO SUIT THEMSELVES. THEY CAN BUILD BIGGER AND BETTER WEAPONS TO ATTACK US WITH AND TO ENRICH THEIR PALS. THEY CAN SELL US CRAP, SELL US FEAR AND SELL US OUT. THEY CAN CALL US CONSUMERS NOT CITIZENS. APATHETIC NOT ANGRY. DISINTERESTED NOT DILLUSIONED. THEY CAN MAKE US DESPAIR AND WEEP, FEAR AND LOATH, RUN AND HIDE. THEY CAN TAKE OUR WORK, OUR MONEY AND OUR LIVES. BUT WE COME WITH JUSTICE AND FIRE. WE COME WITH HONOUR AND IDEAS. WE COME WITH DECENCY AND DESIRE. WE COME NOW AND WE COME AS UNSTOPPABLE AS THE RAIN. THEY CAN SHOOT US NOW. GO </w:t>
      </w:r>
      <w:proofErr w:type="gramStart"/>
      <w:r w:rsidRPr="00F44D6A">
        <w:rPr>
          <w:rFonts w:ascii="Helvetica" w:hAnsi="Helvetica"/>
        </w:rPr>
        <w:t>AHEAD.-</w:t>
      </w:r>
      <w:proofErr w:type="gramEnd"/>
      <w:r w:rsidRPr="00F44D6A">
        <w:rPr>
          <w:rFonts w:ascii="Helvetica" w:hAnsi="Helvetica"/>
        </w:rPr>
        <w:t xml:space="preserve"> ADAM PORTER. </w:t>
      </w:r>
      <w:r w:rsidRPr="00F44D6A">
        <w:rPr>
          <w:rFonts w:ascii="Helvetica" w:hAnsi="Helvetica"/>
        </w:rPr>
        <w:br w:type="column"/>
      </w:r>
    </w:p>
    <w:p w:rsidR="00AD5069" w:rsidRPr="00F44D6A" w:rsidRDefault="00AD5069" w:rsidP="00F44D6A">
      <w:pPr>
        <w:pStyle w:val="BlockTitle"/>
        <w:spacing w:line="276" w:lineRule="auto"/>
        <w:rPr>
          <w:rFonts w:ascii="Helvetica" w:hAnsi="Helvetica"/>
        </w:rPr>
      </w:pPr>
      <w:bookmarkStart w:id="2" w:name="_Toc141700168"/>
      <w:r w:rsidRPr="00F44D6A">
        <w:rPr>
          <w:rFonts w:ascii="Helvetica" w:hAnsi="Helvetica"/>
        </w:rPr>
        <w:t>***SHELL***</w:t>
      </w:r>
      <w:bookmarkEnd w:id="2"/>
    </w:p>
    <w:p w:rsidR="00CC6B13" w:rsidRPr="00F44D6A" w:rsidRDefault="00AD5069" w:rsidP="00F44D6A">
      <w:pPr>
        <w:pStyle w:val="BlockTitle"/>
        <w:spacing w:line="276" w:lineRule="auto"/>
        <w:rPr>
          <w:rFonts w:ascii="Helvetica" w:hAnsi="Helvetica"/>
        </w:rPr>
      </w:pPr>
      <w:bookmarkStart w:id="3" w:name="_Toc141700169"/>
      <w:r w:rsidRPr="00F44D6A">
        <w:rPr>
          <w:rFonts w:ascii="Helvetica" w:hAnsi="Helvetica"/>
        </w:rPr>
        <w:t>Shell 1/</w:t>
      </w:r>
      <w:bookmarkEnd w:id="3"/>
    </w:p>
    <w:p w:rsidR="00AD5069" w:rsidRPr="00F44D6A" w:rsidRDefault="00AD5069" w:rsidP="00F44D6A">
      <w:pPr>
        <w:pStyle w:val="Tag"/>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OBSERVATION ONE: TEXT</w:t>
      </w:r>
    </w:p>
    <w:p w:rsidR="00AD5069" w:rsidRPr="00F44D6A" w:rsidRDefault="00AD5069" w:rsidP="00F44D6A">
      <w:pPr>
        <w:pStyle w:val="Tag"/>
        <w:spacing w:line="276" w:lineRule="auto"/>
        <w:rPr>
          <w:rFonts w:ascii="Helvetica" w:hAnsi="Helvetica"/>
        </w:rPr>
      </w:pPr>
      <w:r w:rsidRPr="00F44D6A">
        <w:rPr>
          <w:rFonts w:ascii="Helvetica" w:hAnsi="Helvetica"/>
        </w:rPr>
        <w:t>THE UNITED STATES FEDERAL GOVERNMENT SHOULD BE DISBANDED.</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OBSERVATION TWO: THE COUNTERPLAN IS LEGITIMATE</w:t>
      </w:r>
    </w:p>
    <w:p w:rsidR="00AD5069" w:rsidRPr="00F44D6A" w:rsidRDefault="00AD5069" w:rsidP="00F44D6A">
      <w:pPr>
        <w:pStyle w:val="Tag"/>
        <w:spacing w:line="276" w:lineRule="auto"/>
        <w:rPr>
          <w:rFonts w:ascii="Helvetica" w:hAnsi="Helvetica"/>
        </w:rPr>
      </w:pPr>
      <w:r w:rsidRPr="00F44D6A">
        <w:rPr>
          <w:rFonts w:ascii="Helvetica" w:hAnsi="Helvetica"/>
        </w:rPr>
        <w:t>A: THE COUNTERPLAN IS NOT TOPICAL BECAUSE IT DOES NOT INCREASE THE NUMBER OF PEOPLE SERVING</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B: THE COUNTERPLAN’S USE OF FIAT IS LEGITIMATE, GERMANE AND PREDICTABLE BECAUSE IT TESTS THE EFFICACY OF GOVERNMENT ACTIONS</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C: THE COUNTERPLAN IS NO MORE ABUSIVE THAN ANY CRITIQUE ALTERNATIVE. IN FACT, IT IS FAR MORE FAIR TO THE AFFIRMATIVE BECAUSE THEY HAVE THE ABILITY TO RUN TRANSITION ARGUMENTS</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D: THE COUNTERPLAN COMPETES BECAUSE IT SOLVES ALL POTENTIAL CASE HARMS AND AVOIDS THE DISADVANTAGES OF STATE ACTION</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E: THE COUNTERPLAN COMPETES BECAUSE IT IS IMPOSSIBLE FOR A NON-EXISTENT STATE TO IMPLEMENT THE AFFIRMATIVE PLAN</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F: THE COUNTERPLAN COMPETES BECAUSE ANY POLICY THAT INCLUDES STATE PROTECTION ACTION LINKS TO OUR HIERARCHY DISADS AND IS LESS EFFECTIVE THAN THE COUNTERPLAN IN SOLVING OUR IMPACTS</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4" w:name="_Toc141700170"/>
      <w:r w:rsidRPr="00F44D6A">
        <w:rPr>
          <w:rFonts w:ascii="Helvetica" w:hAnsi="Helvetica"/>
        </w:rPr>
        <w:lastRenderedPageBreak/>
        <w:t>Shell 2/</w:t>
      </w:r>
      <w:bookmarkEnd w:id="4"/>
    </w:p>
    <w:p w:rsidR="00AD5069" w:rsidRPr="00F44D6A" w:rsidRDefault="00AD5069" w:rsidP="00F44D6A">
      <w:pPr>
        <w:pStyle w:val="Tag"/>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G: THE COUNTERPLAN ALSO COMPETES BECAUSE THE PLAN AND ANY PERMUTATION LINK TO THE DISADVANTAGES OF REFORMIST, ACCOMMODATIONIST POLITICS</w:t>
      </w:r>
    </w:p>
    <w:p w:rsidR="00AD5069" w:rsidRPr="00F44D6A" w:rsidRDefault="00AD5069" w:rsidP="00F44D6A">
      <w:pPr>
        <w:spacing w:line="276" w:lineRule="auto"/>
        <w:rPr>
          <w:rFonts w:ascii="Helvetica" w:hAnsi="Helvetica"/>
          <w:bCs/>
          <w:szCs w:val="20"/>
        </w:rPr>
      </w:pPr>
    </w:p>
    <w:p w:rsidR="00AD5069" w:rsidRPr="00F44D6A" w:rsidRDefault="00AD5069" w:rsidP="00F44D6A">
      <w:pPr>
        <w:spacing w:line="276" w:lineRule="auto"/>
        <w:ind w:left="720"/>
        <w:rPr>
          <w:rFonts w:ascii="Helvetica" w:hAnsi="Helvetica" w:cs="Arial"/>
        </w:rPr>
      </w:pPr>
      <w:r w:rsidRPr="00F44D6A">
        <w:rPr>
          <w:rFonts w:ascii="Helvetica" w:hAnsi="Helvetica" w:cs="Arial"/>
        </w:rPr>
        <w:t xml:space="preserve">Louis Rene </w:t>
      </w:r>
      <w:r w:rsidRPr="00F44D6A">
        <w:rPr>
          <w:rFonts w:ascii="Helvetica" w:hAnsi="Helvetica" w:cs="Arial"/>
          <w:b/>
          <w:sz w:val="28"/>
          <w:u w:val="thick"/>
        </w:rPr>
        <w:t>Beres</w:t>
      </w:r>
      <w:r w:rsidRPr="00F44D6A">
        <w:rPr>
          <w:rFonts w:ascii="Helvetica" w:hAnsi="Helvetica" w:cs="Arial"/>
        </w:rPr>
        <w:t>, Professor, International Law, Purdue University, “Self-Determination, International Law and Survival on Planet Earth,” ARIZONA JOURNAL OF INTERNATIONAL AND COMPARATIVE LAW v. 11, Spring 19</w:t>
      </w:r>
      <w:r w:rsidRPr="00F44D6A">
        <w:rPr>
          <w:rFonts w:ascii="Helvetica" w:hAnsi="Helvetica" w:cs="Arial"/>
          <w:b/>
          <w:sz w:val="28"/>
          <w:u w:val="thick"/>
        </w:rPr>
        <w:t>94</w:t>
      </w:r>
      <w:r w:rsidRPr="00F44D6A">
        <w:rPr>
          <w:rFonts w:ascii="Helvetica" w:hAnsi="Helvetica" w:cs="Arial"/>
        </w:rPr>
        <w:t>, p. 5--6.</w:t>
      </w:r>
    </w:p>
    <w:p w:rsidR="00AD5069" w:rsidRPr="00F44D6A" w:rsidRDefault="00AD5069" w:rsidP="00F44D6A">
      <w:pPr>
        <w:pStyle w:val="evidencetext"/>
        <w:spacing w:line="276" w:lineRule="auto"/>
        <w:rPr>
          <w:rFonts w:ascii="Helvetica" w:hAnsi="Helvetica" w:cs="Arial"/>
        </w:rPr>
      </w:pPr>
    </w:p>
    <w:p w:rsidR="00AD5069" w:rsidRPr="00F44D6A" w:rsidRDefault="00AD5069" w:rsidP="00F44D6A">
      <w:pPr>
        <w:pStyle w:val="evidencetext"/>
        <w:spacing w:line="276" w:lineRule="auto"/>
        <w:rPr>
          <w:rFonts w:ascii="Helvetica" w:hAnsi="Helvetica" w:cs="Arial"/>
        </w:rPr>
      </w:pPr>
      <w:r w:rsidRPr="00F44D6A">
        <w:rPr>
          <w:rFonts w:ascii="Helvetica" w:hAnsi="Helvetica" w:cs="Arial"/>
          <w:u w:val="single"/>
        </w:rPr>
        <w:t xml:space="preserve">What do we really seek in world affairs? If it is authentic peace and an end to war crimes 11 and crimes against humanity, 12 then the expectation of self-determination must be balanced against the needs of </w:t>
      </w:r>
      <w:proofErr w:type="spellStart"/>
      <w:r w:rsidRPr="00F44D6A">
        <w:rPr>
          <w:rFonts w:ascii="Helvetica" w:hAnsi="Helvetica" w:cs="Arial"/>
          <w:u w:val="single"/>
        </w:rPr>
        <w:t>planetization</w:t>
      </w:r>
      <w:proofErr w:type="spellEnd"/>
      <w:r w:rsidRPr="00F44D6A">
        <w:rPr>
          <w:rFonts w:ascii="Helvetica" w:hAnsi="Helvetica" w:cs="Arial"/>
          <w:u w:val="single"/>
        </w:rPr>
        <w:t>, of a new world order 13 in which the commonality and community of the entire human species takes precedence over the lethal calls of separatism, ethnic rivalry, and militaristic nationalism. Poised to consider that national liberation can itself be the source of armed conflict and murder, individuals everywhere must learn to affirm their significance outside the herd, as persons rather than as members</w:t>
      </w:r>
      <w:r w:rsidRPr="00F44D6A">
        <w:rPr>
          <w:rFonts w:ascii="Helvetica" w:hAnsi="Helvetica" w:cs="Arial"/>
        </w:rPr>
        <w:t xml:space="preserve">. </w:t>
      </w:r>
      <w:r w:rsidRPr="00F44D6A">
        <w:rPr>
          <w:rFonts w:ascii="Helvetica" w:hAnsi="Helvetica" w:cs="Arial"/>
          <w:u w:val="single"/>
        </w:rPr>
        <w:t xml:space="preserve">The herd is always potentially dangerous, whether it be the herd of a criminal band, a discontented nationality, or a State. 14 Before the residents of </w:t>
      </w:r>
      <w:proofErr w:type="gramStart"/>
      <w:r w:rsidRPr="00F44D6A">
        <w:rPr>
          <w:rFonts w:ascii="Helvetica" w:hAnsi="Helvetica" w:cs="Arial"/>
          <w:u w:val="single"/>
        </w:rPr>
        <w:t>this  [</w:t>
      </w:r>
      <w:proofErr w:type="gramEnd"/>
      <w:r w:rsidRPr="00F44D6A">
        <w:rPr>
          <w:rFonts w:ascii="Helvetica" w:hAnsi="Helvetica" w:cs="Arial"/>
          <w:u w:val="single"/>
        </w:rPr>
        <w:t>*6</w:t>
      </w:r>
      <w:proofErr w:type="gramStart"/>
      <w:r w:rsidRPr="00F44D6A">
        <w:rPr>
          <w:rFonts w:ascii="Helvetica" w:hAnsi="Helvetica" w:cs="Arial"/>
          <w:u w:val="single"/>
        </w:rPr>
        <w:t>]  endangered</w:t>
      </w:r>
      <w:proofErr w:type="gramEnd"/>
      <w:r w:rsidRPr="00F44D6A">
        <w:rPr>
          <w:rFonts w:ascii="Helvetica" w:hAnsi="Helvetica" w:cs="Arial"/>
          <w:u w:val="single"/>
        </w:rPr>
        <w:t xml:space="preserve"> planet can discover safety in world politics, they will have to discover power and purpose within themselves. In the end, humankind will rise or fall on the strength of a new kind of loyalty, one that recognizes the contrived character of national, religious, and ethnic differences and the primacy of human solidarity</w:t>
      </w:r>
      <w:r w:rsidRPr="00F44D6A">
        <w:rPr>
          <w:rFonts w:ascii="Helvetica" w:hAnsi="Helvetica" w:cs="Arial"/>
        </w:rPr>
        <w:t xml:space="preserve">. Although this kind of loyalty is certainly difficult to imagine, especially when one considers that organization into and belonging within competitive herds still offers most people a desperately needed sense of self-worth, </w:t>
      </w:r>
      <w:r w:rsidRPr="00F44D6A">
        <w:rPr>
          <w:rFonts w:ascii="Helvetica" w:hAnsi="Helvetica" w:cs="Arial"/>
          <w:u w:val="single"/>
        </w:rPr>
        <w:t>there seems to be no alternative</w:t>
      </w:r>
      <w:r w:rsidRPr="00F44D6A">
        <w:rPr>
          <w:rFonts w:ascii="Helvetica" w:hAnsi="Helvetica" w:cs="Arial"/>
        </w:rPr>
        <w:t>. Whether we seek an accommodation of Palestinians 15 and Israelis 16 in the Middle East, of Catholics and Protestants in Northern Ireland, or of different nationalities in Eastern Europe, in the former USSR, or in the former Yugoslavia, the only real hope lies in getting those involved to see themselves as individuals.</w:t>
      </w:r>
    </w:p>
    <w:p w:rsidR="00AD5069" w:rsidRPr="00F44D6A" w:rsidRDefault="00AD5069" w:rsidP="00F44D6A">
      <w:pPr>
        <w:pStyle w:val="evidencetext"/>
        <w:spacing w:line="276" w:lineRule="auto"/>
        <w:rPr>
          <w:rFonts w:ascii="Helvetica" w:hAnsi="Helvetica" w:cs="Arial"/>
        </w:rPr>
      </w:pPr>
    </w:p>
    <w:p w:rsidR="00AD5069" w:rsidRPr="00F44D6A" w:rsidRDefault="00AD5069" w:rsidP="00F44D6A">
      <w:pPr>
        <w:pStyle w:val="Tag"/>
        <w:spacing w:line="276" w:lineRule="auto"/>
        <w:rPr>
          <w:rFonts w:ascii="Helvetica" w:hAnsi="Helvetica"/>
        </w:rPr>
      </w:pPr>
      <w:r w:rsidRPr="00F44D6A">
        <w:rPr>
          <w:rFonts w:ascii="Helvetica" w:hAnsi="Helvetica"/>
        </w:rPr>
        <w:t>OBSERVATION THREE: SOLVENCY AND ADVANTAGES</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FIRST, THE DESTRUCTION OF STATISM AND HUMAN SURVIVAL CAN ONLY BE ASSURED IF A VANGUARD OF INDIVIDUALS REJECT THEIR TIES TO THE STATE</w:t>
      </w:r>
    </w:p>
    <w:p w:rsidR="00AD5069" w:rsidRPr="00F44D6A" w:rsidRDefault="00AD5069" w:rsidP="00F44D6A">
      <w:pPr>
        <w:spacing w:line="276" w:lineRule="auto"/>
        <w:rPr>
          <w:rFonts w:ascii="Helvetica" w:hAnsi="Helvetica"/>
          <w:bCs/>
        </w:rPr>
      </w:pPr>
    </w:p>
    <w:p w:rsidR="00AD5069" w:rsidRPr="00F44D6A" w:rsidRDefault="00AD5069" w:rsidP="00F44D6A">
      <w:pPr>
        <w:spacing w:line="276" w:lineRule="auto"/>
        <w:ind w:left="720"/>
        <w:rPr>
          <w:rFonts w:ascii="Helvetica" w:hAnsi="Helvetica" w:cs="Arial"/>
        </w:rPr>
      </w:pPr>
      <w:r w:rsidRPr="00F44D6A">
        <w:rPr>
          <w:rFonts w:ascii="Helvetica" w:hAnsi="Helvetica" w:cs="Arial"/>
        </w:rPr>
        <w:t xml:space="preserve">Louis Rene </w:t>
      </w:r>
      <w:r w:rsidRPr="00F44D6A">
        <w:rPr>
          <w:rFonts w:ascii="Helvetica" w:hAnsi="Helvetica" w:cs="Arial"/>
          <w:b/>
          <w:sz w:val="28"/>
          <w:u w:val="thick"/>
        </w:rPr>
        <w:t>Beres</w:t>
      </w:r>
      <w:r w:rsidRPr="00F44D6A">
        <w:rPr>
          <w:rFonts w:ascii="Helvetica" w:hAnsi="Helvetica" w:cs="Arial"/>
        </w:rPr>
        <w:t>, Professor, International Law, Purdue University, “Self-Determination, International Law and Survival on Planet Earth,” ARIZONA JOURNAL OF INTERNATIONAL AND COMPARATIVE LAW v. 11, Spring 19</w:t>
      </w:r>
      <w:r w:rsidRPr="00F44D6A">
        <w:rPr>
          <w:rFonts w:ascii="Helvetica" w:hAnsi="Helvetica" w:cs="Arial"/>
          <w:b/>
          <w:sz w:val="28"/>
          <w:u w:val="thick"/>
        </w:rPr>
        <w:t>94</w:t>
      </w:r>
      <w:r w:rsidRPr="00F44D6A">
        <w:rPr>
          <w:rFonts w:ascii="Helvetica" w:hAnsi="Helvetica" w:cs="Arial"/>
        </w:rPr>
        <w:t>, p. 7-8.</w:t>
      </w:r>
    </w:p>
    <w:p w:rsidR="00AD5069" w:rsidRPr="00F44D6A" w:rsidRDefault="00AD5069" w:rsidP="00F44D6A">
      <w:pPr>
        <w:pStyle w:val="evidencetext"/>
        <w:spacing w:line="276" w:lineRule="auto"/>
        <w:rPr>
          <w:rFonts w:ascii="Helvetica" w:hAnsi="Helvetica" w:cs="Arial"/>
        </w:rPr>
      </w:pPr>
    </w:p>
    <w:p w:rsidR="00AD5069" w:rsidRPr="00F44D6A" w:rsidRDefault="00AD5069" w:rsidP="00F44D6A">
      <w:pPr>
        <w:pStyle w:val="evidencetext"/>
        <w:spacing w:line="276" w:lineRule="auto"/>
        <w:rPr>
          <w:rFonts w:ascii="Helvetica" w:hAnsi="Helvetica" w:cs="Arial"/>
        </w:rPr>
      </w:pPr>
      <w:r w:rsidRPr="00F44D6A">
        <w:rPr>
          <w:rFonts w:ascii="Helvetica" w:hAnsi="Helvetica" w:cs="Arial"/>
          <w:u w:val="single"/>
        </w:rPr>
        <w:t xml:space="preserve">To fulfill the expectations of a new global society, one that would erect effective barriers around humankind's most murderous forms of self-determination, 17 the essential initiatives must be undertaken within States. In this connection, national leaders can never be expected to initiate the essential changes on their own. Rather, the new evolutionary vanguard must -- in the fashion of the growing worldwide movement against nuclear weapons and nuclear war 18 -- grow out of informed publics throughout the world. Such a </w:t>
      </w:r>
      <w:proofErr w:type="gramStart"/>
      <w:r w:rsidRPr="00F44D6A">
        <w:rPr>
          <w:rFonts w:ascii="Helvetica" w:hAnsi="Helvetica" w:cs="Arial"/>
          <w:u w:val="single"/>
        </w:rPr>
        <w:t>vanguard  [</w:t>
      </w:r>
      <w:proofErr w:type="gramEnd"/>
      <w:r w:rsidRPr="00F44D6A">
        <w:rPr>
          <w:rFonts w:ascii="Helvetica" w:hAnsi="Helvetica" w:cs="Arial"/>
          <w:u w:val="single"/>
        </w:rPr>
        <w:t>*8</w:t>
      </w:r>
      <w:proofErr w:type="gramStart"/>
      <w:r w:rsidRPr="00F44D6A">
        <w:rPr>
          <w:rFonts w:ascii="Helvetica" w:hAnsi="Helvetica" w:cs="Arial"/>
          <w:u w:val="single"/>
        </w:rPr>
        <w:t>]  must</w:t>
      </w:r>
      <w:proofErr w:type="gramEnd"/>
      <w:r w:rsidRPr="00F44D6A">
        <w:rPr>
          <w:rFonts w:ascii="Helvetica" w:hAnsi="Helvetica" w:cs="Arial"/>
          <w:u w:val="single"/>
        </w:rPr>
        <w:t xml:space="preserve"> aim to end the separation of State interests from those of its citizens and from those of humanity as a whole</w:t>
      </w:r>
      <w:r w:rsidRPr="00F44D6A">
        <w:rPr>
          <w:rFonts w:ascii="Helvetica" w:hAnsi="Helvetica" w:cs="Arial"/>
        </w:rPr>
        <w:t xml:space="preserve">. </w:t>
      </w:r>
      <w:r w:rsidRPr="00F44D6A">
        <w:rPr>
          <w:rFonts w:ascii="Helvetica" w:hAnsi="Helvetica" w:cs="Arial"/>
          <w:u w:val="single"/>
        </w:rPr>
        <w:t xml:space="preserve">This vanguard must grow out of searches for individual self-determination. But the journey from </w:t>
      </w:r>
      <w:r w:rsidRPr="00F44D6A">
        <w:rPr>
          <w:rFonts w:ascii="Helvetica" w:hAnsi="Helvetica" w:cs="Arial"/>
          <w:u w:val="single"/>
        </w:rPr>
        <w:lastRenderedPageBreak/>
        <w:t>the herd to selfhood begins in myth and ends in doubt. For this journey to succeed, the individual traveling along the route must learn to substitute a system of uncertainties for what he has always believed; learn to tolerate and encourage doubt as a replacement for the comforting "securities" of Statism. Induced to live against the grain of our civilization, he must become not only conscious of his singularity, but also satisfied with it. Organically separated from "civilization," he becomes aware of the forces that undermine it, forces that offer him a last remaining chance for both meaning and survival</w:t>
      </w:r>
      <w:r w:rsidRPr="00F44D6A">
        <w:rPr>
          <w:rFonts w:ascii="Helvetica" w:hAnsi="Helvetica" w:cs="Arial"/>
        </w:rPr>
        <w:t>.</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5" w:name="_Toc141700171"/>
      <w:r w:rsidRPr="00F44D6A">
        <w:rPr>
          <w:rFonts w:ascii="Helvetica" w:hAnsi="Helvetica"/>
        </w:rPr>
        <w:lastRenderedPageBreak/>
        <w:t>Shell 3/</w:t>
      </w:r>
      <w:bookmarkEnd w:id="5"/>
    </w:p>
    <w:p w:rsidR="00AD5069" w:rsidRPr="00F44D6A" w:rsidRDefault="00AD5069" w:rsidP="00F44D6A">
      <w:pPr>
        <w:pStyle w:val="Tag"/>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SECOND, OUR DESTRUCTION IS INEVITABLE UNLESS WE ELIMINATE HEIRARCHY: (1) SOCIAL BREAKDOWN; (2) ECO-DOOM; (3) NUCLEAR ANNIHILATION</w:t>
      </w:r>
    </w:p>
    <w:p w:rsidR="00AD5069" w:rsidRPr="00F44D6A" w:rsidRDefault="00AD5069" w:rsidP="00F44D6A">
      <w:pPr>
        <w:spacing w:line="276" w:lineRule="auto"/>
        <w:rPr>
          <w:rFonts w:ascii="Helvetica" w:hAnsi="Helvetica"/>
          <w:bCs/>
          <w:szCs w:val="20"/>
        </w:rPr>
      </w:pPr>
    </w:p>
    <w:p w:rsidR="00AD5069" w:rsidRPr="00F44D6A" w:rsidRDefault="00AD5069" w:rsidP="00F44D6A">
      <w:pPr>
        <w:spacing w:line="276" w:lineRule="auto"/>
        <w:ind w:left="720"/>
        <w:rPr>
          <w:rFonts w:ascii="Helvetica" w:hAnsi="Helvetica" w:cs="Arial"/>
        </w:rPr>
      </w:pPr>
      <w:r w:rsidRPr="00F44D6A">
        <w:rPr>
          <w:rFonts w:ascii="Helvetica" w:hAnsi="Helvetica" w:cs="Arial"/>
          <w:b/>
          <w:color w:val="000000"/>
          <w:sz w:val="28"/>
          <w:u w:val="thick" w:color="000000"/>
        </w:rPr>
        <w:t>AN ANARCHIST FAQ</w:t>
      </w:r>
      <w:r w:rsidRPr="00F44D6A">
        <w:rPr>
          <w:rFonts w:ascii="Helvetica" w:hAnsi="Helvetica" w:cs="Arial"/>
        </w:rPr>
        <w:t>, “Introduction,” primarily by Iain McKay, Gary Elkin, Dave Neal and Ed Boraas, version 11.1, January 10, 20</w:t>
      </w:r>
      <w:r w:rsidRPr="00F44D6A">
        <w:rPr>
          <w:rFonts w:ascii="Helvetica" w:hAnsi="Helvetica" w:cs="Arial"/>
          <w:b/>
          <w:color w:val="000000"/>
          <w:sz w:val="28"/>
          <w:u w:val="thick" w:color="000000"/>
        </w:rPr>
        <w:t>05</w:t>
      </w:r>
      <w:r w:rsidRPr="00F44D6A">
        <w:rPr>
          <w:rFonts w:ascii="Helvetica" w:hAnsi="Helvetica" w:cs="Arial"/>
        </w:rPr>
        <w:t xml:space="preserve">. Available from the World Wide Web at: </w:t>
      </w:r>
      <w:hyperlink r:id="rId7" w:history="1">
        <w:r w:rsidRPr="00F44D6A">
          <w:rPr>
            <w:rStyle w:val="Hyperlink"/>
            <w:rFonts w:ascii="Helvetica" w:hAnsi="Helvetica" w:cs="Arial"/>
          </w:rPr>
          <w:t>www.geocities.com/CapitolHill/1931/secAint.html</w:t>
        </w:r>
      </w:hyperlink>
      <w:r w:rsidRPr="00F44D6A">
        <w:rPr>
          <w:rFonts w:ascii="Helvetica" w:hAnsi="Helvetica" w:cs="Arial"/>
        </w:rPr>
        <w:t>, accessed 5/10/05.</w:t>
      </w:r>
    </w:p>
    <w:p w:rsidR="00AD5069" w:rsidRPr="00F44D6A" w:rsidRDefault="00AD5069" w:rsidP="00F44D6A">
      <w:pPr>
        <w:pStyle w:val="evidencetext"/>
        <w:spacing w:line="276" w:lineRule="auto"/>
        <w:rPr>
          <w:rFonts w:ascii="Helvetica" w:hAnsi="Helvetica" w:cs="Arial"/>
          <w:u w:val="single"/>
        </w:rPr>
      </w:pPr>
    </w:p>
    <w:p w:rsidR="00AD5069" w:rsidRPr="00F44D6A" w:rsidRDefault="00AD5069" w:rsidP="00F44D6A">
      <w:pPr>
        <w:pStyle w:val="evidencetext"/>
        <w:spacing w:line="276" w:lineRule="auto"/>
        <w:rPr>
          <w:rFonts w:ascii="Helvetica" w:hAnsi="Helvetica" w:cs="Arial"/>
        </w:rPr>
      </w:pPr>
      <w:r w:rsidRPr="00F44D6A">
        <w:rPr>
          <w:rFonts w:ascii="Helvetica" w:hAnsi="Helvetica" w:cs="Arial"/>
          <w:u w:val="single"/>
        </w:rPr>
        <w:t xml:space="preserve">Modern </w:t>
      </w:r>
      <w:proofErr w:type="spellStart"/>
      <w:r w:rsidRPr="00F44D6A">
        <w:rPr>
          <w:rFonts w:ascii="Helvetica" w:hAnsi="Helvetica" w:cs="Arial"/>
          <w:u w:val="single"/>
        </w:rPr>
        <w:t>civilisation</w:t>
      </w:r>
      <w:proofErr w:type="spellEnd"/>
      <w:r w:rsidRPr="00F44D6A">
        <w:rPr>
          <w:rFonts w:ascii="Helvetica" w:hAnsi="Helvetica" w:cs="Arial"/>
          <w:u w:val="single"/>
        </w:rPr>
        <w:t xml:space="preserve"> faces three potentially catastrophic crises: (1) social breakdown, a shorthand term for rising rates of poverty, homelessness, crime, violence, alienation, drug and alcohol abuse, social isolation, political apathy, </w:t>
      </w:r>
      <w:proofErr w:type="spellStart"/>
      <w:r w:rsidRPr="00F44D6A">
        <w:rPr>
          <w:rFonts w:ascii="Helvetica" w:hAnsi="Helvetica" w:cs="Arial"/>
          <w:u w:val="single"/>
        </w:rPr>
        <w:t>dehumanisation</w:t>
      </w:r>
      <w:proofErr w:type="spellEnd"/>
      <w:r w:rsidRPr="00F44D6A">
        <w:rPr>
          <w:rFonts w:ascii="Helvetica" w:hAnsi="Helvetica" w:cs="Arial"/>
          <w:u w:val="single"/>
        </w:rPr>
        <w:t>, the deterioration of community structures of self-help and mutual aid, etc.; (2) destruction of the planet's delicate ecosystems on which all complex forms of life depend; and (3) the proliferation of weapons of mass destruction, particularly nuclear weapons</w:t>
      </w:r>
      <w:r w:rsidRPr="00F44D6A">
        <w:rPr>
          <w:rFonts w:ascii="Helvetica" w:hAnsi="Helvetica" w:cs="Arial"/>
        </w:rPr>
        <w:t xml:space="preserve">. Orthodox opinion, including that of Establishment "experts," mainstream media, and politicians, generally regards these crises as separable, each having its own causes and therefore capable of being dealt with on a piecemeal basis, in isolation from the other two. Obviously, however, </w:t>
      </w:r>
      <w:r w:rsidRPr="00F44D6A">
        <w:rPr>
          <w:rFonts w:ascii="Helvetica" w:hAnsi="Helvetica" w:cs="Arial"/>
          <w:u w:val="single"/>
        </w:rPr>
        <w:t>this "orthodox" approach isn't working, since the problems in question are getting worse. Unless some better approach is taken soon, we are clearly headed for disaster, either from catastrophic war, ecological Armageddon, or a descent into urban savagery -- or all of the above. Anarchism offers a unified and coherent way of making sense of these crises, by tracing them to a common source. This source is the principle of hierarchical authority, which underlies the major institutions of all "</w:t>
      </w:r>
      <w:proofErr w:type="spellStart"/>
      <w:r w:rsidRPr="00F44D6A">
        <w:rPr>
          <w:rFonts w:ascii="Helvetica" w:hAnsi="Helvetica" w:cs="Arial"/>
          <w:u w:val="single"/>
        </w:rPr>
        <w:t>civilised</w:t>
      </w:r>
      <w:proofErr w:type="spellEnd"/>
      <w:r w:rsidRPr="00F44D6A">
        <w:rPr>
          <w:rFonts w:ascii="Helvetica" w:hAnsi="Helvetica" w:cs="Arial"/>
          <w:u w:val="single"/>
        </w:rPr>
        <w:t>" societies, whether capitalist or "communist." Anarchist analysis therefore starts from the fact that all of our major institutions are in the form of hierarchies</w:t>
      </w:r>
      <w:r w:rsidRPr="00F44D6A">
        <w:rPr>
          <w:rFonts w:ascii="Helvetica" w:hAnsi="Helvetica" w:cs="Arial"/>
        </w:rPr>
        <w:t xml:space="preserve">, i.e. </w:t>
      </w:r>
      <w:proofErr w:type="spellStart"/>
      <w:r w:rsidRPr="00F44D6A">
        <w:rPr>
          <w:rFonts w:ascii="Helvetica" w:hAnsi="Helvetica" w:cs="Arial"/>
        </w:rPr>
        <w:t>organisations</w:t>
      </w:r>
      <w:proofErr w:type="spellEnd"/>
      <w:r w:rsidRPr="00F44D6A">
        <w:rPr>
          <w:rFonts w:ascii="Helvetica" w:hAnsi="Helvetica" w:cs="Arial"/>
        </w:rPr>
        <w:t xml:space="preserve"> that concentrate power at the top of a pyramidal structure, such as corporations, government bureaucracies, armies, political parties, religious </w:t>
      </w:r>
      <w:proofErr w:type="spellStart"/>
      <w:r w:rsidRPr="00F44D6A">
        <w:rPr>
          <w:rFonts w:ascii="Helvetica" w:hAnsi="Helvetica" w:cs="Arial"/>
        </w:rPr>
        <w:t>organisations</w:t>
      </w:r>
      <w:proofErr w:type="spellEnd"/>
      <w:r w:rsidRPr="00F44D6A">
        <w:rPr>
          <w:rFonts w:ascii="Helvetica" w:hAnsi="Helvetica" w:cs="Arial"/>
        </w:rPr>
        <w:t>, universities, etc</w:t>
      </w:r>
      <w:r w:rsidRPr="00F44D6A">
        <w:rPr>
          <w:rFonts w:ascii="Helvetica" w:hAnsi="Helvetica" w:cs="Arial"/>
          <w:u w:val="single"/>
        </w:rPr>
        <w:t>. It then goes on to show how the authoritarian relations inherent in such hierarchies negatively affect individuals, their society, and culture</w:t>
      </w:r>
      <w:r w:rsidRPr="00F44D6A">
        <w:rPr>
          <w:rFonts w:ascii="Helvetica" w:hAnsi="Helvetica" w:cs="Arial"/>
        </w:rPr>
        <w:t>. In the first part of this FAQ (sections A to E) we will present the anarchist analysis of hierarchical authority and its negative effects in greater detail.</w:t>
      </w:r>
    </w:p>
    <w:p w:rsidR="00AD5069" w:rsidRPr="00F44D6A" w:rsidRDefault="00AD5069" w:rsidP="00F44D6A">
      <w:pPr>
        <w:pStyle w:val="evidencetext"/>
        <w:spacing w:line="276" w:lineRule="auto"/>
        <w:rPr>
          <w:rFonts w:ascii="Helvetica" w:hAnsi="Helvetica" w:cs="Arial"/>
        </w:rPr>
      </w:pPr>
    </w:p>
    <w:p w:rsidR="00AD5069" w:rsidRPr="00F44D6A" w:rsidRDefault="00AD5069" w:rsidP="00F44D6A">
      <w:pPr>
        <w:pStyle w:val="Tag"/>
        <w:spacing w:line="276" w:lineRule="auto"/>
        <w:rPr>
          <w:rFonts w:ascii="Helvetica" w:hAnsi="Helvetica"/>
        </w:rPr>
      </w:pPr>
      <w:r w:rsidRPr="00F44D6A">
        <w:rPr>
          <w:rFonts w:ascii="Helvetica" w:hAnsi="Helvetica"/>
        </w:rPr>
        <w:t>THIRD, THE STATE IS RESPONSIBLE FOR ALL PROBLEMS, INCLUDING WAR, GENOCIDE, AND OPPRESSION</w:t>
      </w:r>
    </w:p>
    <w:p w:rsidR="00AD5069" w:rsidRPr="00F44D6A" w:rsidRDefault="00AD5069" w:rsidP="00F44D6A">
      <w:pPr>
        <w:spacing w:line="276" w:lineRule="auto"/>
        <w:rPr>
          <w:rFonts w:ascii="Helvetica" w:hAnsi="Helvetica"/>
          <w:bCs/>
          <w:szCs w:val="20"/>
        </w:rPr>
      </w:pPr>
    </w:p>
    <w:p w:rsidR="00AD5069" w:rsidRPr="00F44D6A" w:rsidRDefault="00AD5069" w:rsidP="00F44D6A">
      <w:pPr>
        <w:spacing w:line="276" w:lineRule="auto"/>
        <w:ind w:left="720"/>
        <w:rPr>
          <w:rFonts w:ascii="Helvetica" w:hAnsi="Helvetica" w:cs="Arial"/>
        </w:rPr>
      </w:pPr>
      <w:r w:rsidRPr="00F44D6A">
        <w:rPr>
          <w:rFonts w:ascii="Helvetica" w:hAnsi="Helvetica" w:cs="Arial"/>
        </w:rPr>
        <w:t xml:space="preserve">Brian </w:t>
      </w:r>
      <w:r w:rsidRPr="00F44D6A">
        <w:rPr>
          <w:rFonts w:ascii="Helvetica" w:hAnsi="Helvetica" w:cs="Arial"/>
          <w:b/>
          <w:sz w:val="28"/>
          <w:u w:val="thick"/>
        </w:rPr>
        <w:t>Martin</w:t>
      </w:r>
      <w:r w:rsidRPr="00F44D6A">
        <w:rPr>
          <w:rFonts w:ascii="Helvetica" w:hAnsi="Helvetica" w:cs="Arial"/>
        </w:rPr>
        <w:t>, Associate Professor, Science, Technology, and Society, University of Wollongong, UPROOTING WAR, 19</w:t>
      </w:r>
      <w:r w:rsidRPr="00F44D6A">
        <w:rPr>
          <w:rFonts w:ascii="Helvetica" w:hAnsi="Helvetica" w:cs="Arial"/>
          <w:b/>
          <w:sz w:val="28"/>
          <w:u w:val="thick"/>
        </w:rPr>
        <w:t>90</w:t>
      </w:r>
      <w:r w:rsidRPr="00F44D6A">
        <w:rPr>
          <w:rFonts w:ascii="Helvetica" w:hAnsi="Helvetica" w:cs="Arial"/>
        </w:rPr>
        <w:t xml:space="preserve">. Available from the World Wide Web at: </w:t>
      </w:r>
      <w:hyperlink r:id="rId8" w:history="1">
        <w:r w:rsidRPr="00F44D6A">
          <w:rPr>
            <w:rStyle w:val="Hyperlink"/>
            <w:rFonts w:ascii="Helvetica" w:hAnsi="Helvetica" w:cs="Arial"/>
          </w:rPr>
          <w:t>www.uow.edu.au/arts/sts/bmartin/pubs/90uw/uw07.html</w:t>
        </w:r>
      </w:hyperlink>
      <w:r w:rsidRPr="00F44D6A">
        <w:rPr>
          <w:rFonts w:ascii="Helvetica" w:hAnsi="Helvetica" w:cs="Arial"/>
        </w:rPr>
        <w:t>, accessed 2/1/05.</w:t>
      </w:r>
    </w:p>
    <w:p w:rsidR="00AD5069" w:rsidRPr="00F44D6A" w:rsidRDefault="00AD5069" w:rsidP="00F44D6A">
      <w:pPr>
        <w:pStyle w:val="CardText"/>
        <w:spacing w:line="276" w:lineRule="auto"/>
        <w:rPr>
          <w:rFonts w:ascii="Helvetica" w:hAnsi="Helvetica"/>
          <w:u w:val="single"/>
        </w:rPr>
      </w:pPr>
    </w:p>
    <w:p w:rsidR="00F52CFE" w:rsidRPr="00F44D6A" w:rsidRDefault="00AD5069" w:rsidP="00F44D6A">
      <w:pPr>
        <w:pStyle w:val="CardText"/>
        <w:spacing w:line="276" w:lineRule="auto"/>
        <w:rPr>
          <w:rFonts w:ascii="Helvetica" w:hAnsi="Helvetica"/>
          <w:u w:val="single"/>
        </w:rPr>
      </w:pPr>
      <w:r w:rsidRPr="00F44D6A">
        <w:rPr>
          <w:rFonts w:ascii="Helvetica" w:hAnsi="Helvetica"/>
          <w:sz w:val="16"/>
          <w:u w:val="single"/>
        </w:rPr>
        <w:t>Is the state system really so bad? War is the most obvious indictment of the system, and this alone should be enough to justify questioning the state</w:t>
      </w:r>
      <w:r w:rsidRPr="00F44D6A">
        <w:rPr>
          <w:rFonts w:ascii="Helvetica" w:hAnsi="Helvetica"/>
          <w:sz w:val="16"/>
        </w:rPr>
        <w:t xml:space="preserve">. As wars have become more destructive, there is no sign that any steps to re-examine or transform the state system are being taken by state elites. This should not be surprising. </w:t>
      </w:r>
      <w:r w:rsidRPr="00F44D6A">
        <w:rPr>
          <w:rFonts w:ascii="Helvetica" w:hAnsi="Helvetica"/>
          <w:sz w:val="16"/>
          <w:u w:val="single"/>
        </w:rPr>
        <w:t>War is not simply a by-product of the state system, to be moderated and regulated when it becomes too dangerous to populations</w:t>
      </w:r>
      <w:r w:rsidRPr="00F44D6A">
        <w:rPr>
          <w:rFonts w:ascii="Helvetica" w:hAnsi="Helvetica"/>
          <w:sz w:val="16"/>
        </w:rPr>
        <w:t xml:space="preserve">. Rather, </w:t>
      </w:r>
      <w:r w:rsidRPr="00F44D6A">
        <w:rPr>
          <w:rFonts w:ascii="Helvetica" w:hAnsi="Helvetica"/>
          <w:sz w:val="16"/>
          <w:u w:val="single"/>
        </w:rPr>
        <w:t>war is part and parcel of the state system, so the destructiveness of war makes little difference.</w:t>
      </w:r>
      <w:r w:rsidRPr="00F44D6A">
        <w:rPr>
          <w:rFonts w:ascii="Helvetica" w:hAnsi="Helvetica"/>
          <w:sz w:val="16"/>
        </w:rPr>
        <w:t xml:space="preserve"> State elites (and many others) see the world as a state-structured world, and all action is premised on this perspective</w:t>
      </w:r>
      <w:r w:rsidRPr="00F44D6A">
        <w:rPr>
          <w:rFonts w:ascii="Helvetica" w:hAnsi="Helvetica"/>
          <w:sz w:val="16"/>
          <w:u w:val="single"/>
        </w:rPr>
        <w:t>. War is the external manifestation of state violence</w:t>
      </w:r>
      <w:r w:rsidRPr="00F44D6A">
        <w:rPr>
          <w:rFonts w:ascii="Helvetica" w:hAnsi="Helvetica"/>
          <w:sz w:val="16"/>
        </w:rPr>
        <w:t xml:space="preserve">. </w:t>
      </w:r>
      <w:r w:rsidR="00F0556F" w:rsidRPr="00F44D6A">
        <w:rPr>
          <w:rFonts w:ascii="Helvetica" w:hAnsi="Helvetica"/>
          <w:sz w:val="16"/>
          <w:u w:val="single"/>
        </w:rPr>
        <w:t>w</w:t>
      </w:r>
      <w:r w:rsidRPr="00F44D6A">
        <w:rPr>
          <w:rFonts w:ascii="Helvetica" w:hAnsi="Helvetica"/>
          <w:sz w:val="16"/>
        </w:rPr>
        <w:t xml:space="preserve">.' One of the most telling indictments of the state system is found in Leo Kuper's book Genocide. Kuper documents the most horrific exterminations in this century, including the killing of the Jews by the Nazis, the massacre of the Bangladeshis by the Pakistan army in 1971 and the extermination in Cambodia beginning in 1975. What is damning of the state system is the </w:t>
      </w:r>
      <w:r w:rsidRPr="00F44D6A">
        <w:rPr>
          <w:rFonts w:ascii="Helvetica" w:hAnsi="Helvetica"/>
          <w:sz w:val="16"/>
        </w:rPr>
        <w:lastRenderedPageBreak/>
        <w:t>reluctance of governments (and of that assemblage of state actors, the United Nations) to intervene against even the most well documented genocidal killing. The reason for this reluctance is the concern for the autonomy of the state</w:t>
      </w:r>
      <w:r w:rsidRPr="00F44D6A">
        <w:rPr>
          <w:rFonts w:ascii="Helvetica" w:hAnsi="Helvetica"/>
          <w:sz w:val="16"/>
          <w:u w:val="single"/>
        </w:rPr>
        <w:t>. In short, maintaining the 'integrity' of the state system is more important for state elites than intervening against genocide. There are many other social problems caused, sustained or aggravated by the state, including suppression of dissent, state support for corporate elites, and the activities of spy agencies and secret police. These problems stem essentially from the system of unequal power and privilege which the state both is part of and sustains. The state is not the only way to embody and sustain unequal power and privilege: it is a particular way involving bureaucracies for administration and military forces for defending against external and internal enemies</w:t>
      </w:r>
      <w:r w:rsidRPr="00F44D6A">
        <w:rPr>
          <w:rFonts w:ascii="Helvetica" w:hAnsi="Helvetica"/>
          <w:u w:val="single"/>
        </w:rPr>
        <w:t>.</w:t>
      </w:r>
    </w:p>
    <w:p w:rsidR="00AD5069" w:rsidRPr="00F44D6A" w:rsidRDefault="00F52CFE" w:rsidP="00F44D6A">
      <w:pPr>
        <w:pStyle w:val="BlockTitle"/>
        <w:spacing w:line="276" w:lineRule="auto"/>
        <w:rPr>
          <w:rFonts w:ascii="Helvetica" w:hAnsi="Helvetica"/>
        </w:rPr>
      </w:pPr>
      <w:r w:rsidRPr="00F44D6A">
        <w:rPr>
          <w:rFonts w:ascii="Helvetica" w:hAnsi="Helvetica"/>
        </w:rPr>
        <w:br w:type="page"/>
      </w:r>
      <w:bookmarkStart w:id="6" w:name="_Toc141700172"/>
      <w:r w:rsidRPr="00F44D6A">
        <w:rPr>
          <w:rFonts w:ascii="Helvetica" w:hAnsi="Helvetica"/>
        </w:rPr>
        <w:lastRenderedPageBreak/>
        <w:t>Shell 4/</w:t>
      </w:r>
      <w:bookmarkEnd w:id="6"/>
    </w:p>
    <w:p w:rsidR="00F52CFE" w:rsidRPr="00F44D6A" w:rsidRDefault="00F52CFE" w:rsidP="00F44D6A">
      <w:pPr>
        <w:pStyle w:val="TagChar"/>
        <w:spacing w:line="276" w:lineRule="auto"/>
        <w:rPr>
          <w:rFonts w:ascii="Helvetica" w:hAnsi="Helvetica"/>
        </w:rPr>
      </w:pPr>
    </w:p>
    <w:p w:rsidR="00F52CFE" w:rsidRPr="00F44D6A" w:rsidRDefault="00F52CFE" w:rsidP="00F44D6A">
      <w:pPr>
        <w:pStyle w:val="TagChar"/>
        <w:spacing w:line="276" w:lineRule="auto"/>
        <w:rPr>
          <w:rFonts w:ascii="Helvetica" w:hAnsi="Helvetica"/>
        </w:rPr>
      </w:pPr>
      <w:r w:rsidRPr="00F44D6A">
        <w:rPr>
          <w:rFonts w:ascii="Helvetica" w:hAnsi="Helvetica"/>
        </w:rPr>
        <w:t>FINALLY, THE STATE IS THE UTTER NEGATION OF HUMANITY- THE STATE WILL DO ANYTHING TO PROTECCT ITSELF AND ONLY BRINGS HUMANITY TOGETHER TO DESTROY CONQUER AND ENSLAVE THE REST</w:t>
      </w:r>
    </w:p>
    <w:p w:rsidR="00F52CFE" w:rsidRPr="00F44D6A" w:rsidRDefault="00F52CFE" w:rsidP="00F44D6A">
      <w:pPr>
        <w:spacing w:line="276" w:lineRule="auto"/>
        <w:rPr>
          <w:rFonts w:ascii="Helvetica" w:hAnsi="Helvetica"/>
        </w:rPr>
      </w:pPr>
    </w:p>
    <w:p w:rsidR="00F52CFE" w:rsidRPr="00F44D6A" w:rsidRDefault="00F52CFE" w:rsidP="00F44D6A">
      <w:pPr>
        <w:pStyle w:val="boldciteChar"/>
        <w:spacing w:line="276" w:lineRule="auto"/>
        <w:rPr>
          <w:rFonts w:ascii="Helvetica" w:hAnsi="Helvetica"/>
        </w:rPr>
      </w:pPr>
      <w:r w:rsidRPr="00F44D6A">
        <w:rPr>
          <w:rFonts w:ascii="Helvetica" w:hAnsi="Helvetica"/>
        </w:rPr>
        <w:t>THE ANARCHIST FAQ 06</w:t>
      </w:r>
    </w:p>
    <w:p w:rsidR="00F52CFE" w:rsidRPr="00F44D6A" w:rsidRDefault="00F52CFE" w:rsidP="00F44D6A">
      <w:pPr>
        <w:spacing w:line="276" w:lineRule="auto"/>
        <w:rPr>
          <w:rFonts w:ascii="Helvetica" w:hAnsi="Helvetica"/>
        </w:rPr>
      </w:pPr>
      <w:r w:rsidRPr="00F44D6A">
        <w:rPr>
          <w:rFonts w:ascii="Helvetica" w:hAnsi="Helvetica"/>
        </w:rPr>
        <w:t xml:space="preserve">[13 May 2006, </w:t>
      </w:r>
      <w:hyperlink r:id="rId9"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F52CFE" w:rsidRPr="00F44D6A" w:rsidRDefault="00F52CFE" w:rsidP="00F44D6A">
      <w:pPr>
        <w:spacing w:line="276" w:lineRule="auto"/>
        <w:rPr>
          <w:rFonts w:ascii="Helvetica" w:hAnsi="Helvetica"/>
        </w:rPr>
      </w:pPr>
    </w:p>
    <w:p w:rsidR="00F52CFE" w:rsidRPr="00F44D6A" w:rsidRDefault="00F52CFE" w:rsidP="00F44D6A">
      <w:pPr>
        <w:pStyle w:val="CardText"/>
        <w:spacing w:line="276" w:lineRule="auto"/>
        <w:rPr>
          <w:rFonts w:ascii="Helvetica" w:hAnsi="Helvetica"/>
        </w:rPr>
      </w:pPr>
      <w:r w:rsidRPr="00F44D6A">
        <w:rPr>
          <w:rFonts w:ascii="Helvetica" w:hAnsi="Helvetica"/>
          <w:u w:val="single"/>
        </w:rPr>
        <w:t>Such is the nature of the state that any act, no matter how evil, becomes good if it helps forward the interests of the state and the minorities it protects</w:t>
      </w:r>
      <w:r w:rsidRPr="00F44D6A">
        <w:rPr>
          <w:rFonts w:ascii="Helvetica" w:hAnsi="Helvetica"/>
        </w:rPr>
        <w:t>. As Bakunin put it:</w:t>
      </w:r>
    </w:p>
    <w:p w:rsidR="00F52CFE" w:rsidRPr="00F44D6A" w:rsidRDefault="00F52CFE" w:rsidP="00F44D6A">
      <w:pPr>
        <w:pStyle w:val="CardText"/>
        <w:spacing w:line="276" w:lineRule="auto"/>
        <w:rPr>
          <w:rFonts w:ascii="Helvetica" w:hAnsi="Helvetica"/>
          <w:u w:val="single"/>
        </w:rPr>
      </w:pPr>
      <w:r w:rsidRPr="00F44D6A">
        <w:rPr>
          <w:rFonts w:ascii="Helvetica" w:hAnsi="Helvetica"/>
        </w:rPr>
        <w:t xml:space="preserve"> </w:t>
      </w:r>
      <w:r w:rsidRPr="00F44D6A">
        <w:rPr>
          <w:rFonts w:ascii="Helvetica" w:hAnsi="Helvetica"/>
          <w:u w:val="single"/>
        </w:rPr>
        <w:t>"The State . . . is the most flagrant, the most cynical, and the most complete negation of humanity. It shatters the universal solidarity of all men [and women] on the earth, and brings some of them into association only for the purpose of destroying, conquering, and enslaving all the rest . . .</w:t>
      </w:r>
    </w:p>
    <w:p w:rsidR="00F52CFE" w:rsidRPr="00F44D6A" w:rsidRDefault="00F52CFE" w:rsidP="00F44D6A">
      <w:pPr>
        <w:pStyle w:val="CardText"/>
        <w:spacing w:line="276" w:lineRule="auto"/>
        <w:rPr>
          <w:rFonts w:ascii="Helvetica" w:hAnsi="Helvetica"/>
          <w:u w:val="single"/>
        </w:rPr>
      </w:pPr>
      <w:r w:rsidRPr="00F44D6A">
        <w:rPr>
          <w:rFonts w:ascii="Helvetica" w:hAnsi="Helvetica"/>
          <w:u w:val="single"/>
        </w:rPr>
        <w:t xml:space="preserve"> "This flagrant negation of humanity which constitutes the very essence of the State is, from the standpoint of the State, its supreme duty and its greatest virtue . . . Thus, to offend, to oppress, to despoil, to plunder, to assassinate or enslave one's fellowman [or woman] is ordinarily regarded as a crime</w:t>
      </w:r>
      <w:r w:rsidRPr="00F44D6A">
        <w:rPr>
          <w:rFonts w:ascii="Helvetica" w:hAnsi="Helvetica"/>
        </w:rPr>
        <w:t xml:space="preserve">. In public life, on the other hand, from the standpoint of patriotism, when these things are done for the greater glory of the State, for the preservation or the extension of its power, it is all transformed into duty and </w:t>
      </w:r>
      <w:r w:rsidRPr="00F44D6A">
        <w:rPr>
          <w:rFonts w:ascii="Helvetica" w:hAnsi="Helvetica"/>
          <w:u w:val="single"/>
        </w:rPr>
        <w:t>virtue. And this virtue, this duty, are obligatory for each patriotic citizen; everyone if supposed to exercise them not against foreigners only but against one's own fellow citizens . . . whenever the welfare of the State demands it.</w:t>
      </w:r>
    </w:p>
    <w:p w:rsidR="00F52CFE" w:rsidRPr="00F44D6A" w:rsidRDefault="00F52CFE" w:rsidP="00F44D6A">
      <w:pPr>
        <w:pStyle w:val="TagChar"/>
        <w:spacing w:line="276" w:lineRule="auto"/>
        <w:rPr>
          <w:rFonts w:ascii="Helvetica" w:hAnsi="Helvetica"/>
        </w:rPr>
      </w:pPr>
    </w:p>
    <w:p w:rsidR="00AD5069" w:rsidRPr="00F44D6A" w:rsidRDefault="00AD5069" w:rsidP="00F44D6A">
      <w:pPr>
        <w:pStyle w:val="evidencetext"/>
        <w:spacing w:line="276" w:lineRule="auto"/>
        <w:rPr>
          <w:rFonts w:ascii="Helvetica" w:hAnsi="Helvetica" w:cs="Arial"/>
        </w:rPr>
      </w:pPr>
    </w:p>
    <w:p w:rsidR="00AD5069" w:rsidRPr="00F44D6A" w:rsidRDefault="00AD5069" w:rsidP="00F44D6A">
      <w:pPr>
        <w:pStyle w:val="Tag"/>
        <w:spacing w:line="276" w:lineRule="auto"/>
        <w:rPr>
          <w:rFonts w:ascii="Helvetica" w:hAnsi="Helvetica"/>
        </w:rPr>
      </w:pPr>
    </w:p>
    <w:p w:rsidR="00AD5069" w:rsidRPr="00F44D6A" w:rsidRDefault="00F52CFE" w:rsidP="00F44D6A">
      <w:pPr>
        <w:pStyle w:val="BlockTitle"/>
        <w:spacing w:line="276" w:lineRule="auto"/>
        <w:rPr>
          <w:rFonts w:ascii="Helvetica" w:hAnsi="Helvetica"/>
        </w:rPr>
      </w:pPr>
      <w:r w:rsidRPr="00F44D6A">
        <w:rPr>
          <w:rFonts w:ascii="Helvetica" w:hAnsi="Helvetica"/>
        </w:rPr>
        <w:br w:type="page"/>
      </w:r>
      <w:bookmarkStart w:id="7" w:name="_Toc141700173"/>
      <w:r w:rsidR="00AD5069" w:rsidRPr="00F44D6A">
        <w:rPr>
          <w:rFonts w:ascii="Helvetica" w:hAnsi="Helvetica"/>
        </w:rPr>
        <w:lastRenderedPageBreak/>
        <w:t>A2 Gendered language</w:t>
      </w:r>
      <w:bookmarkEnd w:id="7"/>
    </w:p>
    <w:p w:rsidR="00AD5069" w:rsidRPr="00F44D6A" w:rsidRDefault="00AD5069" w:rsidP="00F44D6A">
      <w:pPr>
        <w:pStyle w:val="TagChar"/>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NOTE: THIS ONLY APPLIES TO THE ANARCHIST FAQ</w:t>
      </w:r>
    </w:p>
    <w:p w:rsidR="00AD5069" w:rsidRPr="00F44D6A" w:rsidRDefault="00AD5069" w:rsidP="00F44D6A">
      <w:pPr>
        <w:pStyle w:val="TagChar"/>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 xml:space="preserve">USE OF “MAN” IS A CONVENTION THAT IS APPROPRIATELY CHANGING--WE HAVE CORRECTED ITS USE WHEREEVER POSSIBLE </w:t>
      </w:r>
    </w:p>
    <w:p w:rsidR="00AD5069" w:rsidRPr="00F44D6A" w:rsidRDefault="00AD5069" w:rsidP="00F44D6A">
      <w:pPr>
        <w:pStyle w:val="TagChar"/>
        <w:spacing w:line="276" w:lineRule="auto"/>
        <w:rPr>
          <w:rFonts w:ascii="Helvetica" w:hAnsi="Helvetica"/>
          <w:sz w:val="14"/>
        </w:rPr>
      </w:pPr>
      <w:r w:rsidRPr="00F44D6A">
        <w:rPr>
          <w:rStyle w:val="boldciteCharChar"/>
          <w:rFonts w:ascii="Helvetica" w:hAnsi="Helvetica"/>
        </w:rPr>
        <w:t xml:space="preserve"> AN ANARCHIST FAQ 2005</w:t>
      </w:r>
      <w:r w:rsidRPr="00F44D6A">
        <w:rPr>
          <w:rFonts w:ascii="Helvetica" w:hAnsi="Helvetica"/>
        </w:rPr>
        <w:t xml:space="preserve">, </w:t>
      </w:r>
      <w:r w:rsidRPr="00F44D6A">
        <w:rPr>
          <w:rFonts w:ascii="Helvetica" w:hAnsi="Helvetica"/>
          <w:sz w:val="14"/>
        </w:rPr>
        <w:t>“Introduction,” primarily by Iain McKay, Gary Elkin, Dave Neal and Ed Boraas, version 11.1</w:t>
      </w:r>
      <w:r w:rsidRPr="00F44D6A">
        <w:rPr>
          <w:rStyle w:val="boldciteCharChar"/>
          <w:rFonts w:ascii="Helvetica" w:hAnsi="Helvetica"/>
          <w:sz w:val="10"/>
        </w:rPr>
        <w:t>, January 10, 2005. Available from the World Wide Web at: http://www.geocities.com/CapitolHill/1931/, accessed 5/10/05.</w:t>
      </w:r>
      <w:r w:rsidRPr="00F44D6A">
        <w:rPr>
          <w:rFonts w:ascii="Helvetica" w:hAnsi="Helvetica"/>
          <w:sz w:val="14"/>
        </w:rPr>
        <w:t xml:space="preserve"> </w:t>
      </w:r>
    </w:p>
    <w:p w:rsidR="00AD5069" w:rsidRPr="00F44D6A" w:rsidRDefault="00AD5069" w:rsidP="00F44D6A">
      <w:pPr>
        <w:pStyle w:val="TagChar"/>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 One last point. Language has changed a lot over the years and this applies to anarchist thinkers too. The use of the term "man" to refer to humanity is one such change. Needless to say, in today's world such usage is inappropriate as it effectively ignores half the human race. For this </w:t>
      </w:r>
      <w:proofErr w:type="gramStart"/>
      <w:r w:rsidRPr="00F44D6A">
        <w:rPr>
          <w:rFonts w:ascii="Helvetica" w:hAnsi="Helvetica"/>
        </w:rPr>
        <w:t>reason</w:t>
      </w:r>
      <w:proofErr w:type="gramEnd"/>
      <w:r w:rsidRPr="00F44D6A">
        <w:rPr>
          <w:rFonts w:ascii="Helvetica" w:hAnsi="Helvetica"/>
        </w:rPr>
        <w:t xml:space="preserve"> the FAQ has tried to be gender neutral. However, this awareness is relatively recent and many anarchists (even the female ones like Emma Goldman) used the term "man" to refer to humanity as a whole. When we are quoting past comrades who use "man" in this way, it obviously means humanity as a whole rather than the male sex. Where possible, we add "woman", "women", "her" and so on but if this would result in making the quote unreadable, we have left it as it stands. We hope this makes our position clear.</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8" w:name="_Toc141700174"/>
      <w:r w:rsidRPr="00F44D6A">
        <w:rPr>
          <w:rFonts w:ascii="Helvetica" w:hAnsi="Helvetica"/>
        </w:rPr>
        <w:lastRenderedPageBreak/>
        <w:t>***ANARCHY SOLVENCY***</w:t>
      </w:r>
      <w:bookmarkEnd w:id="8"/>
    </w:p>
    <w:p w:rsidR="00AD5069" w:rsidRPr="00F44D6A" w:rsidRDefault="00AD5069" w:rsidP="00F44D6A">
      <w:pPr>
        <w:pStyle w:val="TagChar"/>
        <w:spacing w:line="276" w:lineRule="auto"/>
        <w:rPr>
          <w:rFonts w:ascii="Helvetica" w:hAnsi="Helvetica"/>
        </w:rPr>
      </w:pPr>
    </w:p>
    <w:p w:rsidR="00AD5069" w:rsidRPr="00F44D6A" w:rsidRDefault="00AD5069" w:rsidP="00F44D6A">
      <w:pPr>
        <w:pStyle w:val="BlockTitle"/>
        <w:spacing w:line="276" w:lineRule="auto"/>
        <w:rPr>
          <w:rFonts w:ascii="Helvetica" w:hAnsi="Helvetica"/>
        </w:rPr>
      </w:pPr>
      <w:bookmarkStart w:id="9" w:name="_Toc141700175"/>
      <w:r w:rsidRPr="00F44D6A">
        <w:rPr>
          <w:rFonts w:ascii="Helvetica" w:hAnsi="Helvetica"/>
        </w:rPr>
        <w:t>Anarchy Solvency1/</w:t>
      </w:r>
      <w:bookmarkEnd w:id="9"/>
    </w:p>
    <w:p w:rsidR="00AD5069" w:rsidRPr="00F44D6A" w:rsidRDefault="00AD5069" w:rsidP="00F44D6A">
      <w:pPr>
        <w:spacing w:line="276" w:lineRule="auto"/>
        <w:rPr>
          <w:rFonts w:ascii="Helvetica" w:hAnsi="Helvetica"/>
        </w:rPr>
      </w:pP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The idea that a hierarchal government must be in place is a result of authoritarian organization instilling in our minds that social anarchism is impossible – it is simply not true. History proves that mutual aid, sharing of labor, and free access to resources is a workable concept that can still sustain organized life</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w:t>
      </w:r>
      <w:r w:rsidRPr="00F44D6A">
        <w:rPr>
          <w:rStyle w:val="boldciteCharChar"/>
          <w:rFonts w:ascii="Helvetica" w:hAnsi="Helvetica"/>
        </w:rPr>
        <w:t>The Anarchist FAQ</w:t>
      </w:r>
      <w:r w:rsidRPr="00F44D6A">
        <w:rPr>
          <w:rFonts w:ascii="Helvetica" w:hAnsi="Helvetica"/>
        </w:rPr>
        <w:t xml:space="preserve">, May 13, </w:t>
      </w:r>
      <w:r w:rsidRPr="00F44D6A">
        <w:rPr>
          <w:rStyle w:val="boldciteCharChar"/>
          <w:rFonts w:ascii="Helvetica" w:hAnsi="Helvetica"/>
        </w:rPr>
        <w:t>2006</w:t>
      </w:r>
      <w:r w:rsidRPr="00F44D6A">
        <w:rPr>
          <w:rFonts w:ascii="Helvetica" w:hAnsi="Helvetica"/>
        </w:rPr>
        <w:t xml:space="preserve">; </w:t>
      </w:r>
      <w:hyperlink r:id="rId10" w:history="1">
        <w:r w:rsidRPr="00F44D6A">
          <w:rPr>
            <w:rStyle w:val="Hyperlink"/>
            <w:rFonts w:ascii="Helvetica" w:hAnsi="Helvetica"/>
          </w:rPr>
          <w:t>http://www.infoshop.org/faq/secA2.html</w:t>
        </w:r>
      </w:hyperlink>
      <w:r w:rsidRPr="00F44D6A">
        <w:rPr>
          <w:rFonts w:ascii="Helvetica" w:hAnsi="Helvetica"/>
        </w:rPr>
        <w:t>; Accessed July 10, 2006; // WFI- DR</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The fact that anarchists are in </w:t>
      </w:r>
      <w:proofErr w:type="spellStart"/>
      <w:r w:rsidRPr="00F44D6A">
        <w:rPr>
          <w:rFonts w:ascii="Helvetica" w:hAnsi="Helvetica"/>
        </w:rPr>
        <w:t>favour</w:t>
      </w:r>
      <w:proofErr w:type="spellEnd"/>
      <w:r w:rsidRPr="00F44D6A">
        <w:rPr>
          <w:rFonts w:ascii="Helvetica" w:hAnsi="Helvetica"/>
        </w:rPr>
        <w:t xml:space="preserve"> of </w:t>
      </w:r>
      <w:proofErr w:type="spellStart"/>
      <w:r w:rsidRPr="00F44D6A">
        <w:rPr>
          <w:rFonts w:ascii="Helvetica" w:hAnsi="Helvetica"/>
        </w:rPr>
        <w:t>organisation</w:t>
      </w:r>
      <w:proofErr w:type="spellEnd"/>
      <w:r w:rsidRPr="00F44D6A">
        <w:rPr>
          <w:rFonts w:ascii="Helvetica" w:hAnsi="Helvetica"/>
        </w:rPr>
        <w:t xml:space="preserve"> may seem strange at first, but it is understandable. "For those with experience only of authoritarian </w:t>
      </w:r>
      <w:proofErr w:type="spellStart"/>
      <w:r w:rsidRPr="00F44D6A">
        <w:rPr>
          <w:rFonts w:ascii="Helvetica" w:hAnsi="Helvetica"/>
        </w:rPr>
        <w:t>organisation</w:t>
      </w:r>
      <w:proofErr w:type="spellEnd"/>
      <w:r w:rsidRPr="00F44D6A">
        <w:rPr>
          <w:rFonts w:ascii="Helvetica" w:hAnsi="Helvetica"/>
        </w:rPr>
        <w:t xml:space="preserve">," argue two British anarchists, "it appears that </w:t>
      </w:r>
      <w:proofErr w:type="spellStart"/>
      <w:r w:rsidRPr="00F44D6A">
        <w:rPr>
          <w:rFonts w:ascii="Helvetica" w:hAnsi="Helvetica"/>
        </w:rPr>
        <w:t>organisation</w:t>
      </w:r>
      <w:proofErr w:type="spellEnd"/>
      <w:r w:rsidRPr="00F44D6A">
        <w:rPr>
          <w:rFonts w:ascii="Helvetica" w:hAnsi="Helvetica"/>
        </w:rPr>
        <w:t xml:space="preserve"> can only be totalitarian or democratic, and that those who disbelieve in government must by that token disbelieve in </w:t>
      </w:r>
      <w:proofErr w:type="spellStart"/>
      <w:r w:rsidRPr="00F44D6A">
        <w:rPr>
          <w:rFonts w:ascii="Helvetica" w:hAnsi="Helvetica"/>
        </w:rPr>
        <w:t>organisation</w:t>
      </w:r>
      <w:proofErr w:type="spellEnd"/>
      <w:r w:rsidRPr="00F44D6A">
        <w:rPr>
          <w:rFonts w:ascii="Helvetica" w:hAnsi="Helvetica"/>
        </w:rPr>
        <w:t xml:space="preserve"> at all. That is not so." [Stuart Christie and Albert Meltzer, The Floodgates of Anarchy, p. 122] In other words, because we live in a society in which virtually all forms of </w:t>
      </w:r>
      <w:proofErr w:type="spellStart"/>
      <w:r w:rsidRPr="00F44D6A">
        <w:rPr>
          <w:rFonts w:ascii="Helvetica" w:hAnsi="Helvetica"/>
        </w:rPr>
        <w:t>organisation</w:t>
      </w:r>
      <w:proofErr w:type="spellEnd"/>
      <w:r w:rsidRPr="00F44D6A">
        <w:rPr>
          <w:rFonts w:ascii="Helvetica" w:hAnsi="Helvetica"/>
        </w:rPr>
        <w:t xml:space="preserve"> are authoritarian, this makes them appear to be the only kind possible. What is usually not </w:t>
      </w:r>
      <w:proofErr w:type="spellStart"/>
      <w:r w:rsidRPr="00F44D6A">
        <w:rPr>
          <w:rFonts w:ascii="Helvetica" w:hAnsi="Helvetica"/>
        </w:rPr>
        <w:t>recognised</w:t>
      </w:r>
      <w:proofErr w:type="spellEnd"/>
      <w:r w:rsidRPr="00F44D6A">
        <w:rPr>
          <w:rFonts w:ascii="Helvetica" w:hAnsi="Helvetica"/>
        </w:rPr>
        <w:t xml:space="preserve"> is that this mode of </w:t>
      </w:r>
      <w:proofErr w:type="spellStart"/>
      <w:r w:rsidRPr="00F44D6A">
        <w:rPr>
          <w:rFonts w:ascii="Helvetica" w:hAnsi="Helvetica"/>
        </w:rPr>
        <w:t>organisation</w:t>
      </w:r>
      <w:proofErr w:type="spellEnd"/>
      <w:r w:rsidRPr="00F44D6A">
        <w:rPr>
          <w:rFonts w:ascii="Helvetica" w:hAnsi="Helvetica"/>
        </w:rPr>
        <w:t xml:space="preserve"> is historically conditioned, arising within a specific kind of society -- one whose motive principles are domination and exploitation. According to archaeologists and anthropologists, this kind of society has only existed for about 5,000 years, having appeared with the first primitive states based on conquest and slavery, in which the </w:t>
      </w:r>
      <w:proofErr w:type="spellStart"/>
      <w:r w:rsidRPr="00F44D6A">
        <w:rPr>
          <w:rFonts w:ascii="Helvetica" w:hAnsi="Helvetica"/>
        </w:rPr>
        <w:t>labour</w:t>
      </w:r>
      <w:proofErr w:type="spellEnd"/>
      <w:r w:rsidRPr="00F44D6A">
        <w:rPr>
          <w:rFonts w:ascii="Helvetica" w:hAnsi="Helvetica"/>
        </w:rPr>
        <w:t xml:space="preserve"> of slaves created a surplus which supported a ruling class. Prior to that time, for hundreds of thousands of years, human and proto-human societies were what Murray Bookchin calls "organic," that is, based on co-operative forms of economic activity involving mutual aid, free access to productive resources, and a sharing of the products of communal </w:t>
      </w:r>
      <w:proofErr w:type="spellStart"/>
      <w:r w:rsidRPr="00F44D6A">
        <w:rPr>
          <w:rFonts w:ascii="Helvetica" w:hAnsi="Helvetica"/>
        </w:rPr>
        <w:t>labour</w:t>
      </w:r>
      <w:proofErr w:type="spellEnd"/>
      <w:r w:rsidRPr="00F44D6A">
        <w:rPr>
          <w:rFonts w:ascii="Helvetica" w:hAnsi="Helvetica"/>
        </w:rPr>
        <w:t xml:space="preserve"> according to need. Although such societies probably had status rankings based on age, there were no hierarchies in the sense of </w:t>
      </w:r>
      <w:proofErr w:type="spellStart"/>
      <w:r w:rsidRPr="00F44D6A">
        <w:rPr>
          <w:rFonts w:ascii="Helvetica" w:hAnsi="Helvetica"/>
        </w:rPr>
        <w:t>institutionalised</w:t>
      </w:r>
      <w:proofErr w:type="spellEnd"/>
      <w:r w:rsidRPr="00F44D6A">
        <w:rPr>
          <w:rFonts w:ascii="Helvetica" w:hAnsi="Helvetica"/>
        </w:rPr>
        <w:t xml:space="preserve"> dominance-subordination relations enforced by coercive sanctions and resulting in class-stratification involving the economic exploitation of one class by another (see Murray Bookchin, The Ecology of Freedom).</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10" w:name="_Toc141700176"/>
      <w:r w:rsidRPr="00F44D6A">
        <w:rPr>
          <w:rFonts w:ascii="Helvetica" w:hAnsi="Helvetica"/>
        </w:rPr>
        <w:lastRenderedPageBreak/>
        <w:t>Anarchy Solvency</w:t>
      </w:r>
      <w:r w:rsidR="00666CC2" w:rsidRPr="00F44D6A">
        <w:rPr>
          <w:rFonts w:ascii="Helvetica" w:hAnsi="Helvetica"/>
        </w:rPr>
        <w:t xml:space="preserve"> 2/</w:t>
      </w:r>
      <w:bookmarkEnd w:id="10"/>
    </w:p>
    <w:p w:rsidR="00AD5069" w:rsidRPr="00F44D6A" w:rsidRDefault="00AD5069" w:rsidP="00F44D6A">
      <w:pPr>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Equality is necessary for true individual liberty to flourish. Anarchism allows for equality in terms of opportunity which allows for humans to attain their own potential and march by the beat of their own drum. Nothing else solves this</w:t>
      </w:r>
    </w:p>
    <w:p w:rsidR="00AD5069" w:rsidRPr="00F44D6A" w:rsidRDefault="00AD5069" w:rsidP="00F44D6A">
      <w:pPr>
        <w:pStyle w:val="Citation"/>
        <w:spacing w:line="276" w:lineRule="auto"/>
        <w:rPr>
          <w:rFonts w:ascii="Helvetica" w:hAnsi="Helvetica"/>
        </w:rPr>
      </w:pPr>
    </w:p>
    <w:p w:rsidR="00AD5069" w:rsidRPr="00F44D6A" w:rsidRDefault="00AD5069"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w:t>
      </w:r>
      <w:r w:rsidRPr="00F44D6A">
        <w:rPr>
          <w:rStyle w:val="boldciteCharChar"/>
          <w:rFonts w:ascii="Helvetica" w:hAnsi="Helvetica"/>
        </w:rPr>
        <w:t>The Anarchist FAQ</w:t>
      </w:r>
      <w:r w:rsidRPr="00F44D6A">
        <w:rPr>
          <w:rFonts w:ascii="Helvetica" w:hAnsi="Helvetica"/>
        </w:rPr>
        <w:t xml:space="preserve">, May 13, 2006; </w:t>
      </w:r>
      <w:hyperlink r:id="rId11" w:history="1">
        <w:r w:rsidRPr="00F44D6A">
          <w:rPr>
            <w:rStyle w:val="Hyperlink"/>
            <w:rFonts w:ascii="Helvetica" w:hAnsi="Helvetica"/>
          </w:rPr>
          <w:t>http://www.infoshop.org/faq/secA2.html</w:t>
        </w:r>
      </w:hyperlink>
      <w:r w:rsidRPr="00F44D6A">
        <w:rPr>
          <w:rFonts w:ascii="Helvetica" w:hAnsi="Helvetica"/>
        </w:rPr>
        <w:t xml:space="preserve">; Accessed July 10, </w:t>
      </w:r>
      <w:r w:rsidRPr="00F44D6A">
        <w:rPr>
          <w:rStyle w:val="boldciteCharChar"/>
          <w:rFonts w:ascii="Helvetica" w:hAnsi="Helvetica"/>
        </w:rPr>
        <w:t>2006;</w:t>
      </w:r>
      <w:r w:rsidRPr="00F44D6A">
        <w:rPr>
          <w:rFonts w:ascii="Helvetica" w:hAnsi="Helvetica"/>
        </w:rPr>
        <w:t xml:space="preserve"> // WFI- DR</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As mentioned in above, anarchists are dedicated to social equality because it is the only context in which individual liberty can flourish. However, there has been much nonsense written about "equality," and much of what is commonly believed about it is very strange indeed. Before discussing what anarchist do mean by equality, we have to indicate what we do not mean by it.</w:t>
      </w:r>
    </w:p>
    <w:p w:rsidR="00AD5069" w:rsidRPr="00F44D6A" w:rsidRDefault="00AD5069" w:rsidP="00F44D6A">
      <w:pPr>
        <w:pStyle w:val="CardText"/>
        <w:spacing w:line="276" w:lineRule="auto"/>
        <w:rPr>
          <w:rFonts w:ascii="Helvetica" w:hAnsi="Helvetica"/>
        </w:rPr>
      </w:pPr>
      <w:r w:rsidRPr="00F44D6A">
        <w:rPr>
          <w:rFonts w:ascii="Helvetica" w:hAnsi="Helvetica"/>
        </w:rPr>
        <w:t>Anarchists do not believe in "equality of endowment," which is not only non-existent but would be very undesirable if it could be brought about. Everyone is unique. Biologically determined human differences not only exist but are "a cause for joy, not fear or regret." Why? Because "life among clones would not be worth living, and a sane person will only rejoice that others have abilities that they do not share." [Noam Chomsky, Marxism, Anarchism, and Alternative Futures, p. 782]</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That some people seriously suggest that anarchists </w:t>
      </w:r>
      <w:proofErr w:type="gramStart"/>
      <w:r w:rsidRPr="00F44D6A">
        <w:rPr>
          <w:rFonts w:ascii="Helvetica" w:hAnsi="Helvetica"/>
        </w:rPr>
        <w:t>means</w:t>
      </w:r>
      <w:proofErr w:type="gramEnd"/>
      <w:r w:rsidRPr="00F44D6A">
        <w:rPr>
          <w:rFonts w:ascii="Helvetica" w:hAnsi="Helvetica"/>
        </w:rPr>
        <w:t xml:space="preserve"> by "equality" that everyone should be identical is a sad reflection on the state of present-day intellectual culture and the corruption of words -- a corruption used to divert attention from an unjust and authoritarian system and side-track people into discussions of biology. "The uniqueness of the self in no way contradicts the principle of equality," noted Erich Fromm, "The thesis that men are born equal implies that they all share the same fundamental human qualities, that they share the same basic fate of human beings, that they all have the same inalienable claim on freedom and happiness. It furthermore means that their relationship is one of solidarity, not one of domination-submission. What the concept of equality does not mean is that all men are alike." [The Fear of Freedom, p. 228] Thus it would be fairer to say that anarchists seek equality because we recognize that everyone is different and, consequently, seek the full affirmation and development of that uniqueness.</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Nor are anarchists in </w:t>
      </w:r>
      <w:proofErr w:type="spellStart"/>
      <w:r w:rsidRPr="00F44D6A">
        <w:rPr>
          <w:rFonts w:ascii="Helvetica" w:hAnsi="Helvetica"/>
        </w:rPr>
        <w:t>favour</w:t>
      </w:r>
      <w:proofErr w:type="spellEnd"/>
      <w:r w:rsidRPr="00F44D6A">
        <w:rPr>
          <w:rFonts w:ascii="Helvetica" w:hAnsi="Helvetica"/>
        </w:rPr>
        <w:t xml:space="preserve"> of so-called "equality of outcome." We have no desire to live in a society </w:t>
      </w:r>
      <w:proofErr w:type="spellStart"/>
      <w:r w:rsidRPr="00F44D6A">
        <w:rPr>
          <w:rFonts w:ascii="Helvetica" w:hAnsi="Helvetica"/>
        </w:rPr>
        <w:t>were</w:t>
      </w:r>
      <w:proofErr w:type="spellEnd"/>
      <w:r w:rsidRPr="00F44D6A">
        <w:rPr>
          <w:rFonts w:ascii="Helvetica" w:hAnsi="Helvetica"/>
        </w:rPr>
        <w:t xml:space="preserve"> everyone gets the same goods, lives in the same kind of house, wears the same uniform, etc. Part of the reason for the anarchist revolt against capitalism and statism is that they standardize so much of life (see George Reitzer's The </w:t>
      </w:r>
      <w:proofErr w:type="spellStart"/>
      <w:r w:rsidRPr="00F44D6A">
        <w:rPr>
          <w:rFonts w:ascii="Helvetica" w:hAnsi="Helvetica"/>
        </w:rPr>
        <w:t>McDonaldisation</w:t>
      </w:r>
      <w:proofErr w:type="spellEnd"/>
      <w:r w:rsidRPr="00F44D6A">
        <w:rPr>
          <w:rFonts w:ascii="Helvetica" w:hAnsi="Helvetica"/>
        </w:rPr>
        <w:t xml:space="preserve"> of Society on why capitalism is driven towards standardization and conformity). In the words of Alexander Berkman:</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 "The spirit of authority, law, written and unwritten, tradition and custom force us into a common grove and make a man [or woman] a will-less automation without independence or individuality. . . All of us are its victims, and only the exceptionally strong succeed in breaking its chains, and that only partly." [What is </w:t>
      </w:r>
      <w:proofErr w:type="gramStart"/>
      <w:r w:rsidRPr="00F44D6A">
        <w:rPr>
          <w:rFonts w:ascii="Helvetica" w:hAnsi="Helvetica"/>
        </w:rPr>
        <w:t>Anarchism?,</w:t>
      </w:r>
      <w:proofErr w:type="gramEnd"/>
      <w:r w:rsidRPr="00F44D6A">
        <w:rPr>
          <w:rFonts w:ascii="Helvetica" w:hAnsi="Helvetica"/>
        </w:rPr>
        <w:t xml:space="preserve"> p. 165] </w:t>
      </w:r>
    </w:p>
    <w:p w:rsidR="00AD5069" w:rsidRPr="00F44D6A" w:rsidRDefault="00AD5069" w:rsidP="00F44D6A">
      <w:pPr>
        <w:pStyle w:val="CardText"/>
        <w:spacing w:line="276" w:lineRule="auto"/>
        <w:rPr>
          <w:rFonts w:ascii="Helvetica" w:hAnsi="Helvetica"/>
        </w:rPr>
      </w:pPr>
      <w:r w:rsidRPr="00F44D6A">
        <w:rPr>
          <w:rFonts w:ascii="Helvetica" w:hAnsi="Helvetica"/>
        </w:rPr>
        <w:t>Anarchists, therefore, have little to desire to make this "common grove" even deeper. Rather, we desire to destroy it and every social relationship and institution that creates it in the first place.</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"Equality of outcome" can only be introduced and maintained by force, which would not be equality anyway, as some would have more power than others! "Equality of outcome" is particularly hated by anarchists, as we recognize that every individual has different needs, abilities, desires and interests. To make all consume the same </w:t>
      </w:r>
      <w:proofErr w:type="gramStart"/>
      <w:r w:rsidRPr="00F44D6A">
        <w:rPr>
          <w:rFonts w:ascii="Helvetica" w:hAnsi="Helvetica"/>
        </w:rPr>
        <w:t>would be</w:t>
      </w:r>
      <w:proofErr w:type="gramEnd"/>
      <w:r w:rsidRPr="00F44D6A">
        <w:rPr>
          <w:rFonts w:ascii="Helvetica" w:hAnsi="Helvetica"/>
        </w:rPr>
        <w:t xml:space="preserve"> tyranny. Obviously, if one person needs medical treatment and another does not, they do not receive an "equal" amount of medical care. The same is true of other human needs. As Alexander Berkman put it:</w:t>
      </w:r>
    </w:p>
    <w:p w:rsidR="00AD5069" w:rsidRPr="00F44D6A" w:rsidRDefault="00AD5069" w:rsidP="00F44D6A">
      <w:pPr>
        <w:pStyle w:val="CardText"/>
        <w:spacing w:line="276" w:lineRule="auto"/>
        <w:rPr>
          <w:rFonts w:ascii="Helvetica" w:hAnsi="Helvetica"/>
        </w:rPr>
      </w:pPr>
      <w:r w:rsidRPr="00F44D6A">
        <w:rPr>
          <w:rFonts w:ascii="Helvetica" w:hAnsi="Helvetica"/>
        </w:rPr>
        <w:lastRenderedPageBreak/>
        <w:t xml:space="preserve"> "</w:t>
      </w:r>
      <w:proofErr w:type="gramStart"/>
      <w:r w:rsidRPr="00F44D6A">
        <w:rPr>
          <w:rFonts w:ascii="Helvetica" w:hAnsi="Helvetica"/>
        </w:rPr>
        <w:t>equality</w:t>
      </w:r>
      <w:proofErr w:type="gramEnd"/>
      <w:r w:rsidRPr="00F44D6A">
        <w:rPr>
          <w:rFonts w:ascii="Helvetica" w:hAnsi="Helvetica"/>
        </w:rPr>
        <w:t xml:space="preserve"> does not mean an equal amount but equal opportunity. . . Do not make the mistake of identifying equality in liberty with the forced equality of the convict camp. True anarchist equality implies freedom, not quantity. It does not mean that </w:t>
      </w:r>
      <w:proofErr w:type="spellStart"/>
      <w:r w:rsidRPr="00F44D6A">
        <w:rPr>
          <w:rFonts w:ascii="Helvetica" w:hAnsi="Helvetica"/>
        </w:rPr>
        <w:t>every one</w:t>
      </w:r>
      <w:proofErr w:type="spellEnd"/>
      <w:r w:rsidRPr="00F44D6A">
        <w:rPr>
          <w:rFonts w:ascii="Helvetica" w:hAnsi="Helvetica"/>
        </w:rPr>
        <w:t xml:space="preserve"> must eat, drink, or wear the same things, do the same work, or live in the same manner. Far from it: the very reverse in fact."</w:t>
      </w:r>
    </w:p>
    <w:p w:rsidR="00AD5069" w:rsidRPr="00F44D6A" w:rsidRDefault="00AD5069" w:rsidP="00F44D6A">
      <w:pPr>
        <w:pStyle w:val="CardText"/>
        <w:spacing w:line="276" w:lineRule="auto"/>
        <w:rPr>
          <w:rFonts w:ascii="Helvetica" w:hAnsi="Helvetica"/>
        </w:rPr>
      </w:pPr>
      <w:r w:rsidRPr="00F44D6A">
        <w:rPr>
          <w:rFonts w:ascii="Helvetica" w:hAnsi="Helvetica"/>
        </w:rPr>
        <w:t>"Individual needs and tastes differ, as appetites differ. It is equal opportunity to satisfy them that constitutes true equality.</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 "Far from leveling, such equality opens the door for the greatest possible variety of activity and development. For human character is diverse . . . Free opportunity of expressing and acting out your individuality means development of natural dissimilarities and variations." [Op. Cit., pp. 164-5] </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11" w:name="_Toc141700177"/>
      <w:r w:rsidRPr="00F44D6A">
        <w:rPr>
          <w:rFonts w:ascii="Helvetica" w:hAnsi="Helvetica"/>
        </w:rPr>
        <w:lastRenderedPageBreak/>
        <w:t>Anarchy Solvency</w:t>
      </w:r>
      <w:r w:rsidR="00666CC2" w:rsidRPr="00F44D6A">
        <w:rPr>
          <w:rFonts w:ascii="Helvetica" w:hAnsi="Helvetica"/>
        </w:rPr>
        <w:t xml:space="preserve"> 3/</w:t>
      </w:r>
      <w:bookmarkEnd w:id="11"/>
    </w:p>
    <w:p w:rsidR="00AD5069" w:rsidRPr="00F44D6A" w:rsidRDefault="00AD5069" w:rsidP="00F44D6A">
      <w:pPr>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Anarchy would not facilitate the natural differences of humans to recreate hierarchical power, but social equality would allow for integration of functions to sustain freedom</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w:t>
      </w:r>
      <w:r w:rsidRPr="00F44D6A">
        <w:rPr>
          <w:rStyle w:val="boldciteCharChar"/>
          <w:rFonts w:ascii="Helvetica" w:hAnsi="Helvetica"/>
        </w:rPr>
        <w:t>Anarchist FAQ</w:t>
      </w:r>
      <w:r w:rsidRPr="00F44D6A">
        <w:rPr>
          <w:rFonts w:ascii="Helvetica" w:hAnsi="Helvetica"/>
        </w:rPr>
        <w:t xml:space="preserve">, May 13, </w:t>
      </w:r>
      <w:r w:rsidRPr="00F44D6A">
        <w:rPr>
          <w:rStyle w:val="boldciteCharChar"/>
          <w:rFonts w:ascii="Helvetica" w:hAnsi="Helvetica"/>
        </w:rPr>
        <w:t>2006;</w:t>
      </w:r>
      <w:r w:rsidRPr="00F44D6A">
        <w:rPr>
          <w:rFonts w:ascii="Helvetica" w:hAnsi="Helvetica"/>
        </w:rPr>
        <w:t xml:space="preserve"> </w:t>
      </w:r>
      <w:hyperlink r:id="rId12" w:history="1">
        <w:r w:rsidRPr="00F44D6A">
          <w:rPr>
            <w:rStyle w:val="Hyperlink"/>
            <w:rFonts w:ascii="Helvetica" w:hAnsi="Helvetica"/>
          </w:rPr>
          <w:t>http://www.infoshop.org/faq/secA2.html</w:t>
        </w:r>
      </w:hyperlink>
      <w:r w:rsidRPr="00F44D6A">
        <w:rPr>
          <w:rFonts w:ascii="Helvetica" w:hAnsi="Helvetica"/>
        </w:rPr>
        <w:t>; Accessed July 10, 2006; // WFI- DR</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If hierarchical social relationships, and the forces that create them, are abolished in </w:t>
      </w:r>
      <w:proofErr w:type="spellStart"/>
      <w:r w:rsidRPr="00F44D6A">
        <w:rPr>
          <w:rFonts w:ascii="Helvetica" w:hAnsi="Helvetica"/>
        </w:rPr>
        <w:t>favour</w:t>
      </w:r>
      <w:proofErr w:type="spellEnd"/>
      <w:r w:rsidRPr="00F44D6A">
        <w:rPr>
          <w:rFonts w:ascii="Helvetica" w:hAnsi="Helvetica"/>
        </w:rPr>
        <w:t xml:space="preserve"> of ones that encourage participation and are based on the principle of "one person, one vote" then natural differences would not be able to be turned into hierarchical power. For example, without capitalist property rights there would not be means by which a minority could monopolize the means of life (machinery and land) and enrich themselves by the work of others via the wages system and usury (profits, rent and interest). Similarly, if workers manage their own work, there is no class of capitalists to grow rich off their </w:t>
      </w:r>
      <w:proofErr w:type="spellStart"/>
      <w:r w:rsidRPr="00F44D6A">
        <w:rPr>
          <w:rFonts w:ascii="Helvetica" w:hAnsi="Helvetica"/>
        </w:rPr>
        <w:t>labour</w:t>
      </w:r>
      <w:proofErr w:type="spellEnd"/>
      <w:r w:rsidRPr="00F44D6A">
        <w:rPr>
          <w:rFonts w:ascii="Helvetica" w:hAnsi="Helvetica"/>
        </w:rPr>
        <w:t>. Thus Proudhon:</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 "Now, what can be the origin of this inequality?</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 "As we see it, . . . that origin is the realization within society of this triple abstraction: capital, </w:t>
      </w:r>
      <w:proofErr w:type="spellStart"/>
      <w:r w:rsidRPr="00F44D6A">
        <w:rPr>
          <w:rFonts w:ascii="Helvetica" w:hAnsi="Helvetica"/>
        </w:rPr>
        <w:t>labour</w:t>
      </w:r>
      <w:proofErr w:type="spellEnd"/>
      <w:r w:rsidRPr="00F44D6A">
        <w:rPr>
          <w:rFonts w:ascii="Helvetica" w:hAnsi="Helvetica"/>
        </w:rPr>
        <w:t xml:space="preserve"> and talent.</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 "It is because society has divided itself into three categories of citizen corresponding to the three terms of the formula. . . that caste distinctions have always been arrived at, and one half of the human race enslaved to the other. . . socialism thus consists of reducing the aristocratic formula of capital-</w:t>
      </w:r>
      <w:proofErr w:type="spellStart"/>
      <w:r w:rsidRPr="00F44D6A">
        <w:rPr>
          <w:rFonts w:ascii="Helvetica" w:hAnsi="Helvetica"/>
        </w:rPr>
        <w:t>labour</w:t>
      </w:r>
      <w:proofErr w:type="spellEnd"/>
      <w:r w:rsidRPr="00F44D6A">
        <w:rPr>
          <w:rFonts w:ascii="Helvetica" w:hAnsi="Helvetica"/>
        </w:rPr>
        <w:t xml:space="preserve">-talent into the simpler formula of </w:t>
      </w:r>
      <w:proofErr w:type="spellStart"/>
      <w:proofErr w:type="gramStart"/>
      <w:r w:rsidRPr="00F44D6A">
        <w:rPr>
          <w:rFonts w:ascii="Helvetica" w:hAnsi="Helvetica"/>
        </w:rPr>
        <w:t>labour</w:t>
      </w:r>
      <w:proofErr w:type="spellEnd"/>
      <w:r w:rsidRPr="00F44D6A">
        <w:rPr>
          <w:rFonts w:ascii="Helvetica" w:hAnsi="Helvetica"/>
        </w:rPr>
        <w:t>!. . .</w:t>
      </w:r>
      <w:proofErr w:type="gramEnd"/>
      <w:r w:rsidRPr="00F44D6A">
        <w:rPr>
          <w:rFonts w:ascii="Helvetica" w:hAnsi="Helvetica"/>
        </w:rPr>
        <w:t xml:space="preserve"> in order to make every citizen simultaneously, equally and to the same extent capitalist, laborer and expert or artist." [No Gods, No Masters, vol. 1, pp. 57-8] </w:t>
      </w:r>
    </w:p>
    <w:p w:rsidR="00AD5069" w:rsidRPr="00F44D6A" w:rsidRDefault="00AD5069" w:rsidP="00F44D6A">
      <w:pPr>
        <w:pStyle w:val="underlinecard"/>
        <w:spacing w:line="276" w:lineRule="auto"/>
        <w:rPr>
          <w:rFonts w:ascii="Helvetica" w:hAnsi="Helvetica"/>
        </w:rPr>
      </w:pPr>
      <w:r w:rsidRPr="00F44D6A">
        <w:rPr>
          <w:rFonts w:ascii="Helvetica" w:hAnsi="Helvetica"/>
        </w:rPr>
        <w:t xml:space="preserve">Like all anarchists, Proudhon saw this integration of functions as the key to equality and freedom and proposed self-management as the means to achieve it. </w:t>
      </w:r>
      <w:proofErr w:type="gramStart"/>
      <w:r w:rsidRPr="00F44D6A">
        <w:rPr>
          <w:rFonts w:ascii="Helvetica" w:hAnsi="Helvetica"/>
        </w:rPr>
        <w:t>Thus</w:t>
      </w:r>
      <w:proofErr w:type="gramEnd"/>
      <w:r w:rsidRPr="00F44D6A">
        <w:rPr>
          <w:rFonts w:ascii="Helvetica" w:hAnsi="Helvetica"/>
        </w:rPr>
        <w:t xml:space="preserve"> self-management is the key to social equality. Social equality in the workplace, for example, means that everyone has an equal say in the policy decisions on how the workplace develops and changes. Anarchists are strong believers in the maxim "that which touches all, is decided by all."</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Solidarity is the key to evolution of the human species and is necessary for individuals to assure the wellbeing of each other without sacrificing their own liberties</w:t>
      </w:r>
    </w:p>
    <w:p w:rsidR="00AD5069" w:rsidRPr="00F44D6A" w:rsidRDefault="00AD5069" w:rsidP="00F44D6A">
      <w:pPr>
        <w:pStyle w:val="Citation"/>
        <w:spacing w:line="276" w:lineRule="auto"/>
        <w:rPr>
          <w:rFonts w:ascii="Helvetica" w:hAnsi="Helvetica"/>
        </w:rPr>
      </w:pPr>
    </w:p>
    <w:p w:rsidR="00AD5069" w:rsidRPr="00F44D6A" w:rsidRDefault="00AD5069"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w:t>
      </w:r>
      <w:r w:rsidRPr="00F44D6A">
        <w:rPr>
          <w:rStyle w:val="boldciteCharChar"/>
          <w:rFonts w:ascii="Helvetica" w:hAnsi="Helvetica"/>
        </w:rPr>
        <w:t>The Anarchist FAQ</w:t>
      </w:r>
      <w:r w:rsidRPr="00F44D6A">
        <w:rPr>
          <w:rFonts w:ascii="Helvetica" w:hAnsi="Helvetica"/>
        </w:rPr>
        <w:t xml:space="preserve">, May 13, 2006; </w:t>
      </w:r>
      <w:hyperlink r:id="rId13" w:history="1">
        <w:r w:rsidRPr="00F44D6A">
          <w:rPr>
            <w:rStyle w:val="Hyperlink"/>
            <w:rFonts w:ascii="Helvetica" w:hAnsi="Helvetica"/>
          </w:rPr>
          <w:t>http://www.infoshop.org/faq/secA2.html</w:t>
        </w:r>
      </w:hyperlink>
      <w:r w:rsidRPr="00F44D6A">
        <w:rPr>
          <w:rFonts w:ascii="Helvetica" w:hAnsi="Helvetica"/>
        </w:rPr>
        <w:t xml:space="preserve">; Accessed July 10, </w:t>
      </w:r>
      <w:r w:rsidRPr="00F44D6A">
        <w:rPr>
          <w:rStyle w:val="boldciteCharChar"/>
          <w:rFonts w:ascii="Helvetica" w:hAnsi="Helvetica"/>
        </w:rPr>
        <w:t>2006</w:t>
      </w:r>
      <w:r w:rsidRPr="00F44D6A">
        <w:rPr>
          <w:rFonts w:ascii="Helvetica" w:hAnsi="Helvetica"/>
        </w:rPr>
        <w:t>; // WFI- DR</w:t>
      </w:r>
    </w:p>
    <w:p w:rsidR="00AD5069" w:rsidRPr="00F44D6A" w:rsidRDefault="00AD5069" w:rsidP="00F44D6A">
      <w:pPr>
        <w:pStyle w:val="Citation"/>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Solidarity -- co-operation between individuals -- is necessary for life and is far from a denial of liberty. Solidarity, observed Errico Malatesta, "is the only environment in which Man can express his personality and achieve his optimum development and enjoy the greatest possible wellbeing." This "coming together of individuals for the wellbeing of all, and of all for the wellbeing of each," results in "the freedom of each not being limited by, but complemented -- indeed finding the necessary raison </w:t>
      </w:r>
      <w:proofErr w:type="spellStart"/>
      <w:r w:rsidRPr="00F44D6A">
        <w:rPr>
          <w:rFonts w:ascii="Helvetica" w:hAnsi="Helvetica"/>
        </w:rPr>
        <w:t>d'etre</w:t>
      </w:r>
      <w:proofErr w:type="spellEnd"/>
      <w:r w:rsidRPr="00F44D6A">
        <w:rPr>
          <w:rFonts w:ascii="Helvetica" w:hAnsi="Helvetica"/>
        </w:rPr>
        <w:t xml:space="preserve"> in -- the freedom of others." [Anarchy, p. 29] In other words, solidarity and co-operation means treating each other as equals, refusing to treat others as means to an end and </w:t>
      </w:r>
      <w:r w:rsidRPr="00F44D6A">
        <w:rPr>
          <w:rFonts w:ascii="Helvetica" w:hAnsi="Helvetica"/>
        </w:rPr>
        <w:lastRenderedPageBreak/>
        <w:t>creating relationships which support freedom for all rather than a few dominating the many. Emma Goldman reiterated this theme, noting "what wonderful results this unique force of man's individuality has achieved when strengthened by co-operation with other individualities . . . co-operation -- as opposed to internecine strife and struggle -- has worked for the survival and evolution of the species</w:t>
      </w:r>
      <w:proofErr w:type="gramStart"/>
      <w:r w:rsidRPr="00F44D6A">
        <w:rPr>
          <w:rFonts w:ascii="Helvetica" w:hAnsi="Helvetica"/>
        </w:rPr>
        <w:t>. . . .</w:t>
      </w:r>
      <w:proofErr w:type="gramEnd"/>
      <w:r w:rsidRPr="00F44D6A">
        <w:rPr>
          <w:rFonts w:ascii="Helvetica" w:hAnsi="Helvetica"/>
        </w:rPr>
        <w:t xml:space="preserve"> only mutual aid and voluntary co-operation . . . can create the basis for a free individual and associational life." [Red Emma Speaks, p. 118]</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12" w:name="_Toc141700178"/>
      <w:r w:rsidRPr="00F44D6A">
        <w:rPr>
          <w:rFonts w:ascii="Helvetica" w:hAnsi="Helvetica"/>
        </w:rPr>
        <w:lastRenderedPageBreak/>
        <w:t>Anarchy Solvency</w:t>
      </w:r>
      <w:r w:rsidR="00666CC2" w:rsidRPr="00F44D6A">
        <w:rPr>
          <w:rFonts w:ascii="Helvetica" w:hAnsi="Helvetica"/>
        </w:rPr>
        <w:t xml:space="preserve"> 4/</w:t>
      </w:r>
      <w:bookmarkEnd w:id="12"/>
    </w:p>
    <w:p w:rsidR="00AD5069" w:rsidRPr="00F44D6A" w:rsidRDefault="00AD5069" w:rsidP="00F44D6A">
      <w:pPr>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We must reject all hierarchy, which embodies domination and exploitation, and represses dissent and rebellion</w:t>
      </w:r>
    </w:p>
    <w:p w:rsidR="00AD5069" w:rsidRPr="00F44D6A" w:rsidRDefault="00AD5069" w:rsidP="00F44D6A">
      <w:pPr>
        <w:pStyle w:val="Citation"/>
        <w:spacing w:line="276" w:lineRule="auto"/>
        <w:rPr>
          <w:rFonts w:ascii="Helvetica" w:hAnsi="Helvetica"/>
        </w:rPr>
      </w:pPr>
    </w:p>
    <w:p w:rsidR="00AD5069" w:rsidRPr="00F44D6A" w:rsidRDefault="00AD5069"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w:t>
      </w:r>
      <w:r w:rsidRPr="00F44D6A">
        <w:rPr>
          <w:rStyle w:val="boldciteCharChar"/>
          <w:rFonts w:ascii="Helvetica" w:hAnsi="Helvetica"/>
        </w:rPr>
        <w:t>The Anarchist FAQ</w:t>
      </w:r>
      <w:r w:rsidRPr="00F44D6A">
        <w:rPr>
          <w:rFonts w:ascii="Helvetica" w:hAnsi="Helvetica"/>
        </w:rPr>
        <w:t xml:space="preserve">, May 13, </w:t>
      </w:r>
      <w:r w:rsidRPr="00F44D6A">
        <w:rPr>
          <w:rStyle w:val="boldciteCharChar"/>
          <w:rFonts w:ascii="Helvetica" w:hAnsi="Helvetica"/>
        </w:rPr>
        <w:t>2006</w:t>
      </w:r>
      <w:r w:rsidRPr="00F44D6A">
        <w:rPr>
          <w:rFonts w:ascii="Helvetica" w:hAnsi="Helvetica"/>
        </w:rPr>
        <w:t xml:space="preserve">; </w:t>
      </w:r>
      <w:hyperlink r:id="rId14" w:history="1">
        <w:r w:rsidRPr="00F44D6A">
          <w:rPr>
            <w:rStyle w:val="Hyperlink"/>
            <w:rFonts w:ascii="Helvetica" w:hAnsi="Helvetica"/>
          </w:rPr>
          <w:t>http://www.infoshop.org/faq/secA2.html</w:t>
        </w:r>
      </w:hyperlink>
      <w:r w:rsidRPr="00F44D6A">
        <w:rPr>
          <w:rFonts w:ascii="Helvetica" w:hAnsi="Helvetica"/>
        </w:rPr>
        <w:t>; Accessed July 10, 2006; // WFI- DR</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StyleCardTextArial"/>
        <w:spacing w:line="276" w:lineRule="auto"/>
        <w:rPr>
          <w:rFonts w:ascii="Helvetica" w:hAnsi="Helvetica"/>
        </w:rPr>
      </w:pPr>
      <w:r w:rsidRPr="00F44D6A">
        <w:rPr>
          <w:rFonts w:ascii="Helvetica" w:hAnsi="Helvetica"/>
        </w:rPr>
        <w:t xml:space="preserve">No. We have seen that anarchists abhor authoritarianism. But if one is an anti-authoritarian, one must oppose all hierarchical institutions, since they embody the principle of authority. For, as Emma Goldman argued, "it is not only government in the sense of the state which is destructive of every individual value and quality. It is the whole complex authority and institutional domination which strangles life. It is the superstition, myth, </w:t>
      </w:r>
      <w:proofErr w:type="spellStart"/>
      <w:r w:rsidRPr="00F44D6A">
        <w:rPr>
          <w:rFonts w:ascii="Helvetica" w:hAnsi="Helvetica"/>
        </w:rPr>
        <w:t>pretence</w:t>
      </w:r>
      <w:proofErr w:type="spellEnd"/>
      <w:r w:rsidRPr="00F44D6A">
        <w:rPr>
          <w:rFonts w:ascii="Helvetica" w:hAnsi="Helvetica"/>
        </w:rPr>
        <w:t>, evasions, and subservience which support authority and institutional domination." [Red Emma Speaks, p. 435] This means that "there is and will always be a need to discover and overcome structures of hierarchy, authority and domination and constraints on freedom: slavery, wage-slavery [i.e. capitalism], racism, sexism, authoritarian schools, etc." [Noam Chomsky, Language and Politics, p. 364]</w:t>
      </w:r>
    </w:p>
    <w:p w:rsidR="00AD5069" w:rsidRPr="00F44D6A" w:rsidRDefault="00AD5069" w:rsidP="00F44D6A">
      <w:pPr>
        <w:pStyle w:val="StyleCardTextArial"/>
        <w:spacing w:line="276" w:lineRule="auto"/>
        <w:rPr>
          <w:rFonts w:ascii="Helvetica" w:hAnsi="Helvetica"/>
        </w:rPr>
      </w:pPr>
      <w:proofErr w:type="gramStart"/>
      <w:r w:rsidRPr="00F44D6A">
        <w:rPr>
          <w:rFonts w:ascii="Helvetica" w:hAnsi="Helvetica"/>
        </w:rPr>
        <w:t>Thus</w:t>
      </w:r>
      <w:proofErr w:type="gramEnd"/>
      <w:r w:rsidRPr="00F44D6A">
        <w:rPr>
          <w:rFonts w:ascii="Helvetica" w:hAnsi="Helvetica"/>
        </w:rPr>
        <w:t xml:space="preserve"> the consistent anarchist must oppose hierarchical relationships as well as the state. Whether economic, social or political, to be an anarchist means to oppose hierarchy. The argument for this (if anybody needs one) is as follows:</w:t>
      </w:r>
    </w:p>
    <w:p w:rsidR="00AD5069" w:rsidRPr="00F44D6A" w:rsidRDefault="00AD5069" w:rsidP="00F44D6A">
      <w:pPr>
        <w:pStyle w:val="StyleCardTextArial"/>
        <w:spacing w:line="276" w:lineRule="auto"/>
        <w:rPr>
          <w:rFonts w:ascii="Helvetica" w:hAnsi="Helvetica"/>
        </w:rPr>
      </w:pPr>
      <w:r w:rsidRPr="00F44D6A">
        <w:rPr>
          <w:rFonts w:ascii="Helvetica" w:hAnsi="Helvetica"/>
        </w:rPr>
        <w:t xml:space="preserve">A hierarchy is a pyramidally-structured </w:t>
      </w:r>
      <w:proofErr w:type="spellStart"/>
      <w:r w:rsidRPr="00F44D6A">
        <w:rPr>
          <w:rFonts w:ascii="Helvetica" w:hAnsi="Helvetica"/>
        </w:rPr>
        <w:t>organisation</w:t>
      </w:r>
      <w:proofErr w:type="spellEnd"/>
      <w:r w:rsidRPr="00F44D6A">
        <w:rPr>
          <w:rFonts w:ascii="Helvetica" w:hAnsi="Helvetica"/>
        </w:rPr>
        <w:t xml:space="preserve"> composed of a series of grades, ranks, or offices of increasing power, prestige, and (usually) remuneration. Scholars who have investigated the hierarchical form have found that the two primary principles it embodies are domination and exploitation. For example, in his classic article "What Do Bosses Do?" (Review of Radical Political Economy, Vol. 6, No. 2), a study of the modern factory, Steven Marglin found that the main function of the corporate hierarchy is not greater productive efficiency (as capitalists claim), but greater control over workers, the purpose of such control being more effective exploitation.</w:t>
      </w:r>
    </w:p>
    <w:p w:rsidR="00AD5069" w:rsidRPr="00F44D6A" w:rsidRDefault="00AD5069" w:rsidP="00F44D6A">
      <w:pPr>
        <w:pStyle w:val="StyleCardTextArial"/>
        <w:spacing w:line="276" w:lineRule="auto"/>
        <w:rPr>
          <w:rFonts w:ascii="Helvetica" w:hAnsi="Helvetica"/>
        </w:rPr>
      </w:pPr>
      <w:r w:rsidRPr="00F44D6A">
        <w:rPr>
          <w:rFonts w:ascii="Helvetica" w:hAnsi="Helvetica"/>
        </w:rPr>
        <w:t xml:space="preserve">Control in a hierarchy is maintained by coercion, that is, by the threat of negative sanctions of one kind or another: physical, economic, psychological, social, etc. Such control, including the repression of dissent and rebellion, therefore necessitates </w:t>
      </w:r>
      <w:proofErr w:type="spellStart"/>
      <w:r w:rsidRPr="00F44D6A">
        <w:rPr>
          <w:rFonts w:ascii="Helvetica" w:hAnsi="Helvetica"/>
        </w:rPr>
        <w:t>centralisation</w:t>
      </w:r>
      <w:proofErr w:type="spellEnd"/>
      <w:r w:rsidRPr="00F44D6A">
        <w:rPr>
          <w:rFonts w:ascii="Helvetica" w:hAnsi="Helvetica"/>
        </w:rPr>
        <w:t xml:space="preserve">: a set of power relations in which the greatest control is exercised by the few at the top (particularly the head of the </w:t>
      </w:r>
      <w:proofErr w:type="spellStart"/>
      <w:r w:rsidRPr="00F44D6A">
        <w:rPr>
          <w:rFonts w:ascii="Helvetica" w:hAnsi="Helvetica"/>
        </w:rPr>
        <w:t>organisation</w:t>
      </w:r>
      <w:proofErr w:type="spellEnd"/>
      <w:r w:rsidRPr="00F44D6A">
        <w:rPr>
          <w:rFonts w:ascii="Helvetica" w:hAnsi="Helvetica"/>
        </w:rPr>
        <w:t>), while those in the middle ranks have much less control and the many at the bottom have virtually none.</w:t>
      </w:r>
    </w:p>
    <w:p w:rsidR="00AD5069" w:rsidRPr="00F44D6A" w:rsidRDefault="00AD5069" w:rsidP="00F44D6A">
      <w:pPr>
        <w:pStyle w:val="StyleCardTextArial"/>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HUMAN NATURE ARGUMENTS ARE BASED ON INCOMPLETE HUMANS UNDER THE STATE; ONLY THROUGH ANARCHY CAN WE SEE TRUE HUMAN NATURE</w:t>
      </w:r>
    </w:p>
    <w:p w:rsidR="00AD5069" w:rsidRPr="00F44D6A" w:rsidRDefault="00AD5069"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w:t>
      </w:r>
      <w:r w:rsidRPr="00F44D6A">
        <w:rPr>
          <w:rStyle w:val="boldciteCharChar"/>
          <w:rFonts w:ascii="Helvetica" w:hAnsi="Helvetica"/>
        </w:rPr>
        <w:t>The Anarchist FAQ</w:t>
      </w:r>
      <w:r w:rsidRPr="00F44D6A">
        <w:rPr>
          <w:rFonts w:ascii="Helvetica" w:hAnsi="Helvetica"/>
        </w:rPr>
        <w:t xml:space="preserve">, May 13, 2006; </w:t>
      </w:r>
      <w:hyperlink r:id="rId15" w:history="1">
        <w:r w:rsidRPr="00F44D6A">
          <w:rPr>
            <w:rStyle w:val="Hyperlink"/>
            <w:rFonts w:ascii="Helvetica" w:hAnsi="Helvetica"/>
          </w:rPr>
          <w:t>http://www.infoshop.org/faq/secA2.html</w:t>
        </w:r>
      </w:hyperlink>
      <w:r w:rsidRPr="00F44D6A">
        <w:rPr>
          <w:rFonts w:ascii="Helvetica" w:hAnsi="Helvetica"/>
        </w:rPr>
        <w:t xml:space="preserve">; Accessed July 10, </w:t>
      </w:r>
      <w:r w:rsidRPr="00F44D6A">
        <w:rPr>
          <w:rStyle w:val="boldciteCharChar"/>
          <w:rFonts w:ascii="Helvetica" w:hAnsi="Helvetica"/>
        </w:rPr>
        <w:t>2006</w:t>
      </w:r>
      <w:r w:rsidRPr="00F44D6A">
        <w:rPr>
          <w:rFonts w:ascii="Helvetica" w:hAnsi="Helvetica"/>
        </w:rPr>
        <w:t>; // WFI- DR</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As such, the use of "human nature" as an argument against anarchism is simply superficial and, ultimately, an evasion. It is an excuse not to think. "Every fool," as Emma Goldman put it, "from king to policemen, from the flatheaded parson to the visionless dabbler in science, presumes to speak authoritatively of human nature. The greater the mental charlatan, the more definite his insistence on the wickedness and weakness of human nature. Yet how can </w:t>
      </w:r>
      <w:proofErr w:type="spellStart"/>
      <w:r w:rsidRPr="00F44D6A">
        <w:rPr>
          <w:rFonts w:ascii="Helvetica" w:hAnsi="Helvetica"/>
        </w:rPr>
        <w:t>any one</w:t>
      </w:r>
      <w:proofErr w:type="spellEnd"/>
      <w:r w:rsidRPr="00F44D6A">
        <w:rPr>
          <w:rFonts w:ascii="Helvetica" w:hAnsi="Helvetica"/>
        </w:rPr>
        <w:t xml:space="preserve"> speak of it to-day, with every soul in prison, with every heart fettered, wounded, and maimed?" Change society, create a better social environment and then we can judge what is a product of our natures and </w:t>
      </w:r>
      <w:r w:rsidRPr="00F44D6A">
        <w:rPr>
          <w:rFonts w:ascii="Helvetica" w:hAnsi="Helvetica"/>
        </w:rPr>
        <w:lastRenderedPageBreak/>
        <w:t>what is the product of an authoritarian system. For this reason, anarchism "stands for the liberation of the human mind from the dominion of religion; the liberation of the human body from the dominion of property; liberation from the shackles and restraint of government." For "[f]</w:t>
      </w:r>
      <w:proofErr w:type="spellStart"/>
      <w:r w:rsidRPr="00F44D6A">
        <w:rPr>
          <w:rFonts w:ascii="Helvetica" w:hAnsi="Helvetica"/>
        </w:rPr>
        <w:t>reedom</w:t>
      </w:r>
      <w:proofErr w:type="spellEnd"/>
      <w:r w:rsidRPr="00F44D6A">
        <w:rPr>
          <w:rFonts w:ascii="Helvetica" w:hAnsi="Helvetica"/>
        </w:rPr>
        <w:t>, expansion, opportunity, and above all, peace and repose, alone can teach us the real dominant factors of human nature and all its wonderful possibilities." [Red Emma Speaks, p. 73]</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13" w:name="_Toc141700179"/>
      <w:r w:rsidRPr="00F44D6A">
        <w:rPr>
          <w:rFonts w:ascii="Helvetica" w:hAnsi="Helvetica"/>
        </w:rPr>
        <w:lastRenderedPageBreak/>
        <w:t>Anarchy Solvency</w:t>
      </w:r>
      <w:r w:rsidR="00666CC2" w:rsidRPr="00F44D6A">
        <w:rPr>
          <w:rFonts w:ascii="Helvetica" w:hAnsi="Helvetica"/>
        </w:rPr>
        <w:t xml:space="preserve"> 5/</w:t>
      </w:r>
      <w:bookmarkEnd w:id="13"/>
    </w:p>
    <w:p w:rsidR="00AD5069" w:rsidRPr="00F44D6A" w:rsidRDefault="00AD5069" w:rsidP="00F44D6A">
      <w:pPr>
        <w:pStyle w:val="TagChar"/>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DISMANTLING CAPITALISM AND HIERARCHY IS THE SOLUTION TO SEXISM, RACISM, AND HOMOPHOBIA</w:t>
      </w:r>
    </w:p>
    <w:p w:rsidR="00666CC2" w:rsidRPr="00F44D6A" w:rsidRDefault="00666CC2" w:rsidP="00F44D6A">
      <w:pPr>
        <w:spacing w:line="276" w:lineRule="auto"/>
        <w:rPr>
          <w:rFonts w:ascii="Helvetica" w:hAnsi="Helvetica"/>
        </w:rPr>
      </w:pPr>
    </w:p>
    <w:p w:rsidR="00666CC2" w:rsidRPr="00F44D6A" w:rsidRDefault="00AD5069" w:rsidP="00F44D6A">
      <w:pPr>
        <w:pStyle w:val="boldciteChar"/>
        <w:spacing w:line="276" w:lineRule="auto"/>
        <w:rPr>
          <w:rFonts w:ascii="Helvetica" w:hAnsi="Helvetica"/>
        </w:rPr>
      </w:pPr>
      <w:r w:rsidRPr="00F44D6A">
        <w:rPr>
          <w:rFonts w:ascii="Helvetica" w:hAnsi="Helvetica"/>
        </w:rPr>
        <w:t>THE ANARCHIST FAQ</w:t>
      </w:r>
      <w:r w:rsidR="00666CC2" w:rsidRPr="00F44D6A">
        <w:rPr>
          <w:rFonts w:ascii="Helvetica" w:hAnsi="Helvetica"/>
        </w:rPr>
        <w:t xml:space="preserve"> 06</w:t>
      </w:r>
      <w:r w:rsidRPr="00F44D6A">
        <w:rPr>
          <w:rFonts w:ascii="Helvetica" w:hAnsi="Helvetica"/>
        </w:rPr>
        <w:t xml:space="preserve"> </w:t>
      </w:r>
    </w:p>
    <w:p w:rsidR="00AD5069" w:rsidRPr="00F44D6A" w:rsidRDefault="00AD5069" w:rsidP="00F44D6A">
      <w:pPr>
        <w:spacing w:line="276" w:lineRule="auto"/>
        <w:rPr>
          <w:rFonts w:ascii="Helvetica" w:hAnsi="Helvetica"/>
        </w:rPr>
      </w:pPr>
      <w:r w:rsidRPr="00F44D6A">
        <w:rPr>
          <w:rFonts w:ascii="Helvetica" w:hAnsi="Helvetica"/>
        </w:rPr>
        <w:t xml:space="preserve">(Iain McKay, Gary Elkin, Dave Neal and Ed Boraas), 13 May 2006, </w:t>
      </w:r>
      <w:hyperlink r:id="rId16" w:history="1">
        <w:r w:rsidRPr="00F44D6A">
          <w:rPr>
            <w:rFonts w:ascii="Helvetica" w:hAnsi="Helvetica"/>
          </w:rPr>
          <w:t>http://www.infoshop.org/faq/secB1.html</w:t>
        </w:r>
      </w:hyperlink>
      <w:r w:rsidRPr="00F44D6A">
        <w:rPr>
          <w:rFonts w:ascii="Helvetica" w:hAnsi="Helvetica"/>
        </w:rPr>
        <w:t>, accessed July 10, 2006//WFI KEC</w:t>
      </w:r>
    </w:p>
    <w:p w:rsidR="00AD5069" w:rsidRPr="00F44D6A" w:rsidRDefault="00AD5069" w:rsidP="00F44D6A">
      <w:pPr>
        <w:pStyle w:val="CardText"/>
        <w:spacing w:line="276" w:lineRule="auto"/>
        <w:rPr>
          <w:rFonts w:ascii="Helvetica" w:hAnsi="Helvetica"/>
        </w:rPr>
      </w:pPr>
    </w:p>
    <w:p w:rsidR="00666CC2" w:rsidRPr="00F44D6A" w:rsidRDefault="00AD5069" w:rsidP="00F44D6A">
      <w:pPr>
        <w:pStyle w:val="CardText"/>
        <w:spacing w:line="276" w:lineRule="auto"/>
        <w:rPr>
          <w:rFonts w:ascii="Helvetica" w:hAnsi="Helvetica"/>
        </w:rPr>
      </w:pPr>
      <w:r w:rsidRPr="00F44D6A">
        <w:rPr>
          <w:rFonts w:ascii="Helvetica" w:hAnsi="Helvetica"/>
          <w:u w:val="single"/>
        </w:rPr>
        <w:t>The long-term solution is obvious: dismantle capitalism and the hierarchical, economically class-stratified society with which it is bound up. By getting rid of capitalist oppression and exploitation and its consequent imperialism and poverty, we will also eliminate the need for ideologies of racial or sexual superiority used to justify the oppression of one group by another or to divide and weaken the working class</w:t>
      </w:r>
      <w:r w:rsidRPr="00F44D6A">
        <w:rPr>
          <w:rFonts w:ascii="Helvetica" w:hAnsi="Helvetica"/>
        </w:rPr>
        <w:t xml:space="preserve">. However, struggles against bigotry cannot be left until after a revolution. If they were two things are likely: one, such a revolution would be unlikely to happen and, two, if it were then these problems would more than likely remain in the new society created by it. </w:t>
      </w:r>
      <w:proofErr w:type="gramStart"/>
      <w:r w:rsidRPr="00F44D6A">
        <w:rPr>
          <w:rFonts w:ascii="Helvetica" w:hAnsi="Helvetica"/>
        </w:rPr>
        <w:t>Therefore</w:t>
      </w:r>
      <w:proofErr w:type="gramEnd"/>
      <w:r w:rsidRPr="00F44D6A">
        <w:rPr>
          <w:rFonts w:ascii="Helvetica" w:hAnsi="Helvetica"/>
        </w:rPr>
        <w:t xml:space="preserve"> the negative impacts of inequality can and must be fought in the here and now, like any form of hierarchy. Indeed, as we discuss in more detail section B.1.6 by doing so we make life a bit better in the here and now as well as bringing the time when such inequalities are finally ended nearer. Only this can ensure that we can all live as free and equal individuals in a world without the blights of sexism, racism, homophobia or religious hatred.</w:t>
      </w:r>
    </w:p>
    <w:p w:rsidR="00666CC2" w:rsidRPr="00F44D6A" w:rsidRDefault="00666CC2" w:rsidP="00F44D6A">
      <w:pPr>
        <w:pStyle w:val="BlockTitle"/>
        <w:spacing w:line="276" w:lineRule="auto"/>
        <w:rPr>
          <w:rFonts w:ascii="Helvetica" w:hAnsi="Helvetica"/>
        </w:rPr>
      </w:pPr>
      <w:r w:rsidRPr="00F44D6A">
        <w:rPr>
          <w:rFonts w:ascii="Helvetica" w:hAnsi="Helvetica"/>
        </w:rPr>
        <w:br w:type="page"/>
      </w:r>
      <w:bookmarkStart w:id="14" w:name="_Toc141700180"/>
      <w:r w:rsidRPr="00F44D6A">
        <w:rPr>
          <w:rFonts w:ascii="Helvetica" w:hAnsi="Helvetica"/>
        </w:rPr>
        <w:lastRenderedPageBreak/>
        <w:t>Anarchy Solvency 6/</w:t>
      </w:r>
      <w:bookmarkEnd w:id="14"/>
    </w:p>
    <w:p w:rsidR="00666CC2" w:rsidRPr="00F44D6A" w:rsidRDefault="00666CC2" w:rsidP="00F44D6A">
      <w:pPr>
        <w:pStyle w:val="Tag"/>
        <w:spacing w:line="276" w:lineRule="auto"/>
        <w:rPr>
          <w:rFonts w:ascii="Helvetica" w:hAnsi="Helvetica"/>
        </w:rPr>
      </w:pPr>
    </w:p>
    <w:p w:rsidR="00666CC2" w:rsidRPr="00F44D6A" w:rsidRDefault="00666CC2" w:rsidP="00F44D6A">
      <w:pPr>
        <w:pStyle w:val="Tag"/>
        <w:spacing w:line="276" w:lineRule="auto"/>
        <w:rPr>
          <w:rFonts w:ascii="Helvetica" w:hAnsi="Helvetica"/>
        </w:rPr>
      </w:pPr>
      <w:r w:rsidRPr="00F44D6A">
        <w:rPr>
          <w:rFonts w:ascii="Helvetica" w:hAnsi="Helvetica"/>
        </w:rPr>
        <w:t>Society currently sits with a wealthy elite controlling the power needed to coerce and suppress the majority into a functional means to their own pleasure. Anarchy would allow for social reorganization to topple this hierarchy</w:t>
      </w:r>
    </w:p>
    <w:p w:rsidR="00666CC2" w:rsidRPr="00F44D6A" w:rsidRDefault="00666CC2" w:rsidP="00F44D6A">
      <w:pPr>
        <w:pStyle w:val="Tag"/>
        <w:spacing w:line="276" w:lineRule="auto"/>
        <w:rPr>
          <w:rFonts w:ascii="Helvetica" w:hAnsi="Helvetica"/>
        </w:rPr>
      </w:pPr>
    </w:p>
    <w:p w:rsidR="00666CC2" w:rsidRPr="00F44D6A" w:rsidRDefault="00666CC2"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w:t>
      </w:r>
      <w:r w:rsidRPr="00F44D6A">
        <w:rPr>
          <w:rStyle w:val="boldciteCharChar"/>
          <w:rFonts w:ascii="Helvetica" w:hAnsi="Helvetica"/>
        </w:rPr>
        <w:t>Anarchist FAQ</w:t>
      </w:r>
      <w:r w:rsidRPr="00F44D6A">
        <w:rPr>
          <w:rFonts w:ascii="Helvetica" w:hAnsi="Helvetica"/>
        </w:rPr>
        <w:t xml:space="preserve">, May 13, </w:t>
      </w:r>
      <w:r w:rsidRPr="00F44D6A">
        <w:rPr>
          <w:rStyle w:val="boldciteCharChar"/>
          <w:rFonts w:ascii="Helvetica" w:hAnsi="Helvetica"/>
        </w:rPr>
        <w:t>2006</w:t>
      </w:r>
      <w:r w:rsidRPr="00F44D6A">
        <w:rPr>
          <w:rFonts w:ascii="Helvetica" w:hAnsi="Helvetica"/>
        </w:rPr>
        <w:t xml:space="preserve">; </w:t>
      </w:r>
      <w:hyperlink r:id="rId17" w:history="1">
        <w:r w:rsidRPr="00F44D6A">
          <w:rPr>
            <w:rStyle w:val="Hyperlink"/>
            <w:rFonts w:ascii="Helvetica" w:hAnsi="Helvetica"/>
          </w:rPr>
          <w:t>http://www.infoshop.org/faq/secA2.html</w:t>
        </w:r>
      </w:hyperlink>
      <w:r w:rsidRPr="00F44D6A">
        <w:rPr>
          <w:rFonts w:ascii="Helvetica" w:hAnsi="Helvetica"/>
        </w:rPr>
        <w:t>; Accessed July 10, 2006; // WFI- DR</w:t>
      </w:r>
    </w:p>
    <w:p w:rsidR="00666CC2" w:rsidRPr="00F44D6A" w:rsidRDefault="00666CC2" w:rsidP="00F44D6A">
      <w:pPr>
        <w:pStyle w:val="Tag"/>
        <w:spacing w:line="276" w:lineRule="auto"/>
        <w:rPr>
          <w:rFonts w:ascii="Helvetica" w:hAnsi="Helvetica"/>
        </w:rPr>
      </w:pPr>
    </w:p>
    <w:p w:rsidR="00666CC2" w:rsidRPr="00F44D6A" w:rsidRDefault="00666CC2" w:rsidP="00F44D6A">
      <w:pPr>
        <w:pStyle w:val="CardText"/>
        <w:spacing w:line="276" w:lineRule="auto"/>
        <w:rPr>
          <w:rFonts w:ascii="Helvetica" w:hAnsi="Helvetica"/>
        </w:rPr>
      </w:pPr>
      <w:r w:rsidRPr="00F44D6A">
        <w:rPr>
          <w:rFonts w:ascii="Helvetica" w:hAnsi="Helvetica"/>
        </w:rPr>
        <w:t xml:space="preserve">And there is no doubt that society needs to be better </w:t>
      </w:r>
      <w:proofErr w:type="spellStart"/>
      <w:r w:rsidRPr="00F44D6A">
        <w:rPr>
          <w:rFonts w:ascii="Helvetica" w:hAnsi="Helvetica"/>
        </w:rPr>
        <w:t>organised</w:t>
      </w:r>
      <w:proofErr w:type="spellEnd"/>
      <w:r w:rsidRPr="00F44D6A">
        <w:rPr>
          <w:rFonts w:ascii="Helvetica" w:hAnsi="Helvetica"/>
        </w:rPr>
        <w:t xml:space="preserve">, because presently most of its wealth -- which is produced by the majority -- and power gets distributed to a small, elite minority at the top of the social pyramid, causing deprivation and suffering for the rest, particularly for those at the bottom. Yet because this elite controls the means of coercion through its control of the state (see section B.2.3), it is able to suppress the majority and ignore its suffering -- a phenomenon that occurs on a smaller scale within all hierarchies. Little wonder, then, that people within authoritarian and </w:t>
      </w:r>
      <w:proofErr w:type="spellStart"/>
      <w:r w:rsidRPr="00F44D6A">
        <w:rPr>
          <w:rFonts w:ascii="Helvetica" w:hAnsi="Helvetica"/>
        </w:rPr>
        <w:t>centralised</w:t>
      </w:r>
      <w:proofErr w:type="spellEnd"/>
      <w:r w:rsidRPr="00F44D6A">
        <w:rPr>
          <w:rFonts w:ascii="Helvetica" w:hAnsi="Helvetica"/>
        </w:rPr>
        <w:t xml:space="preserve"> structures come to hate them as a denial of their freedom. As Alexander Berkman puts it:</w:t>
      </w:r>
    </w:p>
    <w:p w:rsidR="00666CC2" w:rsidRPr="00F44D6A" w:rsidRDefault="00666CC2" w:rsidP="00F44D6A">
      <w:pPr>
        <w:pStyle w:val="CardText"/>
        <w:spacing w:line="276" w:lineRule="auto"/>
        <w:rPr>
          <w:rFonts w:ascii="Helvetica" w:hAnsi="Helvetica"/>
        </w:rPr>
      </w:pPr>
      <w:r w:rsidRPr="00F44D6A">
        <w:rPr>
          <w:rFonts w:ascii="Helvetica" w:hAnsi="Helvetica"/>
        </w:rPr>
        <w:t xml:space="preserve"> "</w:t>
      </w:r>
      <w:proofErr w:type="spellStart"/>
      <w:r w:rsidRPr="00F44D6A">
        <w:rPr>
          <w:rFonts w:ascii="Helvetica" w:hAnsi="Helvetica"/>
        </w:rPr>
        <w:t>Any one</w:t>
      </w:r>
      <w:proofErr w:type="spellEnd"/>
      <w:r w:rsidRPr="00F44D6A">
        <w:rPr>
          <w:rFonts w:ascii="Helvetica" w:hAnsi="Helvetica"/>
        </w:rPr>
        <w:t xml:space="preserve"> who tells you that Anarchists don't believe in </w:t>
      </w:r>
      <w:proofErr w:type="spellStart"/>
      <w:r w:rsidRPr="00F44D6A">
        <w:rPr>
          <w:rFonts w:ascii="Helvetica" w:hAnsi="Helvetica"/>
        </w:rPr>
        <w:t>organisation</w:t>
      </w:r>
      <w:proofErr w:type="spellEnd"/>
      <w:r w:rsidRPr="00F44D6A">
        <w:rPr>
          <w:rFonts w:ascii="Helvetica" w:hAnsi="Helvetica"/>
        </w:rPr>
        <w:t xml:space="preserve"> is talking nonsense. </w:t>
      </w:r>
      <w:proofErr w:type="spellStart"/>
      <w:r w:rsidRPr="00F44D6A">
        <w:rPr>
          <w:rFonts w:ascii="Helvetica" w:hAnsi="Helvetica"/>
        </w:rPr>
        <w:t>Organisation</w:t>
      </w:r>
      <w:proofErr w:type="spellEnd"/>
      <w:r w:rsidRPr="00F44D6A">
        <w:rPr>
          <w:rFonts w:ascii="Helvetica" w:hAnsi="Helvetica"/>
        </w:rPr>
        <w:t xml:space="preserve"> is everything, and everything is </w:t>
      </w:r>
      <w:proofErr w:type="spellStart"/>
      <w:r w:rsidRPr="00F44D6A">
        <w:rPr>
          <w:rFonts w:ascii="Helvetica" w:hAnsi="Helvetica"/>
        </w:rPr>
        <w:t>organisation</w:t>
      </w:r>
      <w:proofErr w:type="spellEnd"/>
      <w:r w:rsidRPr="00F44D6A">
        <w:rPr>
          <w:rFonts w:ascii="Helvetica" w:hAnsi="Helvetica"/>
        </w:rPr>
        <w:t xml:space="preserve">. The whole of life is </w:t>
      </w:r>
      <w:proofErr w:type="spellStart"/>
      <w:r w:rsidRPr="00F44D6A">
        <w:rPr>
          <w:rFonts w:ascii="Helvetica" w:hAnsi="Helvetica"/>
        </w:rPr>
        <w:t>organisation</w:t>
      </w:r>
      <w:proofErr w:type="spellEnd"/>
      <w:r w:rsidRPr="00F44D6A">
        <w:rPr>
          <w:rFonts w:ascii="Helvetica" w:hAnsi="Helvetica"/>
        </w:rPr>
        <w:t xml:space="preserve">, conscious or unconscious . . . But there is </w:t>
      </w:r>
      <w:proofErr w:type="spellStart"/>
      <w:r w:rsidRPr="00F44D6A">
        <w:rPr>
          <w:rFonts w:ascii="Helvetica" w:hAnsi="Helvetica"/>
        </w:rPr>
        <w:t>organisation</w:t>
      </w:r>
      <w:proofErr w:type="spellEnd"/>
      <w:r w:rsidRPr="00F44D6A">
        <w:rPr>
          <w:rFonts w:ascii="Helvetica" w:hAnsi="Helvetica"/>
        </w:rPr>
        <w:t xml:space="preserve"> and </w:t>
      </w:r>
      <w:proofErr w:type="spellStart"/>
      <w:r w:rsidRPr="00F44D6A">
        <w:rPr>
          <w:rFonts w:ascii="Helvetica" w:hAnsi="Helvetica"/>
        </w:rPr>
        <w:t>organisation</w:t>
      </w:r>
      <w:proofErr w:type="spellEnd"/>
      <w:r w:rsidRPr="00F44D6A">
        <w:rPr>
          <w:rFonts w:ascii="Helvetica" w:hAnsi="Helvetica"/>
        </w:rPr>
        <w:t xml:space="preserve">. Capitalist society is so badly </w:t>
      </w:r>
      <w:proofErr w:type="spellStart"/>
      <w:r w:rsidRPr="00F44D6A">
        <w:rPr>
          <w:rFonts w:ascii="Helvetica" w:hAnsi="Helvetica"/>
        </w:rPr>
        <w:t>organised</w:t>
      </w:r>
      <w:proofErr w:type="spellEnd"/>
      <w:r w:rsidRPr="00F44D6A">
        <w:rPr>
          <w:rFonts w:ascii="Helvetica" w:hAnsi="Helvetica"/>
        </w:rPr>
        <w:t xml:space="preserve"> that its various members suffer: just as when you have a pain in some part of you, your </w:t>
      </w:r>
      <w:proofErr w:type="gramStart"/>
      <w:r w:rsidRPr="00F44D6A">
        <w:rPr>
          <w:rFonts w:ascii="Helvetica" w:hAnsi="Helvetica"/>
        </w:rPr>
        <w:t>whole body</w:t>
      </w:r>
      <w:proofErr w:type="gramEnd"/>
      <w:r w:rsidRPr="00F44D6A">
        <w:rPr>
          <w:rFonts w:ascii="Helvetica" w:hAnsi="Helvetica"/>
        </w:rPr>
        <w:t xml:space="preserve"> aches and you are ill</w:t>
      </w:r>
      <w:proofErr w:type="gramStart"/>
      <w:r w:rsidRPr="00F44D6A">
        <w:rPr>
          <w:rFonts w:ascii="Helvetica" w:hAnsi="Helvetica"/>
        </w:rPr>
        <w:t>. . . ,</w:t>
      </w:r>
      <w:proofErr w:type="gramEnd"/>
      <w:r w:rsidRPr="00F44D6A">
        <w:rPr>
          <w:rFonts w:ascii="Helvetica" w:hAnsi="Helvetica"/>
        </w:rPr>
        <w:t xml:space="preserve"> not a single member of the </w:t>
      </w:r>
      <w:proofErr w:type="spellStart"/>
      <w:r w:rsidRPr="00F44D6A">
        <w:rPr>
          <w:rFonts w:ascii="Helvetica" w:hAnsi="Helvetica"/>
        </w:rPr>
        <w:t>organisation</w:t>
      </w:r>
      <w:proofErr w:type="spellEnd"/>
      <w:r w:rsidRPr="00F44D6A">
        <w:rPr>
          <w:rFonts w:ascii="Helvetica" w:hAnsi="Helvetica"/>
        </w:rPr>
        <w:t xml:space="preserve"> or union may with impunity be discriminated against, suppressed or ignored. To do so would be the same as to ignore an aching tooth: you would be sick all over." [Op. Cit., p. 198] </w:t>
      </w:r>
    </w:p>
    <w:p w:rsidR="00666CC2" w:rsidRPr="00F44D6A" w:rsidRDefault="00666CC2" w:rsidP="00F44D6A">
      <w:pPr>
        <w:pStyle w:val="CardText"/>
        <w:spacing w:line="276" w:lineRule="auto"/>
        <w:rPr>
          <w:rFonts w:ascii="Helvetica" w:hAnsi="Helvetica"/>
        </w:rPr>
      </w:pPr>
      <w:r w:rsidRPr="00F44D6A">
        <w:rPr>
          <w:rFonts w:ascii="Helvetica" w:hAnsi="Helvetica"/>
        </w:rPr>
        <w:t>Yet this is precisely what happens in capitalist society, with the result that it is, indeed, "sick all over."</w:t>
      </w:r>
    </w:p>
    <w:p w:rsidR="00666CC2" w:rsidRPr="00F44D6A" w:rsidRDefault="00666CC2" w:rsidP="00F44D6A">
      <w:pPr>
        <w:pStyle w:val="CardText"/>
        <w:spacing w:line="276" w:lineRule="auto"/>
        <w:rPr>
          <w:rFonts w:ascii="Helvetica" w:hAnsi="Helvetica"/>
        </w:rPr>
      </w:pPr>
      <w:r w:rsidRPr="00F44D6A">
        <w:rPr>
          <w:rFonts w:ascii="Helvetica" w:hAnsi="Helvetica"/>
        </w:rPr>
        <w:t xml:space="preserve">For these reasons, anarchists reject authoritarian forms of </w:t>
      </w:r>
      <w:proofErr w:type="spellStart"/>
      <w:r w:rsidRPr="00F44D6A">
        <w:rPr>
          <w:rFonts w:ascii="Helvetica" w:hAnsi="Helvetica"/>
        </w:rPr>
        <w:t>organisation</w:t>
      </w:r>
      <w:proofErr w:type="spellEnd"/>
      <w:r w:rsidRPr="00F44D6A">
        <w:rPr>
          <w:rFonts w:ascii="Helvetica" w:hAnsi="Helvetica"/>
        </w:rPr>
        <w:t xml:space="preserve"> and instead support associations based on free agreement. Free agreement is important because, in Berkman's words, "[o]</w:t>
      </w:r>
      <w:proofErr w:type="spellStart"/>
      <w:r w:rsidRPr="00F44D6A">
        <w:rPr>
          <w:rFonts w:ascii="Helvetica" w:hAnsi="Helvetica"/>
        </w:rPr>
        <w:t>nly</w:t>
      </w:r>
      <w:proofErr w:type="spellEnd"/>
      <w:r w:rsidRPr="00F44D6A">
        <w:rPr>
          <w:rFonts w:ascii="Helvetica" w:hAnsi="Helvetica"/>
        </w:rPr>
        <w:t xml:space="preserve"> when each is a free and independent unit, co-operating with others from his own choice because of mutual interests, can the world work successfully and become powerful." [Op. Cit., p. 199] As we discuss in section A.2.14, anarchists stress that free agreement has to be complemented by direct democracy (or, as it is usually called by anarchists, self-management) within the association itself otherwise "freedom" become little more than picking masters.</w:t>
      </w:r>
    </w:p>
    <w:p w:rsidR="00666CC2" w:rsidRPr="00F44D6A" w:rsidRDefault="00666CC2" w:rsidP="00F44D6A">
      <w:pPr>
        <w:pStyle w:val="CardText"/>
        <w:spacing w:line="276" w:lineRule="auto"/>
        <w:rPr>
          <w:rFonts w:ascii="Helvetica" w:hAnsi="Helvetica"/>
        </w:rPr>
      </w:pPr>
      <w:r w:rsidRPr="00F44D6A">
        <w:rPr>
          <w:rFonts w:ascii="Helvetica" w:hAnsi="Helvetica"/>
        </w:rPr>
        <w:t xml:space="preserve">Anarchist </w:t>
      </w:r>
      <w:proofErr w:type="spellStart"/>
      <w:r w:rsidRPr="00F44D6A">
        <w:rPr>
          <w:rFonts w:ascii="Helvetica" w:hAnsi="Helvetica"/>
        </w:rPr>
        <w:t>organisation</w:t>
      </w:r>
      <w:proofErr w:type="spellEnd"/>
      <w:r w:rsidRPr="00F44D6A">
        <w:rPr>
          <w:rFonts w:ascii="Helvetica" w:hAnsi="Helvetica"/>
        </w:rPr>
        <w:t xml:space="preserve"> is based on a massive </w:t>
      </w:r>
      <w:proofErr w:type="spellStart"/>
      <w:r w:rsidRPr="00F44D6A">
        <w:rPr>
          <w:rFonts w:ascii="Helvetica" w:hAnsi="Helvetica"/>
        </w:rPr>
        <w:t>decentralisation</w:t>
      </w:r>
      <w:proofErr w:type="spellEnd"/>
      <w:r w:rsidRPr="00F44D6A">
        <w:rPr>
          <w:rFonts w:ascii="Helvetica" w:hAnsi="Helvetica"/>
        </w:rPr>
        <w:t xml:space="preserve"> of power back into the hands of the people, i.e. those who are directly affected by the decisions being made. To quote Proudhon:</w:t>
      </w:r>
    </w:p>
    <w:p w:rsidR="00666CC2" w:rsidRPr="00F44D6A" w:rsidRDefault="00666CC2" w:rsidP="00F44D6A">
      <w:pPr>
        <w:pStyle w:val="CardText"/>
        <w:spacing w:line="276" w:lineRule="auto"/>
        <w:rPr>
          <w:rFonts w:ascii="Helvetica" w:hAnsi="Helvetica"/>
        </w:rPr>
      </w:pPr>
      <w:r w:rsidRPr="00F44D6A">
        <w:rPr>
          <w:rFonts w:ascii="Helvetica" w:hAnsi="Helvetica"/>
        </w:rPr>
        <w:t xml:space="preserve"> "Unless democracy is a fraud and the sovereignty of the People a joke, it must be admitted that each citizen in the sphere of his [or her] industry, each municipal, district or provincial council within its own territory . . . should act directly and by itself in administering the interests which it includes, and should exercise full sovereignty in relation to them." [The General Idea of the Revolution, p. 276] </w:t>
      </w:r>
    </w:p>
    <w:p w:rsidR="00666CC2" w:rsidRPr="00F44D6A" w:rsidRDefault="00666CC2" w:rsidP="00F44D6A">
      <w:pPr>
        <w:pStyle w:val="BlockTitle"/>
        <w:spacing w:line="276" w:lineRule="auto"/>
        <w:rPr>
          <w:rFonts w:ascii="Helvetica" w:hAnsi="Helvetica"/>
        </w:rPr>
      </w:pPr>
      <w:r w:rsidRPr="00F44D6A">
        <w:rPr>
          <w:rFonts w:ascii="Helvetica" w:hAnsi="Helvetica"/>
        </w:rPr>
        <w:br w:type="page"/>
      </w:r>
      <w:bookmarkStart w:id="15" w:name="_Toc141700181"/>
      <w:r w:rsidRPr="00F44D6A">
        <w:rPr>
          <w:rFonts w:ascii="Helvetica" w:hAnsi="Helvetica"/>
        </w:rPr>
        <w:lastRenderedPageBreak/>
        <w:t>Anarchy Solvency</w:t>
      </w:r>
      <w:bookmarkEnd w:id="15"/>
    </w:p>
    <w:p w:rsidR="00666CC2" w:rsidRPr="00F44D6A" w:rsidRDefault="00666CC2" w:rsidP="00F44D6A">
      <w:pPr>
        <w:spacing w:line="276" w:lineRule="auto"/>
        <w:rPr>
          <w:rFonts w:ascii="Helvetica" w:hAnsi="Helvetica"/>
        </w:rPr>
      </w:pPr>
    </w:p>
    <w:p w:rsidR="00666CC2" w:rsidRPr="00F44D6A" w:rsidRDefault="00666CC2" w:rsidP="00F44D6A">
      <w:pPr>
        <w:pStyle w:val="Tag"/>
        <w:spacing w:line="276" w:lineRule="auto"/>
        <w:rPr>
          <w:rFonts w:ascii="Helvetica" w:hAnsi="Helvetica"/>
        </w:rPr>
      </w:pPr>
      <w:r w:rsidRPr="00F44D6A">
        <w:rPr>
          <w:rFonts w:ascii="Helvetica" w:hAnsi="Helvetica"/>
        </w:rPr>
        <w:t>Solidarity is necessary to resist hierarchy</w:t>
      </w:r>
    </w:p>
    <w:p w:rsidR="00666CC2" w:rsidRPr="00F44D6A" w:rsidRDefault="00666CC2" w:rsidP="00F44D6A">
      <w:pPr>
        <w:pStyle w:val="Citation"/>
        <w:spacing w:line="276" w:lineRule="auto"/>
        <w:rPr>
          <w:rFonts w:ascii="Helvetica" w:hAnsi="Helvetica"/>
        </w:rPr>
      </w:pPr>
    </w:p>
    <w:p w:rsidR="00666CC2" w:rsidRPr="00F44D6A" w:rsidRDefault="00666CC2" w:rsidP="00F44D6A">
      <w:pPr>
        <w:pStyle w:val="Citation"/>
        <w:spacing w:line="276" w:lineRule="auto"/>
        <w:rPr>
          <w:rFonts w:ascii="Helvetica" w:hAnsi="Helvetica"/>
        </w:rPr>
      </w:pPr>
      <w:r w:rsidRPr="00F44D6A">
        <w:rPr>
          <w:rFonts w:ascii="Helvetica" w:hAnsi="Helvetica"/>
        </w:rPr>
        <w:t>Iain McKay et a</w:t>
      </w:r>
      <w:r w:rsidRPr="00F44D6A">
        <w:rPr>
          <w:rStyle w:val="boldciteCharChar0"/>
          <w:rFonts w:ascii="Helvetica" w:hAnsi="Helvetica"/>
        </w:rPr>
        <w:t>l</w:t>
      </w:r>
      <w:r w:rsidRPr="00F44D6A">
        <w:rPr>
          <w:rFonts w:ascii="Helvetica" w:hAnsi="Helvetica"/>
        </w:rPr>
        <w:t>, Gary Elkin, Dave Neal and Ed Boraas</w:t>
      </w:r>
      <w:r w:rsidRPr="00F44D6A">
        <w:rPr>
          <w:rStyle w:val="boldciteCharChar0"/>
          <w:rFonts w:ascii="Helvetica" w:hAnsi="Helvetica"/>
          <w:b w:val="0"/>
        </w:rPr>
        <w:t>;</w:t>
      </w:r>
      <w:r w:rsidRPr="00F44D6A">
        <w:rPr>
          <w:rFonts w:ascii="Helvetica" w:hAnsi="Helvetica"/>
        </w:rPr>
        <w:t xml:space="preserve"> </w:t>
      </w:r>
      <w:r w:rsidRPr="00F44D6A">
        <w:rPr>
          <w:rStyle w:val="boldciteCharChar"/>
          <w:rFonts w:ascii="Helvetica" w:hAnsi="Helvetica"/>
        </w:rPr>
        <w:t>The Anarchist FAQ</w:t>
      </w:r>
      <w:r w:rsidRPr="00F44D6A">
        <w:rPr>
          <w:rFonts w:ascii="Helvetica" w:hAnsi="Helvetica"/>
        </w:rPr>
        <w:t>, May 13, 20</w:t>
      </w:r>
      <w:r w:rsidRPr="00F44D6A">
        <w:rPr>
          <w:rStyle w:val="boldciteCharChar0"/>
          <w:rFonts w:ascii="Helvetica" w:hAnsi="Helvetica"/>
        </w:rPr>
        <w:t>06</w:t>
      </w:r>
      <w:r w:rsidRPr="00F44D6A">
        <w:rPr>
          <w:rFonts w:ascii="Helvetica" w:hAnsi="Helvetica"/>
        </w:rPr>
        <w:t xml:space="preserve">; </w:t>
      </w:r>
      <w:hyperlink r:id="rId18" w:history="1">
        <w:r w:rsidRPr="00F44D6A">
          <w:rPr>
            <w:rStyle w:val="Hyperlink"/>
            <w:rFonts w:ascii="Helvetica" w:hAnsi="Helvetica"/>
          </w:rPr>
          <w:t>http://www.infoshop.org/faq/secA2.html</w:t>
        </w:r>
      </w:hyperlink>
      <w:r w:rsidRPr="00F44D6A">
        <w:rPr>
          <w:rFonts w:ascii="Helvetica" w:hAnsi="Helvetica"/>
        </w:rPr>
        <w:t>; Accessed July 10, 2006; // WFI- DR</w:t>
      </w:r>
    </w:p>
    <w:p w:rsidR="00666CC2" w:rsidRPr="00F44D6A" w:rsidRDefault="00666CC2" w:rsidP="00F44D6A">
      <w:pPr>
        <w:pStyle w:val="CardText"/>
        <w:spacing w:line="276" w:lineRule="auto"/>
        <w:rPr>
          <w:rFonts w:ascii="Helvetica" w:hAnsi="Helvetica"/>
        </w:rPr>
      </w:pPr>
    </w:p>
    <w:p w:rsidR="00666CC2" w:rsidRPr="00F44D6A" w:rsidRDefault="00666CC2" w:rsidP="00F44D6A">
      <w:pPr>
        <w:pStyle w:val="StyleCardTextArialCharChar"/>
        <w:spacing w:line="276" w:lineRule="auto"/>
        <w:rPr>
          <w:rFonts w:ascii="Helvetica" w:hAnsi="Helvetica"/>
        </w:rPr>
      </w:pPr>
      <w:r w:rsidRPr="00F44D6A">
        <w:rPr>
          <w:rFonts w:ascii="Helvetica" w:hAnsi="Helvetica"/>
        </w:rPr>
        <w:t>And, within a hierarchical society, solidarity is important not only because of the satisfaction it gives us, but also because it is necessary to resist those in power. Malatesta's words are relevant here:</w:t>
      </w:r>
    </w:p>
    <w:p w:rsidR="00666CC2" w:rsidRPr="00F44D6A" w:rsidRDefault="00666CC2" w:rsidP="00F44D6A">
      <w:pPr>
        <w:pStyle w:val="StyleCardTextArialCharChar"/>
        <w:spacing w:line="276" w:lineRule="auto"/>
        <w:rPr>
          <w:rFonts w:ascii="Helvetica" w:hAnsi="Helvetica"/>
        </w:rPr>
      </w:pPr>
      <w:r w:rsidRPr="00F44D6A">
        <w:rPr>
          <w:rFonts w:ascii="Helvetica" w:hAnsi="Helvetica"/>
        </w:rPr>
        <w:t xml:space="preserve"> "</w:t>
      </w:r>
      <w:proofErr w:type="gramStart"/>
      <w:r w:rsidRPr="00F44D6A">
        <w:rPr>
          <w:rFonts w:ascii="Helvetica" w:hAnsi="Helvetica"/>
        </w:rPr>
        <w:t>the</w:t>
      </w:r>
      <w:proofErr w:type="gramEnd"/>
      <w:r w:rsidRPr="00F44D6A">
        <w:rPr>
          <w:rFonts w:ascii="Helvetica" w:hAnsi="Helvetica"/>
        </w:rPr>
        <w:t xml:space="preserve"> oppressed masses who have never completely resigned themselves to oppress and poverty, and who . . . show themselves thirsting for justice, freedom and wellbeing, are beginning to understand that they will not be able to achieve their emancipation except by union and solidarity with all the oppressed, with the exploited everywhere in the world." [Anarchy, p. 33] </w:t>
      </w:r>
    </w:p>
    <w:p w:rsidR="00666CC2" w:rsidRPr="00F44D6A" w:rsidRDefault="00666CC2" w:rsidP="00F44D6A">
      <w:pPr>
        <w:pStyle w:val="StyleCardTextArialCharChar"/>
        <w:spacing w:line="276" w:lineRule="auto"/>
        <w:rPr>
          <w:rFonts w:ascii="Helvetica" w:hAnsi="Helvetica"/>
        </w:rPr>
      </w:pPr>
    </w:p>
    <w:p w:rsidR="00666CC2" w:rsidRPr="00F44D6A" w:rsidRDefault="00666CC2" w:rsidP="00F44D6A">
      <w:pPr>
        <w:pStyle w:val="Tag"/>
        <w:spacing w:line="276" w:lineRule="auto"/>
        <w:rPr>
          <w:rFonts w:ascii="Helvetica" w:hAnsi="Helvetica"/>
        </w:rPr>
      </w:pPr>
      <w:r w:rsidRPr="00F44D6A">
        <w:rPr>
          <w:rFonts w:ascii="Helvetica" w:hAnsi="Helvetica"/>
        </w:rPr>
        <w:t>Solidarity key to defend against power</w:t>
      </w:r>
    </w:p>
    <w:p w:rsidR="00666CC2" w:rsidRPr="00F44D6A" w:rsidRDefault="00666CC2" w:rsidP="00F44D6A">
      <w:pPr>
        <w:pStyle w:val="Tag"/>
        <w:spacing w:line="276" w:lineRule="auto"/>
        <w:rPr>
          <w:rFonts w:ascii="Helvetica" w:hAnsi="Helvetica"/>
        </w:rPr>
      </w:pPr>
    </w:p>
    <w:p w:rsidR="00666CC2" w:rsidRPr="00F44D6A" w:rsidRDefault="00666CC2"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w:t>
      </w:r>
      <w:r w:rsidRPr="00F44D6A">
        <w:rPr>
          <w:rStyle w:val="boldciteCharChar"/>
          <w:rFonts w:ascii="Helvetica" w:hAnsi="Helvetica"/>
        </w:rPr>
        <w:t>The Anarchist FAQ</w:t>
      </w:r>
      <w:r w:rsidRPr="00F44D6A">
        <w:rPr>
          <w:rFonts w:ascii="Helvetica" w:hAnsi="Helvetica"/>
        </w:rPr>
        <w:t xml:space="preserve">, May 13, </w:t>
      </w:r>
      <w:r w:rsidRPr="00F44D6A">
        <w:rPr>
          <w:rStyle w:val="boldciteCharChar"/>
          <w:rFonts w:ascii="Helvetica" w:hAnsi="Helvetica"/>
        </w:rPr>
        <w:t>2006</w:t>
      </w:r>
      <w:r w:rsidRPr="00F44D6A">
        <w:rPr>
          <w:rFonts w:ascii="Helvetica" w:hAnsi="Helvetica"/>
        </w:rPr>
        <w:t xml:space="preserve">; </w:t>
      </w:r>
      <w:hyperlink r:id="rId19" w:history="1">
        <w:r w:rsidRPr="00F44D6A">
          <w:rPr>
            <w:rStyle w:val="Hyperlink"/>
            <w:rFonts w:ascii="Helvetica" w:hAnsi="Helvetica"/>
          </w:rPr>
          <w:t>http://www.infoshop.org/faq/secA2.html</w:t>
        </w:r>
      </w:hyperlink>
      <w:r w:rsidRPr="00F44D6A">
        <w:rPr>
          <w:rFonts w:ascii="Helvetica" w:hAnsi="Helvetica"/>
        </w:rPr>
        <w:t>; Accessed July 10, 2006; // WFI- DR</w:t>
      </w:r>
    </w:p>
    <w:p w:rsidR="00666CC2" w:rsidRPr="00F44D6A" w:rsidRDefault="00666CC2" w:rsidP="00F44D6A">
      <w:pPr>
        <w:pStyle w:val="CardText"/>
        <w:spacing w:line="276" w:lineRule="auto"/>
        <w:rPr>
          <w:rFonts w:ascii="Helvetica" w:hAnsi="Helvetica"/>
        </w:rPr>
      </w:pPr>
    </w:p>
    <w:p w:rsidR="00666CC2" w:rsidRPr="00F44D6A" w:rsidRDefault="00666CC2" w:rsidP="00F44D6A">
      <w:pPr>
        <w:pStyle w:val="StyleCardTextArial"/>
        <w:spacing w:line="276" w:lineRule="auto"/>
        <w:rPr>
          <w:rFonts w:ascii="Helvetica" w:hAnsi="Helvetica"/>
        </w:rPr>
      </w:pPr>
      <w:r w:rsidRPr="00F44D6A">
        <w:rPr>
          <w:rFonts w:ascii="Helvetica" w:hAnsi="Helvetica"/>
        </w:rPr>
        <w:t>Solidarity, therefore, is important to anarchists because it is the means by which liberty can be created and defended against power. Solidarity is strength and a product of our nature as social beings. However, solidarity should not be confused with "</w:t>
      </w:r>
      <w:proofErr w:type="spellStart"/>
      <w:r w:rsidRPr="00F44D6A">
        <w:rPr>
          <w:rFonts w:ascii="Helvetica" w:hAnsi="Helvetica"/>
        </w:rPr>
        <w:t>herdism</w:t>
      </w:r>
      <w:proofErr w:type="spellEnd"/>
      <w:r w:rsidRPr="00F44D6A">
        <w:rPr>
          <w:rFonts w:ascii="Helvetica" w:hAnsi="Helvetica"/>
        </w:rPr>
        <w:t>," which implies passively following a leader. In order to be effective, solidarity must be created by free people, co-operating together as equals. The "big WE" is not solidarity, although the desire for "</w:t>
      </w:r>
      <w:proofErr w:type="spellStart"/>
      <w:r w:rsidRPr="00F44D6A">
        <w:rPr>
          <w:rFonts w:ascii="Helvetica" w:hAnsi="Helvetica"/>
        </w:rPr>
        <w:t>herdism</w:t>
      </w:r>
      <w:proofErr w:type="spellEnd"/>
      <w:r w:rsidRPr="00F44D6A">
        <w:rPr>
          <w:rFonts w:ascii="Helvetica" w:hAnsi="Helvetica"/>
        </w:rPr>
        <w:t>" is a product of our need for solidarity and union. It is a "solidarity" corrupted by hierarchical society, in which people are conditioned to blindly obey leaders.</w:t>
      </w:r>
    </w:p>
    <w:p w:rsidR="00666CC2" w:rsidRPr="00F44D6A" w:rsidRDefault="00666CC2" w:rsidP="00F44D6A">
      <w:pPr>
        <w:pStyle w:val="StyleCardTextArialCharChar"/>
        <w:spacing w:line="276" w:lineRule="auto"/>
        <w:rPr>
          <w:rFonts w:ascii="Helvetica" w:hAnsi="Helvetica"/>
        </w:rPr>
      </w:pPr>
    </w:p>
    <w:p w:rsidR="00666CC2" w:rsidRPr="00F44D6A" w:rsidRDefault="00666CC2" w:rsidP="00F44D6A">
      <w:pPr>
        <w:pStyle w:val="CardText"/>
        <w:spacing w:line="276" w:lineRule="auto"/>
        <w:rPr>
          <w:rFonts w:ascii="Helvetica" w:hAnsi="Helvetica"/>
        </w:rPr>
      </w:pPr>
    </w:p>
    <w:p w:rsidR="00666CC2" w:rsidRPr="00F44D6A" w:rsidRDefault="00666CC2" w:rsidP="00F44D6A">
      <w:pPr>
        <w:pStyle w:val="Tag"/>
        <w:spacing w:line="276" w:lineRule="auto"/>
        <w:rPr>
          <w:rFonts w:ascii="Helvetica" w:hAnsi="Helvetica"/>
        </w:rPr>
      </w:pPr>
      <w:r w:rsidRPr="00F44D6A">
        <w:rPr>
          <w:rFonts w:ascii="Helvetica" w:hAnsi="Helvetica"/>
        </w:rPr>
        <w:t xml:space="preserve">Anarchy will end inequality, injustice, homelessness, </w:t>
      </w:r>
      <w:proofErr w:type="spellStart"/>
      <w:r w:rsidRPr="00F44D6A">
        <w:rPr>
          <w:rFonts w:ascii="Helvetica" w:hAnsi="Helvetica"/>
        </w:rPr>
        <w:t>nonpossession</w:t>
      </w:r>
      <w:proofErr w:type="spellEnd"/>
      <w:r w:rsidRPr="00F44D6A">
        <w:rPr>
          <w:rFonts w:ascii="Helvetica" w:hAnsi="Helvetica"/>
        </w:rPr>
        <w:t>, and provide wealth for all</w:t>
      </w:r>
    </w:p>
    <w:p w:rsidR="00666CC2" w:rsidRPr="00F44D6A" w:rsidRDefault="00666CC2" w:rsidP="00F44D6A">
      <w:pPr>
        <w:pStyle w:val="Tag"/>
        <w:spacing w:line="276" w:lineRule="auto"/>
        <w:rPr>
          <w:rFonts w:ascii="Helvetica" w:hAnsi="Helvetica"/>
        </w:rPr>
      </w:pPr>
    </w:p>
    <w:p w:rsidR="00666CC2" w:rsidRPr="00F44D6A" w:rsidRDefault="00666CC2"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w:t>
      </w:r>
      <w:r w:rsidRPr="00F44D6A">
        <w:rPr>
          <w:rStyle w:val="boldciteCharChar"/>
          <w:rFonts w:ascii="Helvetica" w:hAnsi="Helvetica"/>
        </w:rPr>
        <w:t>Anarchist FAQ</w:t>
      </w:r>
      <w:r w:rsidRPr="00F44D6A">
        <w:rPr>
          <w:rFonts w:ascii="Helvetica" w:hAnsi="Helvetica"/>
        </w:rPr>
        <w:t xml:space="preserve">, May 13, </w:t>
      </w:r>
      <w:r w:rsidRPr="00F44D6A">
        <w:rPr>
          <w:rStyle w:val="boldciteCharChar"/>
          <w:rFonts w:ascii="Helvetica" w:hAnsi="Helvetica"/>
        </w:rPr>
        <w:t>2006</w:t>
      </w:r>
      <w:r w:rsidRPr="00F44D6A">
        <w:rPr>
          <w:rFonts w:ascii="Helvetica" w:hAnsi="Helvetica"/>
        </w:rPr>
        <w:t xml:space="preserve">; </w:t>
      </w:r>
      <w:hyperlink r:id="rId20" w:history="1">
        <w:r w:rsidRPr="00F44D6A">
          <w:rPr>
            <w:rStyle w:val="Hyperlink"/>
            <w:rFonts w:ascii="Helvetica" w:hAnsi="Helvetica"/>
          </w:rPr>
          <w:t>http://www.infoshop.org/faq/secA2.html</w:t>
        </w:r>
      </w:hyperlink>
      <w:r w:rsidRPr="00F44D6A">
        <w:rPr>
          <w:rFonts w:ascii="Helvetica" w:hAnsi="Helvetica"/>
        </w:rPr>
        <w:t>; Accessed July 10, 2006; // WFI- DR</w:t>
      </w:r>
    </w:p>
    <w:p w:rsidR="00666CC2" w:rsidRPr="00F44D6A" w:rsidRDefault="00666CC2" w:rsidP="00F44D6A">
      <w:pPr>
        <w:pStyle w:val="CardText"/>
        <w:spacing w:line="276" w:lineRule="auto"/>
        <w:rPr>
          <w:rFonts w:ascii="Helvetica" w:hAnsi="Helvetica"/>
        </w:rPr>
      </w:pPr>
    </w:p>
    <w:p w:rsidR="00666CC2" w:rsidRPr="00F44D6A" w:rsidRDefault="00666CC2" w:rsidP="00F44D6A">
      <w:pPr>
        <w:pStyle w:val="StyleCardTextArial"/>
        <w:spacing w:line="276" w:lineRule="auto"/>
        <w:rPr>
          <w:rFonts w:ascii="Helvetica" w:hAnsi="Helvetica"/>
        </w:rPr>
      </w:pPr>
      <w:r w:rsidRPr="00F44D6A">
        <w:rPr>
          <w:rFonts w:ascii="Helvetica" w:hAnsi="Helvetica"/>
        </w:rPr>
        <w:t xml:space="preserve">With the free participation of all in social life, we would quickly see the end of inequality and injustice. Rather than people existing to make ends meet and being used to increase the wealth and power of the few as under capitalism, the end of hierarchy would see (to quote Kropotkin) "the well-being of all" and it is "high time for the worker to assert his [or her] right to the common inheritance, and to enter into possession of it." [The Conquest of Bread, p. 35 and p. 44] For only taking possession of the means of life (workplaces, housing, the land, etc.) can ensure "liberty and justice, for liberty and justice are not decreed but are the result of economic independence. They spring from the fact that the individual is able to live without depending on a master, and to enjoy . . . the product of his [or her] toil." [Ricardo Flores Magon, Land and Liberty, p. 62] Therefore liberty requires the abolition of capitalist private property rights in </w:t>
      </w:r>
      <w:proofErr w:type="spellStart"/>
      <w:r w:rsidRPr="00F44D6A">
        <w:rPr>
          <w:rFonts w:ascii="Helvetica" w:hAnsi="Helvetica"/>
        </w:rPr>
        <w:t>favour</w:t>
      </w:r>
      <w:proofErr w:type="spellEnd"/>
      <w:r w:rsidRPr="00F44D6A">
        <w:rPr>
          <w:rFonts w:ascii="Helvetica" w:hAnsi="Helvetica"/>
        </w:rPr>
        <w:t xml:space="preserve"> of "use rights." (see section B.3 for more details). Ironically, the "abolition of property will free the people from homelessness and </w:t>
      </w:r>
      <w:proofErr w:type="spellStart"/>
      <w:r w:rsidRPr="00F44D6A">
        <w:rPr>
          <w:rFonts w:ascii="Helvetica" w:hAnsi="Helvetica"/>
        </w:rPr>
        <w:t>nonpossession</w:t>
      </w:r>
      <w:proofErr w:type="spellEnd"/>
      <w:r w:rsidRPr="00F44D6A">
        <w:rPr>
          <w:rFonts w:ascii="Helvetica" w:hAnsi="Helvetica"/>
        </w:rPr>
        <w:t xml:space="preserve">." [Max Baginski, "Without Government," Anarchy! An Anthology of Emma </w:t>
      </w:r>
      <w:r w:rsidRPr="00F44D6A">
        <w:rPr>
          <w:rFonts w:ascii="Helvetica" w:hAnsi="Helvetica"/>
        </w:rPr>
        <w:lastRenderedPageBreak/>
        <w:t>Goldman's Mother Earth, p. 11] Thus anarchism promises "both requisites of happiness -- liberty and wealth." In anarchy, "mankind will live in freedom and in comfort." [Benjamin Tucker, Why I am an Anarchist, p. 135 and p. 136]</w:t>
      </w:r>
    </w:p>
    <w:p w:rsidR="00666CC2" w:rsidRPr="00F44D6A" w:rsidRDefault="00666CC2" w:rsidP="00F44D6A">
      <w:pPr>
        <w:pStyle w:val="BlockTitle"/>
        <w:spacing w:line="276" w:lineRule="auto"/>
        <w:rPr>
          <w:rFonts w:ascii="Helvetica" w:hAnsi="Helvetica"/>
        </w:rPr>
      </w:pPr>
      <w:r w:rsidRPr="00F44D6A">
        <w:rPr>
          <w:rFonts w:ascii="Helvetica" w:hAnsi="Helvetica"/>
        </w:rPr>
        <w:br w:type="page"/>
      </w:r>
      <w:bookmarkStart w:id="16" w:name="_Toc141700182"/>
      <w:r w:rsidRPr="00F44D6A">
        <w:rPr>
          <w:rFonts w:ascii="Helvetica" w:hAnsi="Helvetica"/>
        </w:rPr>
        <w:lastRenderedPageBreak/>
        <w:t>Anarchy Solvency</w:t>
      </w:r>
      <w:bookmarkEnd w:id="16"/>
    </w:p>
    <w:p w:rsidR="00666CC2" w:rsidRPr="00F44D6A" w:rsidRDefault="00666CC2" w:rsidP="00F44D6A">
      <w:pPr>
        <w:spacing w:line="276" w:lineRule="auto"/>
        <w:rPr>
          <w:rFonts w:ascii="Helvetica" w:hAnsi="Helvetica"/>
        </w:rPr>
      </w:pPr>
    </w:p>
    <w:p w:rsidR="00666CC2" w:rsidRPr="00F44D6A" w:rsidRDefault="00666CC2" w:rsidP="00F44D6A">
      <w:pPr>
        <w:pStyle w:val="Tag"/>
        <w:spacing w:line="276" w:lineRule="auto"/>
        <w:rPr>
          <w:rFonts w:ascii="Helvetica" w:hAnsi="Helvetica"/>
        </w:rPr>
      </w:pPr>
      <w:r w:rsidRPr="00F44D6A">
        <w:rPr>
          <w:rFonts w:ascii="Helvetica" w:hAnsi="Helvetica"/>
        </w:rPr>
        <w:t>Anarchy is the only way for freedom, uniqueness, and liberty</w:t>
      </w:r>
    </w:p>
    <w:p w:rsidR="00666CC2" w:rsidRPr="00F44D6A" w:rsidRDefault="00666CC2" w:rsidP="00F44D6A">
      <w:pPr>
        <w:pStyle w:val="Tag"/>
        <w:spacing w:line="276" w:lineRule="auto"/>
        <w:rPr>
          <w:rFonts w:ascii="Helvetica" w:hAnsi="Helvetica"/>
        </w:rPr>
      </w:pPr>
    </w:p>
    <w:p w:rsidR="00666CC2" w:rsidRPr="00F44D6A" w:rsidRDefault="00666CC2"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w:t>
      </w:r>
      <w:r w:rsidRPr="00F44D6A">
        <w:rPr>
          <w:rStyle w:val="boldciteCharChar"/>
          <w:rFonts w:ascii="Helvetica" w:hAnsi="Helvetica"/>
        </w:rPr>
        <w:t>Anarchist FAQ</w:t>
      </w:r>
      <w:r w:rsidRPr="00F44D6A">
        <w:rPr>
          <w:rFonts w:ascii="Helvetica" w:hAnsi="Helvetica"/>
        </w:rPr>
        <w:t xml:space="preserve">, May 13, </w:t>
      </w:r>
      <w:r w:rsidRPr="00F44D6A">
        <w:rPr>
          <w:rStyle w:val="boldciteCharChar"/>
          <w:rFonts w:ascii="Helvetica" w:hAnsi="Helvetica"/>
        </w:rPr>
        <w:t>2006</w:t>
      </w:r>
      <w:r w:rsidRPr="00F44D6A">
        <w:rPr>
          <w:rFonts w:ascii="Helvetica" w:hAnsi="Helvetica"/>
        </w:rPr>
        <w:t xml:space="preserve">; </w:t>
      </w:r>
      <w:hyperlink r:id="rId21" w:history="1">
        <w:r w:rsidRPr="00F44D6A">
          <w:rPr>
            <w:rStyle w:val="Hyperlink"/>
            <w:rFonts w:ascii="Helvetica" w:hAnsi="Helvetica"/>
          </w:rPr>
          <w:t>http://www.infoshop.org/faq/secA2.html</w:t>
        </w:r>
      </w:hyperlink>
      <w:r w:rsidRPr="00F44D6A">
        <w:rPr>
          <w:rFonts w:ascii="Helvetica" w:hAnsi="Helvetica"/>
        </w:rPr>
        <w:t>; Accessed July 10, 2006; // WFI- DR</w:t>
      </w:r>
    </w:p>
    <w:p w:rsidR="00666CC2" w:rsidRPr="00F44D6A" w:rsidRDefault="00666CC2" w:rsidP="00F44D6A">
      <w:pPr>
        <w:pStyle w:val="CardText"/>
        <w:spacing w:line="276" w:lineRule="auto"/>
        <w:rPr>
          <w:rFonts w:ascii="Helvetica" w:hAnsi="Helvetica"/>
        </w:rPr>
      </w:pPr>
    </w:p>
    <w:p w:rsidR="00666CC2" w:rsidRPr="00F44D6A" w:rsidRDefault="00666CC2" w:rsidP="00F44D6A">
      <w:pPr>
        <w:pStyle w:val="StyleCardTextArial"/>
        <w:spacing w:line="276" w:lineRule="auto"/>
        <w:rPr>
          <w:rFonts w:ascii="Helvetica" w:hAnsi="Helvetica"/>
        </w:rPr>
      </w:pPr>
      <w:r w:rsidRPr="00F44D6A">
        <w:rPr>
          <w:rFonts w:ascii="Helvetica" w:hAnsi="Helvetica"/>
        </w:rPr>
        <w:t>It is obvious that individuals must work together in order to lead a fully human life. And so, "[h]</w:t>
      </w:r>
      <w:proofErr w:type="spellStart"/>
      <w:r w:rsidRPr="00F44D6A">
        <w:rPr>
          <w:rFonts w:ascii="Helvetica" w:hAnsi="Helvetica"/>
        </w:rPr>
        <w:t>aving</w:t>
      </w:r>
      <w:proofErr w:type="spellEnd"/>
      <w:r w:rsidRPr="00F44D6A">
        <w:rPr>
          <w:rFonts w:ascii="Helvetica" w:hAnsi="Helvetica"/>
        </w:rPr>
        <w:t xml:space="preserve"> to join with others humans" the individual has three options: "he [or she] must submit to the will of others (be enslaved) or subject others to his will (be in authority) or live with others in fraternal agreement in the interests of the greatest good of all (be an associate). Nobody can escape from this necessity." [Errico Malatesta, Life and Ideas, p. 85]</w:t>
      </w:r>
    </w:p>
    <w:p w:rsidR="00666CC2" w:rsidRPr="00F44D6A" w:rsidRDefault="00666CC2" w:rsidP="00F44D6A">
      <w:pPr>
        <w:pStyle w:val="StyleCardTextArial"/>
        <w:spacing w:line="276" w:lineRule="auto"/>
        <w:rPr>
          <w:rFonts w:ascii="Helvetica" w:hAnsi="Helvetica"/>
        </w:rPr>
      </w:pPr>
      <w:r w:rsidRPr="00F44D6A">
        <w:rPr>
          <w:rFonts w:ascii="Helvetica" w:hAnsi="Helvetica"/>
        </w:rPr>
        <w:t xml:space="preserve">Anarchists obviously pick the last option, association, as the only means by which individuals can work together as free and equal human beings, respecting the uniqueness and liberty of one another. Only within direct democracy can individuals express themselves, practice critical thought and self-government, so developing their intellectual and ethical capacities to the full. In terms of increasing an individual's freedom and their intellectual, ethical and social faculties, it is far better to be sometimes in a minority than be subject to the will of a boss all the time. </w:t>
      </w:r>
      <w:proofErr w:type="gramStart"/>
      <w:r w:rsidRPr="00F44D6A">
        <w:rPr>
          <w:rFonts w:ascii="Helvetica" w:hAnsi="Helvetica"/>
        </w:rPr>
        <w:t>So</w:t>
      </w:r>
      <w:proofErr w:type="gramEnd"/>
      <w:r w:rsidRPr="00F44D6A">
        <w:rPr>
          <w:rFonts w:ascii="Helvetica" w:hAnsi="Helvetica"/>
        </w:rPr>
        <w:t xml:space="preserve"> what is the theory behind anarchist direct democracy?</w:t>
      </w:r>
    </w:p>
    <w:p w:rsidR="00666CC2" w:rsidRPr="00F44D6A" w:rsidRDefault="00666CC2" w:rsidP="00F44D6A">
      <w:pPr>
        <w:pStyle w:val="StyleCardTextArial"/>
        <w:spacing w:line="276" w:lineRule="auto"/>
        <w:rPr>
          <w:rFonts w:ascii="Helvetica" w:hAnsi="Helvetica"/>
        </w:rPr>
      </w:pPr>
    </w:p>
    <w:p w:rsidR="00666CC2" w:rsidRPr="00F44D6A" w:rsidRDefault="00666CC2" w:rsidP="00F44D6A">
      <w:pPr>
        <w:pStyle w:val="TagChar"/>
        <w:spacing w:line="276" w:lineRule="auto"/>
        <w:rPr>
          <w:rFonts w:ascii="Helvetica" w:hAnsi="Helvetica"/>
        </w:rPr>
      </w:pPr>
      <w:r w:rsidRPr="00F44D6A">
        <w:rPr>
          <w:rFonts w:ascii="Helvetica" w:hAnsi="Helvetica"/>
        </w:rPr>
        <w:t>INDIVIDUALS EXERCISING THEIR JUDGMENT AND FREEDOM ALLOWS FOR CONSTANT SCRUTINY AND THUS INCREASES PERFORMANCE</w:t>
      </w:r>
    </w:p>
    <w:p w:rsidR="00666CC2" w:rsidRPr="00F44D6A" w:rsidRDefault="00666CC2" w:rsidP="00F44D6A">
      <w:pPr>
        <w:spacing w:line="276" w:lineRule="auto"/>
        <w:rPr>
          <w:rFonts w:ascii="Helvetica" w:hAnsi="Helvetica"/>
        </w:rPr>
      </w:pPr>
    </w:p>
    <w:p w:rsidR="00666CC2" w:rsidRPr="00F44D6A" w:rsidRDefault="00666CC2" w:rsidP="00F44D6A">
      <w:pPr>
        <w:pStyle w:val="boldciteChar"/>
        <w:spacing w:line="276" w:lineRule="auto"/>
        <w:rPr>
          <w:rFonts w:ascii="Helvetica" w:hAnsi="Helvetica"/>
        </w:rPr>
      </w:pPr>
      <w:r w:rsidRPr="00F44D6A">
        <w:rPr>
          <w:rFonts w:ascii="Helvetica" w:hAnsi="Helvetica"/>
        </w:rPr>
        <w:t>THE ANARCHIST FAQ 06</w:t>
      </w:r>
    </w:p>
    <w:p w:rsidR="00666CC2" w:rsidRPr="00F44D6A" w:rsidRDefault="00666CC2" w:rsidP="00F44D6A">
      <w:pPr>
        <w:spacing w:line="276" w:lineRule="auto"/>
        <w:rPr>
          <w:rFonts w:ascii="Helvetica" w:hAnsi="Helvetica"/>
        </w:rPr>
      </w:pPr>
      <w:r w:rsidRPr="00F44D6A">
        <w:rPr>
          <w:rFonts w:ascii="Helvetica" w:hAnsi="Helvetica"/>
        </w:rPr>
        <w:t xml:space="preserve"> (Iain McKay, Gary Elkin, Dave Neal and Ed Boraas), 13 May 2006, </w:t>
      </w:r>
      <w:hyperlink r:id="rId22" w:history="1">
        <w:r w:rsidRPr="00F44D6A">
          <w:rPr>
            <w:rStyle w:val="Hyperlink"/>
            <w:rFonts w:ascii="Helvetica" w:hAnsi="Helvetica"/>
          </w:rPr>
          <w:t>http://www.infoshop.org/faq/secB1.html</w:t>
        </w:r>
      </w:hyperlink>
      <w:r w:rsidRPr="00F44D6A">
        <w:rPr>
          <w:rFonts w:ascii="Helvetica" w:hAnsi="Helvetica"/>
        </w:rPr>
        <w:t xml:space="preserve">, accessed July 10, 2006//WFI KEC </w:t>
      </w:r>
    </w:p>
    <w:p w:rsidR="00666CC2" w:rsidRPr="00F44D6A" w:rsidRDefault="00666CC2" w:rsidP="00F44D6A">
      <w:pPr>
        <w:pStyle w:val="CardText"/>
        <w:spacing w:line="276" w:lineRule="auto"/>
        <w:rPr>
          <w:rFonts w:ascii="Helvetica" w:hAnsi="Helvetica"/>
          <w:u w:val="single"/>
        </w:rPr>
      </w:pPr>
    </w:p>
    <w:p w:rsidR="00AD5069" w:rsidRPr="00F44D6A" w:rsidRDefault="00666CC2" w:rsidP="00F44D6A">
      <w:pPr>
        <w:pStyle w:val="CardText"/>
        <w:spacing w:line="276" w:lineRule="auto"/>
        <w:rPr>
          <w:rFonts w:ascii="Helvetica" w:hAnsi="Helvetica"/>
        </w:rPr>
      </w:pPr>
      <w:r w:rsidRPr="00F44D6A">
        <w:rPr>
          <w:rFonts w:ascii="Helvetica" w:hAnsi="Helvetica"/>
          <w:u w:val="single"/>
        </w:rPr>
        <w:t>It is</w:t>
      </w:r>
      <w:r w:rsidRPr="00F44D6A">
        <w:rPr>
          <w:rFonts w:ascii="Helvetica" w:hAnsi="Helvetica"/>
        </w:rPr>
        <w:t xml:space="preserve">, in other words, </w:t>
      </w:r>
      <w:r w:rsidRPr="00F44D6A">
        <w:rPr>
          <w:rFonts w:ascii="Helvetica" w:hAnsi="Helvetica"/>
          <w:u w:val="single"/>
        </w:rPr>
        <w:t>the difference between taking part in a decision and listening to alternative viewpoints and experts</w:t>
      </w:r>
      <w:r w:rsidRPr="00F44D6A">
        <w:rPr>
          <w:rFonts w:ascii="Helvetica" w:hAnsi="Helvetica"/>
        </w:rPr>
        <w:t xml:space="preserve"> ("natural influence") </w:t>
      </w:r>
      <w:r w:rsidRPr="00F44D6A">
        <w:rPr>
          <w:rFonts w:ascii="Helvetica" w:hAnsi="Helvetica"/>
          <w:u w:val="single"/>
        </w:rPr>
        <w:t xml:space="preserve">before making your mind up and having a decision made for you by a separate group of individuals </w:t>
      </w:r>
      <w:r w:rsidRPr="00F44D6A">
        <w:rPr>
          <w:rFonts w:ascii="Helvetica" w:hAnsi="Helvetica"/>
        </w:rPr>
        <w:t xml:space="preserve">(who may or may not be elected) because that is their role in an </w:t>
      </w:r>
      <w:proofErr w:type="spellStart"/>
      <w:r w:rsidRPr="00F44D6A">
        <w:rPr>
          <w:rFonts w:ascii="Helvetica" w:hAnsi="Helvetica"/>
        </w:rPr>
        <w:t>organisation</w:t>
      </w:r>
      <w:proofErr w:type="spellEnd"/>
      <w:r w:rsidRPr="00F44D6A">
        <w:rPr>
          <w:rFonts w:ascii="Helvetica" w:hAnsi="Helvetica"/>
        </w:rPr>
        <w:t xml:space="preserve"> or society. </w:t>
      </w:r>
      <w:r w:rsidRPr="00F44D6A">
        <w:rPr>
          <w:rFonts w:ascii="Helvetica" w:hAnsi="Helvetica"/>
          <w:u w:val="single"/>
        </w:rPr>
        <w:t>In the former, the individual exercises their judgement and freedom</w:t>
      </w:r>
      <w:r w:rsidRPr="00F44D6A">
        <w:rPr>
          <w:rFonts w:ascii="Helvetica" w:hAnsi="Helvetica"/>
        </w:rPr>
        <w:t xml:space="preserve"> (i.e. is based on rational authority). </w:t>
      </w:r>
      <w:r w:rsidRPr="00F44D6A">
        <w:rPr>
          <w:rFonts w:ascii="Helvetica" w:hAnsi="Helvetica"/>
          <w:u w:val="single"/>
        </w:rPr>
        <w:t>In the latter, they are subjected to the wills of others, to hierarchical authority</w:t>
      </w:r>
      <w:r w:rsidRPr="00F44D6A">
        <w:rPr>
          <w:rFonts w:ascii="Helvetica" w:hAnsi="Helvetica"/>
        </w:rPr>
        <w:t xml:space="preserve"> (i.e. is based on irrational authority). </w:t>
      </w:r>
      <w:r w:rsidRPr="00F44D6A">
        <w:rPr>
          <w:rFonts w:ascii="Helvetica" w:hAnsi="Helvetica"/>
          <w:u w:val="single"/>
        </w:rPr>
        <w:t>This is because rational authority "not only permits but requires constant scrutiny and criticism . . . it is always temporary, its acceptance depending on its performance</w:t>
      </w:r>
      <w:r w:rsidRPr="00F44D6A">
        <w:rPr>
          <w:rFonts w:ascii="Helvetica" w:hAnsi="Helvetica"/>
        </w:rPr>
        <w:t xml:space="preserve">." The source of irrational authority, on the other hand, "is always power over people . . . Power on the one side, fear on the other, are always the buttresses on which irrational authority is built." </w:t>
      </w:r>
      <w:proofErr w:type="gramStart"/>
      <w:r w:rsidRPr="00F44D6A">
        <w:rPr>
          <w:rFonts w:ascii="Helvetica" w:hAnsi="Helvetica"/>
        </w:rPr>
        <w:t>Thus</w:t>
      </w:r>
      <w:proofErr w:type="gramEnd"/>
      <w:r w:rsidRPr="00F44D6A">
        <w:rPr>
          <w:rFonts w:ascii="Helvetica" w:hAnsi="Helvetica"/>
        </w:rPr>
        <w:t xml:space="preserve"> former is based upon "equality" while the latter "is by its very nature based upon inequality." [Erich Fromm, Man for Himself, pp. 9-10]</w:t>
      </w:r>
    </w:p>
    <w:p w:rsidR="00AD5069" w:rsidRPr="00F44D6A" w:rsidRDefault="00AD5069" w:rsidP="00F44D6A">
      <w:pPr>
        <w:pStyle w:val="TagChar"/>
        <w:spacing w:line="276" w:lineRule="auto"/>
        <w:rPr>
          <w:rFonts w:ascii="Helvetica" w:hAnsi="Helvetica"/>
        </w:rPr>
      </w:pP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StyleCardTextArial"/>
        <w:spacing w:line="276" w:lineRule="auto"/>
        <w:rPr>
          <w:rFonts w:ascii="Helvetica" w:hAnsi="Helvetica"/>
        </w:rPr>
      </w:pP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17" w:name="_Toc141700183"/>
      <w:r w:rsidRPr="00F44D6A">
        <w:rPr>
          <w:rFonts w:ascii="Helvetica" w:hAnsi="Helvetica"/>
        </w:rPr>
        <w:lastRenderedPageBreak/>
        <w:t>Anarchy Solves- Empirical Evidence</w:t>
      </w:r>
      <w:bookmarkEnd w:id="17"/>
    </w:p>
    <w:p w:rsidR="00AD5069" w:rsidRPr="00F44D6A" w:rsidRDefault="00AD5069" w:rsidP="00F44D6A">
      <w:pPr>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The Spanish Anarchist movement shows that anarchy works</w:t>
      </w:r>
    </w:p>
    <w:p w:rsidR="00666CC2" w:rsidRPr="00F44D6A" w:rsidRDefault="00666CC2" w:rsidP="00F44D6A">
      <w:pPr>
        <w:pStyle w:val="Tag"/>
        <w:spacing w:line="276" w:lineRule="auto"/>
        <w:rPr>
          <w:rFonts w:ascii="Helvetica" w:hAnsi="Helvetica"/>
        </w:rPr>
      </w:pPr>
    </w:p>
    <w:p w:rsidR="00AD5069" w:rsidRPr="00F44D6A" w:rsidRDefault="00AD5069"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w:t>
      </w:r>
      <w:r w:rsidRPr="00F44D6A">
        <w:rPr>
          <w:rStyle w:val="boldciteCharChar"/>
          <w:rFonts w:ascii="Helvetica" w:hAnsi="Helvetica"/>
        </w:rPr>
        <w:t>Anarchist FAQ,</w:t>
      </w:r>
      <w:r w:rsidRPr="00F44D6A">
        <w:rPr>
          <w:rFonts w:ascii="Helvetica" w:hAnsi="Helvetica"/>
        </w:rPr>
        <w:t xml:space="preserve"> May 13, </w:t>
      </w:r>
      <w:r w:rsidRPr="00F44D6A">
        <w:rPr>
          <w:rStyle w:val="boldciteCharChar"/>
          <w:rFonts w:ascii="Helvetica" w:hAnsi="Helvetica"/>
        </w:rPr>
        <w:t>2006</w:t>
      </w:r>
      <w:r w:rsidRPr="00F44D6A">
        <w:rPr>
          <w:rFonts w:ascii="Helvetica" w:hAnsi="Helvetica"/>
        </w:rPr>
        <w:t xml:space="preserve">; </w:t>
      </w:r>
      <w:hyperlink r:id="rId23" w:history="1">
        <w:r w:rsidRPr="00F44D6A">
          <w:rPr>
            <w:rStyle w:val="Hyperlink"/>
            <w:rFonts w:ascii="Helvetica" w:hAnsi="Helvetica"/>
          </w:rPr>
          <w:t>http://www.infoshop.org/faq/secA2.html</w:t>
        </w:r>
      </w:hyperlink>
      <w:r w:rsidRPr="00F44D6A">
        <w:rPr>
          <w:rFonts w:ascii="Helvetica" w:hAnsi="Helvetica"/>
        </w:rPr>
        <w:t>; Accessed July 10, 2006; // WFI- DR</w:t>
      </w:r>
    </w:p>
    <w:p w:rsidR="00AD5069" w:rsidRPr="00F44D6A" w:rsidRDefault="00AD5069" w:rsidP="00F44D6A">
      <w:pPr>
        <w:pStyle w:val="CardText"/>
        <w:spacing w:line="276" w:lineRule="auto"/>
        <w:rPr>
          <w:rFonts w:ascii="Helvetica" w:hAnsi="Helvetica"/>
        </w:rPr>
      </w:pPr>
    </w:p>
    <w:p w:rsidR="00F52CFE" w:rsidRPr="00F44D6A" w:rsidRDefault="00AD5069" w:rsidP="00F44D6A">
      <w:pPr>
        <w:pStyle w:val="CardText"/>
        <w:spacing w:line="276" w:lineRule="auto"/>
        <w:rPr>
          <w:rFonts w:ascii="Helvetica" w:hAnsi="Helvetica"/>
        </w:rPr>
      </w:pPr>
      <w:r w:rsidRPr="00F44D6A">
        <w:rPr>
          <w:rFonts w:ascii="Helvetica" w:hAnsi="Helvetica"/>
        </w:rPr>
        <w:t xml:space="preserve">That libertarian </w:t>
      </w:r>
      <w:proofErr w:type="spellStart"/>
      <w:r w:rsidRPr="00F44D6A">
        <w:rPr>
          <w:rFonts w:ascii="Helvetica" w:hAnsi="Helvetica"/>
        </w:rPr>
        <w:t>organisation</w:t>
      </w:r>
      <w:proofErr w:type="spellEnd"/>
      <w:r w:rsidRPr="00F44D6A">
        <w:rPr>
          <w:rFonts w:ascii="Helvetica" w:hAnsi="Helvetica"/>
        </w:rPr>
        <w:t xml:space="preserve"> can work and is based upon (and promotes) liberty was demonstrated in the Spanish Anarchist movement. Fenner Brockway, Secretary of the British Independent </w:t>
      </w:r>
      <w:proofErr w:type="spellStart"/>
      <w:r w:rsidRPr="00F44D6A">
        <w:rPr>
          <w:rFonts w:ascii="Helvetica" w:hAnsi="Helvetica"/>
        </w:rPr>
        <w:t>Labour</w:t>
      </w:r>
      <w:proofErr w:type="spellEnd"/>
      <w:r w:rsidRPr="00F44D6A">
        <w:rPr>
          <w:rFonts w:ascii="Helvetica" w:hAnsi="Helvetica"/>
        </w:rPr>
        <w:t xml:space="preserve"> Party, when visiting Barcelona during the 1936 revolution, noted that "the great solidarity that existed among the Anarchists was due to each individual relying on his [sic] own strength and not depending upon leadership</w:t>
      </w:r>
      <w:proofErr w:type="gramStart"/>
      <w:r w:rsidRPr="00F44D6A">
        <w:rPr>
          <w:rFonts w:ascii="Helvetica" w:hAnsi="Helvetica"/>
        </w:rPr>
        <w:t>. . . .</w:t>
      </w:r>
      <w:proofErr w:type="gramEnd"/>
      <w:r w:rsidRPr="00F44D6A">
        <w:rPr>
          <w:rFonts w:ascii="Helvetica" w:hAnsi="Helvetica"/>
        </w:rPr>
        <w:t xml:space="preserve"> The </w:t>
      </w:r>
      <w:proofErr w:type="spellStart"/>
      <w:r w:rsidRPr="00F44D6A">
        <w:rPr>
          <w:rFonts w:ascii="Helvetica" w:hAnsi="Helvetica"/>
        </w:rPr>
        <w:t>organisations</w:t>
      </w:r>
      <w:proofErr w:type="spellEnd"/>
      <w:r w:rsidRPr="00F44D6A">
        <w:rPr>
          <w:rFonts w:ascii="Helvetica" w:hAnsi="Helvetica"/>
        </w:rPr>
        <w:t xml:space="preserve"> must, to be successful, be combined with free-thinking people; not a mass, but free individuals" [quoted by Rudolf Rocker, Anarcho-syndicalism, p. 67f]</w:t>
      </w:r>
    </w:p>
    <w:p w:rsidR="00F52CFE" w:rsidRPr="00F44D6A" w:rsidRDefault="00F52CFE" w:rsidP="00F44D6A">
      <w:pPr>
        <w:pStyle w:val="BlockTitle"/>
        <w:spacing w:line="276" w:lineRule="auto"/>
        <w:rPr>
          <w:rFonts w:ascii="Helvetica" w:hAnsi="Helvetica"/>
        </w:rPr>
      </w:pPr>
      <w:r w:rsidRPr="00F44D6A">
        <w:rPr>
          <w:rFonts w:ascii="Helvetica" w:hAnsi="Helvetica"/>
        </w:rPr>
        <w:br w:type="page"/>
      </w:r>
      <w:bookmarkStart w:id="18" w:name="_Toc141700184"/>
      <w:r w:rsidRPr="00F44D6A">
        <w:rPr>
          <w:rFonts w:ascii="Helvetica" w:hAnsi="Helvetica"/>
        </w:rPr>
        <w:lastRenderedPageBreak/>
        <w:t>Anarchy Solves Capitalism</w:t>
      </w:r>
      <w:bookmarkEnd w:id="18"/>
    </w:p>
    <w:p w:rsidR="00F52CFE" w:rsidRPr="00F44D6A" w:rsidRDefault="00F52CFE" w:rsidP="00F44D6A">
      <w:pPr>
        <w:spacing w:line="276" w:lineRule="auto"/>
        <w:rPr>
          <w:rFonts w:ascii="Helvetica" w:hAnsi="Helvetica"/>
        </w:rPr>
      </w:pPr>
    </w:p>
    <w:p w:rsidR="00F52CFE" w:rsidRPr="00F44D6A" w:rsidRDefault="00F52CFE" w:rsidP="00F44D6A">
      <w:pPr>
        <w:pStyle w:val="TagChar"/>
        <w:spacing w:line="276" w:lineRule="auto"/>
        <w:rPr>
          <w:rFonts w:ascii="Helvetica" w:hAnsi="Helvetica"/>
        </w:rPr>
      </w:pPr>
      <w:r w:rsidRPr="00F44D6A">
        <w:rPr>
          <w:rFonts w:ascii="Helvetica" w:hAnsi="Helvetica"/>
        </w:rPr>
        <w:t>ANARCHY SOLVES THE DESTRUCTIVE POWER OF CAPITALIST HEIRARCHY</w:t>
      </w:r>
    </w:p>
    <w:p w:rsidR="00F52CFE" w:rsidRPr="00F44D6A" w:rsidRDefault="00F52CFE" w:rsidP="00F44D6A">
      <w:pPr>
        <w:pStyle w:val="Citation"/>
        <w:spacing w:line="276" w:lineRule="auto"/>
        <w:rPr>
          <w:rFonts w:ascii="Helvetica" w:hAnsi="Helvetica"/>
        </w:rPr>
      </w:pPr>
    </w:p>
    <w:p w:rsidR="00F52CFE" w:rsidRPr="00F44D6A" w:rsidRDefault="00F52CFE" w:rsidP="00F44D6A">
      <w:pPr>
        <w:pStyle w:val="Citation"/>
        <w:spacing w:line="276" w:lineRule="auto"/>
        <w:rPr>
          <w:rFonts w:ascii="Helvetica" w:hAnsi="Helvetica"/>
        </w:rPr>
      </w:pPr>
      <w:r w:rsidRPr="00F44D6A">
        <w:rPr>
          <w:rFonts w:ascii="Helvetica" w:hAnsi="Helvetica"/>
        </w:rPr>
        <w:t xml:space="preserve">Iain </w:t>
      </w:r>
      <w:r w:rsidRPr="00F44D6A">
        <w:rPr>
          <w:rStyle w:val="boldciteCharChar0"/>
          <w:rFonts w:ascii="Helvetica" w:hAnsi="Helvetica"/>
        </w:rPr>
        <w:t>McKay</w:t>
      </w:r>
      <w:r w:rsidRPr="00F44D6A">
        <w:rPr>
          <w:rFonts w:ascii="Helvetica" w:hAnsi="Helvetica"/>
        </w:rPr>
        <w:t xml:space="preserve"> et al, Gary Elkin, Dave Neal and Ed Boraas</w:t>
      </w:r>
      <w:r w:rsidRPr="00F44D6A">
        <w:rPr>
          <w:rFonts w:ascii="Helvetica" w:hAnsi="Helvetica"/>
          <w:b/>
        </w:rPr>
        <w:t>;</w:t>
      </w:r>
      <w:r w:rsidRPr="00F44D6A">
        <w:rPr>
          <w:rFonts w:ascii="Helvetica" w:hAnsi="Helvetica"/>
        </w:rPr>
        <w:t xml:space="preserve"> The Anarchist FAQ, May 13, </w:t>
      </w:r>
      <w:r w:rsidRPr="00F44D6A">
        <w:rPr>
          <w:rStyle w:val="BlockTitleChar1"/>
          <w:rFonts w:ascii="Helvetica" w:hAnsi="Helvetica"/>
        </w:rPr>
        <w:t>2006</w:t>
      </w:r>
      <w:r w:rsidRPr="00F44D6A">
        <w:rPr>
          <w:rFonts w:ascii="Helvetica" w:hAnsi="Helvetica"/>
        </w:rPr>
        <w:t xml:space="preserve">; </w:t>
      </w:r>
      <w:hyperlink r:id="rId24" w:history="1">
        <w:r w:rsidRPr="00F44D6A">
          <w:rPr>
            <w:rStyle w:val="Hyperlink"/>
            <w:rFonts w:ascii="Helvetica" w:hAnsi="Helvetica"/>
          </w:rPr>
          <w:t>http://www.infoshop.org/faq/secA2.html</w:t>
        </w:r>
      </w:hyperlink>
      <w:r w:rsidRPr="00F44D6A">
        <w:rPr>
          <w:rFonts w:ascii="Helvetica" w:hAnsi="Helvetica"/>
        </w:rPr>
        <w:t>; Accessed July 10, 2006; // WFI- DR</w:t>
      </w:r>
    </w:p>
    <w:p w:rsidR="00F52CFE" w:rsidRPr="00F44D6A" w:rsidRDefault="00F52CFE" w:rsidP="00F44D6A">
      <w:pPr>
        <w:pStyle w:val="Tag"/>
        <w:spacing w:line="276" w:lineRule="auto"/>
        <w:rPr>
          <w:rFonts w:ascii="Helvetica" w:hAnsi="Helvetica"/>
        </w:rPr>
      </w:pPr>
    </w:p>
    <w:p w:rsidR="00F52CFE" w:rsidRPr="00F44D6A" w:rsidRDefault="00F52CFE" w:rsidP="00F44D6A">
      <w:pPr>
        <w:pStyle w:val="CardText"/>
        <w:spacing w:line="276" w:lineRule="auto"/>
        <w:rPr>
          <w:rFonts w:ascii="Helvetica" w:hAnsi="Helvetica"/>
        </w:rPr>
      </w:pPr>
      <w:r w:rsidRPr="00F44D6A">
        <w:rPr>
          <w:rFonts w:ascii="Helvetica" w:hAnsi="Helvetica"/>
        </w:rPr>
        <w:t xml:space="preserve">But freedom requires the right kind of social environment in which to grow and develop. Such an environment must be </w:t>
      </w:r>
      <w:proofErr w:type="spellStart"/>
      <w:r w:rsidRPr="00F44D6A">
        <w:rPr>
          <w:rFonts w:ascii="Helvetica" w:hAnsi="Helvetica"/>
        </w:rPr>
        <w:t>decentralised</w:t>
      </w:r>
      <w:proofErr w:type="spellEnd"/>
      <w:r w:rsidRPr="00F44D6A">
        <w:rPr>
          <w:rFonts w:ascii="Helvetica" w:hAnsi="Helvetica"/>
        </w:rPr>
        <w:t xml:space="preserve"> and based on the direct management of work by those who do it. For </w:t>
      </w:r>
      <w:proofErr w:type="spellStart"/>
      <w:r w:rsidRPr="00F44D6A">
        <w:rPr>
          <w:rFonts w:ascii="Helvetica" w:hAnsi="Helvetica"/>
        </w:rPr>
        <w:t>centralisation</w:t>
      </w:r>
      <w:proofErr w:type="spellEnd"/>
      <w:r w:rsidRPr="00F44D6A">
        <w:rPr>
          <w:rFonts w:ascii="Helvetica" w:hAnsi="Helvetica"/>
        </w:rPr>
        <w:t xml:space="preserve"> means coercive authority (hierarchy), whereas self-management is the essence of freedom. Self-management ensures that the individuals involved use (and so develop) all their abilities -- particularly their mental ones. Hierarchy, in contrast, substitutes the activities and thoughts of a few for the activities and thoughts of all the individuals involved. Thus, rather than developing their abilities to the full, hierarchy </w:t>
      </w:r>
      <w:proofErr w:type="spellStart"/>
      <w:r w:rsidRPr="00F44D6A">
        <w:rPr>
          <w:rFonts w:ascii="Helvetica" w:hAnsi="Helvetica"/>
        </w:rPr>
        <w:t>marginalises</w:t>
      </w:r>
      <w:proofErr w:type="spellEnd"/>
      <w:r w:rsidRPr="00F44D6A">
        <w:rPr>
          <w:rFonts w:ascii="Helvetica" w:hAnsi="Helvetica"/>
        </w:rPr>
        <w:t xml:space="preserve"> the many and ensures that their development is blunted (see also section B.1).</w:t>
      </w:r>
    </w:p>
    <w:p w:rsidR="00DE699D" w:rsidRPr="00F44D6A" w:rsidRDefault="00F52CFE" w:rsidP="00F44D6A">
      <w:pPr>
        <w:pStyle w:val="CardText"/>
        <w:spacing w:line="276" w:lineRule="auto"/>
        <w:rPr>
          <w:rFonts w:ascii="Helvetica" w:hAnsi="Helvetica"/>
        </w:rPr>
      </w:pPr>
      <w:r w:rsidRPr="00F44D6A">
        <w:rPr>
          <w:rFonts w:ascii="Helvetica" w:hAnsi="Helvetica"/>
        </w:rPr>
        <w:t xml:space="preserve">It is for this reason that anarchists oppose both capitalism and statism. As the French anarchist Sebastien Faure noted, authority "dresses itself in two principal forms: the political form, that is the State; and the economic form, that is private property." [cited by Peter Marshall, Demanding the Impossible, p. 43] Capitalism, like the state, is based on </w:t>
      </w:r>
      <w:proofErr w:type="spellStart"/>
      <w:r w:rsidRPr="00F44D6A">
        <w:rPr>
          <w:rFonts w:ascii="Helvetica" w:hAnsi="Helvetica"/>
        </w:rPr>
        <w:t>centralised</w:t>
      </w:r>
      <w:proofErr w:type="spellEnd"/>
      <w:r w:rsidRPr="00F44D6A">
        <w:rPr>
          <w:rFonts w:ascii="Helvetica" w:hAnsi="Helvetica"/>
        </w:rPr>
        <w:t xml:space="preserve"> authority (i.e. of the boss over the worker), the very purpose of which is to keep the management of work out of the hands of those who do it. This means "that the serious, final, complete liberation of the workers is possible only upon one condition: that of the appropriation of capital, that is, of raw material and all the tools of </w:t>
      </w:r>
      <w:proofErr w:type="spellStart"/>
      <w:r w:rsidRPr="00F44D6A">
        <w:rPr>
          <w:rFonts w:ascii="Helvetica" w:hAnsi="Helvetica"/>
        </w:rPr>
        <w:t>labour</w:t>
      </w:r>
      <w:proofErr w:type="spellEnd"/>
      <w:r w:rsidRPr="00F44D6A">
        <w:rPr>
          <w:rFonts w:ascii="Helvetica" w:hAnsi="Helvetica"/>
        </w:rPr>
        <w:t>, including land, by the whole body of the workers." [Michael Bakunin, quoted by Rudolf Rocker, Op. Cit., p. 50]</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19" w:name="_Toc141700185"/>
      <w:r w:rsidRPr="00F44D6A">
        <w:rPr>
          <w:rFonts w:ascii="Helvetica" w:hAnsi="Helvetica"/>
        </w:rPr>
        <w:lastRenderedPageBreak/>
        <w:t>Individual Action Key</w:t>
      </w:r>
      <w:bookmarkEnd w:id="19"/>
    </w:p>
    <w:p w:rsidR="00DE699D" w:rsidRPr="00F44D6A" w:rsidRDefault="00DE699D" w:rsidP="00F44D6A">
      <w:pP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Liberty cannot be given; Only through self-action will true freedom be reached</w:t>
      </w:r>
    </w:p>
    <w:p w:rsidR="00DE699D" w:rsidRPr="00F44D6A" w:rsidRDefault="00DE699D" w:rsidP="00F44D6A">
      <w:pPr>
        <w:pStyle w:val="Citation"/>
        <w:spacing w:line="276" w:lineRule="auto"/>
        <w:rPr>
          <w:rFonts w:ascii="Helvetica" w:hAnsi="Helvetica"/>
        </w:rPr>
      </w:pP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25" w:history="1">
        <w:r w:rsidRPr="00F44D6A">
          <w:rPr>
            <w:rStyle w:val="Hyperlink"/>
            <w:rFonts w:ascii="Helvetica" w:hAnsi="Helvetica"/>
          </w:rPr>
          <w:t>http://www.infoshop.org/faq/secA2.html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StyleCardTextArial"/>
        <w:spacing w:line="276" w:lineRule="auto"/>
        <w:rPr>
          <w:rFonts w:ascii="Helvetica" w:hAnsi="Helvetica"/>
        </w:rPr>
      </w:pPr>
      <w:r w:rsidRPr="00F44D6A">
        <w:rPr>
          <w:rFonts w:ascii="Helvetica" w:hAnsi="Helvetica"/>
        </w:rPr>
        <w:t xml:space="preserve">Liberty, by its very nature, cannot be given. An individual cannot be freed by another, but must break his or her own chains through their own effort. Of course, self-effort can also be part of collective action, and in many </w:t>
      </w:r>
      <w:proofErr w:type="gramStart"/>
      <w:r w:rsidRPr="00F44D6A">
        <w:rPr>
          <w:rFonts w:ascii="Helvetica" w:hAnsi="Helvetica"/>
        </w:rPr>
        <w:t>cases</w:t>
      </w:r>
      <w:proofErr w:type="gramEnd"/>
      <w:r w:rsidRPr="00F44D6A">
        <w:rPr>
          <w:rFonts w:ascii="Helvetica" w:hAnsi="Helvetica"/>
        </w:rPr>
        <w:t xml:space="preserve"> it has to be in order to attain its ends. As Emma Goldman points out:</w:t>
      </w:r>
    </w:p>
    <w:p w:rsidR="00DE699D" w:rsidRPr="00F44D6A" w:rsidRDefault="00DE699D" w:rsidP="00F44D6A">
      <w:pPr>
        <w:pStyle w:val="StyleCardTextArial"/>
        <w:spacing w:line="276" w:lineRule="auto"/>
        <w:rPr>
          <w:rFonts w:ascii="Helvetica" w:hAnsi="Helvetica"/>
        </w:rPr>
      </w:pPr>
      <w:r w:rsidRPr="00F44D6A">
        <w:rPr>
          <w:rFonts w:ascii="Helvetica" w:hAnsi="Helvetica"/>
        </w:rPr>
        <w:t xml:space="preserve"> "History tells us that every oppressed class [or group or individual] gained true liberation from its masters by its own efforts." [Red Emma Speaks, p. 167] </w:t>
      </w:r>
    </w:p>
    <w:p w:rsidR="00AD5069" w:rsidRPr="00F44D6A" w:rsidRDefault="00DE699D" w:rsidP="00F44D6A">
      <w:pPr>
        <w:pStyle w:val="CardText"/>
        <w:spacing w:line="276" w:lineRule="auto"/>
        <w:rPr>
          <w:rFonts w:ascii="Helvetica" w:hAnsi="Helvetica"/>
        </w:rPr>
      </w:pPr>
      <w:r w:rsidRPr="00F44D6A">
        <w:rPr>
          <w:rFonts w:ascii="Helvetica" w:hAnsi="Helvetica"/>
        </w:rPr>
        <w:t>Anarchists have long argued that people can only free themselves by their own actions. The various methods anarchists suggest to aid this process will be discussed in section J ("What Do Anarchists Do?") and will not be discussed here. However, these methods all involve people organizing themselves, setting their own agendas, and acting in ways that empower them and eliminate their dependence on leaders to do things for them. Anarchism is based on people "acting for themselves" (performing what anarchists call "direct action" -- see section J.2 for details).</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20" w:name="_Toc141700186"/>
      <w:r w:rsidRPr="00F44D6A">
        <w:rPr>
          <w:rFonts w:ascii="Helvetica" w:hAnsi="Helvetica"/>
        </w:rPr>
        <w:lastRenderedPageBreak/>
        <w:t>***LINKS***</w:t>
      </w:r>
      <w:bookmarkEnd w:id="20"/>
    </w:p>
    <w:p w:rsidR="00AD5069" w:rsidRPr="00F44D6A" w:rsidRDefault="00AD5069" w:rsidP="00F44D6A">
      <w:pPr>
        <w:pStyle w:val="BlockTitle"/>
        <w:spacing w:line="276" w:lineRule="auto"/>
        <w:rPr>
          <w:rFonts w:ascii="Helvetica" w:hAnsi="Helvetica"/>
        </w:rPr>
      </w:pPr>
      <w:bookmarkStart w:id="21" w:name="_Toc141700187"/>
      <w:r w:rsidRPr="00F44D6A">
        <w:rPr>
          <w:rFonts w:ascii="Helvetica" w:hAnsi="Helvetica"/>
        </w:rPr>
        <w:t>State Links 1/</w:t>
      </w:r>
      <w:bookmarkEnd w:id="21"/>
    </w:p>
    <w:p w:rsidR="00AD5069" w:rsidRPr="00F44D6A" w:rsidRDefault="00AD5069" w:rsidP="00F44D6A">
      <w:pPr>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THE STATE IS A SYSTEM OF COERSION- IT USES VIOLENCE TO ADMINISTER ITS POWER</w:t>
      </w:r>
    </w:p>
    <w:p w:rsidR="00AD5069" w:rsidRPr="00F44D6A" w:rsidRDefault="00AD5069" w:rsidP="00F44D6A">
      <w:pPr>
        <w:pStyle w:val="boldciteChar"/>
        <w:spacing w:line="276" w:lineRule="auto"/>
        <w:rPr>
          <w:rFonts w:ascii="Helvetica" w:hAnsi="Helvetica"/>
        </w:rPr>
      </w:pPr>
    </w:p>
    <w:p w:rsidR="00AD5069" w:rsidRPr="00F44D6A" w:rsidRDefault="00AD5069" w:rsidP="00F44D6A">
      <w:pPr>
        <w:pStyle w:val="boldciteChar"/>
        <w:spacing w:line="276" w:lineRule="auto"/>
        <w:rPr>
          <w:rFonts w:ascii="Helvetica" w:hAnsi="Helvetica"/>
        </w:rPr>
      </w:pPr>
      <w:r w:rsidRPr="00F44D6A">
        <w:rPr>
          <w:rFonts w:ascii="Helvetica" w:hAnsi="Helvetica"/>
        </w:rPr>
        <w:t>THE ANARCHIST FAQ 2k6</w:t>
      </w:r>
    </w:p>
    <w:p w:rsidR="00AD5069" w:rsidRPr="00F44D6A" w:rsidRDefault="00AD5069" w:rsidP="00F44D6A">
      <w:pPr>
        <w:spacing w:line="276" w:lineRule="auto"/>
        <w:rPr>
          <w:rFonts w:ascii="Helvetica" w:hAnsi="Helvetica"/>
        </w:rPr>
      </w:pPr>
      <w:r w:rsidRPr="00F44D6A">
        <w:rPr>
          <w:rFonts w:ascii="Helvetica" w:hAnsi="Helvetica"/>
        </w:rPr>
        <w:t xml:space="preserve">[13 May 2006, </w:t>
      </w:r>
      <w:hyperlink r:id="rId26"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AD5069" w:rsidRPr="00F44D6A" w:rsidRDefault="00AD5069" w:rsidP="00F44D6A">
      <w:pPr>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"Minimally, the State is a professional system of social coercion -- not merely a system of social administration as it is still naively regarded by the public and by many political theorists. The word 'professional' should be </w:t>
      </w:r>
      <w:proofErr w:type="spellStart"/>
      <w:r w:rsidRPr="00F44D6A">
        <w:rPr>
          <w:rFonts w:ascii="Helvetica" w:hAnsi="Helvetica"/>
        </w:rPr>
        <w:t>emphasised</w:t>
      </w:r>
      <w:proofErr w:type="spellEnd"/>
      <w:r w:rsidRPr="00F44D6A">
        <w:rPr>
          <w:rFonts w:ascii="Helvetica" w:hAnsi="Helvetica"/>
        </w:rPr>
        <w:t xml:space="preserve"> as much as the word 'coercion.' . . . It is only when coercion is </w:t>
      </w:r>
      <w:proofErr w:type="spellStart"/>
      <w:r w:rsidRPr="00F44D6A">
        <w:rPr>
          <w:rFonts w:ascii="Helvetica" w:hAnsi="Helvetica"/>
        </w:rPr>
        <w:t>institutionalised</w:t>
      </w:r>
      <w:proofErr w:type="spellEnd"/>
      <w:r w:rsidRPr="00F44D6A">
        <w:rPr>
          <w:rFonts w:ascii="Helvetica" w:hAnsi="Helvetica"/>
        </w:rPr>
        <w:t xml:space="preserve"> into a professional, systematic and </w:t>
      </w:r>
      <w:proofErr w:type="spellStart"/>
      <w:r w:rsidRPr="00F44D6A">
        <w:rPr>
          <w:rFonts w:ascii="Helvetica" w:hAnsi="Helvetica"/>
        </w:rPr>
        <w:t>organised</w:t>
      </w:r>
      <w:proofErr w:type="spellEnd"/>
      <w:r w:rsidRPr="00F44D6A">
        <w:rPr>
          <w:rFonts w:ascii="Helvetica" w:hAnsi="Helvetica"/>
        </w:rPr>
        <w:t xml:space="preserve"> form of social control -- that is, when people are plucked out of their everyday lives in a community and expected not only to 'administer' it but to do so with the backing of a monopoly of violence -- that we can properly speak of a State." [Remaking Society, p. 66] </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DEMOCRACIES WILL DECEND INTO DICTATORSHIPS BECAUSE THEY RELY ON THE ECONOMY FOR THEIR POWER</w:t>
      </w:r>
      <w:r w:rsidRPr="00F44D6A">
        <w:rPr>
          <w:rFonts w:ascii="Helvetica" w:hAnsi="Helvetica"/>
        </w:rPr>
        <w:br/>
      </w:r>
    </w:p>
    <w:p w:rsidR="00AD5069" w:rsidRPr="00F44D6A" w:rsidRDefault="00AD5069" w:rsidP="00F44D6A">
      <w:pPr>
        <w:pStyle w:val="boldciteChar"/>
        <w:spacing w:line="276" w:lineRule="auto"/>
        <w:rPr>
          <w:rFonts w:ascii="Helvetica" w:hAnsi="Helvetica"/>
        </w:rPr>
      </w:pPr>
      <w:r w:rsidRPr="00F44D6A">
        <w:rPr>
          <w:rFonts w:ascii="Helvetica" w:hAnsi="Helvetica"/>
        </w:rPr>
        <w:t>THE ANARCHIST FAQ 2k6</w:t>
      </w:r>
    </w:p>
    <w:p w:rsidR="00AD5069" w:rsidRPr="00F44D6A" w:rsidRDefault="00AD5069" w:rsidP="00F44D6A">
      <w:pPr>
        <w:spacing w:line="276" w:lineRule="auto"/>
        <w:rPr>
          <w:rFonts w:ascii="Helvetica" w:hAnsi="Helvetica"/>
        </w:rPr>
      </w:pPr>
      <w:r w:rsidRPr="00F44D6A">
        <w:rPr>
          <w:rFonts w:ascii="Helvetica" w:hAnsi="Helvetica"/>
        </w:rPr>
        <w:t xml:space="preserve">[13 May 2006, </w:t>
      </w:r>
      <w:hyperlink r:id="rId27"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AD5069" w:rsidRPr="00F44D6A" w:rsidRDefault="00AD5069" w:rsidP="00F44D6A">
      <w:pPr>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Moreover, anarchists argue that "the political regime . . . is always an expression of the economic regime which exists at the heart of society." This means that regardless of how the state changes, it "continues to be shaped by the economic system, of which it is always the expression and, at the same time, the consecration and the sustaining force." Needless to say, there is not always an exact match and sometimes "the political regime of a country finds itself lagging behind the economic changes that are taking place, and in that </w:t>
      </w:r>
      <w:proofErr w:type="gramStart"/>
      <w:r w:rsidRPr="00F44D6A">
        <w:rPr>
          <w:rFonts w:ascii="Helvetica" w:hAnsi="Helvetica"/>
        </w:rPr>
        <w:t>case</w:t>
      </w:r>
      <w:proofErr w:type="gramEnd"/>
      <w:r w:rsidRPr="00F44D6A">
        <w:rPr>
          <w:rFonts w:ascii="Helvetica" w:hAnsi="Helvetica"/>
        </w:rPr>
        <w:t xml:space="preserve"> it will abruptly be set aside and </w:t>
      </w:r>
      <w:proofErr w:type="spellStart"/>
      <w:r w:rsidRPr="00F44D6A">
        <w:rPr>
          <w:rFonts w:ascii="Helvetica" w:hAnsi="Helvetica"/>
        </w:rPr>
        <w:t>remodelled</w:t>
      </w:r>
      <w:proofErr w:type="spellEnd"/>
      <w:r w:rsidRPr="00F44D6A">
        <w:rPr>
          <w:rFonts w:ascii="Helvetica" w:hAnsi="Helvetica"/>
        </w:rPr>
        <w:t xml:space="preserve"> in a way appropriate to the economic regime that has been established." [Kropotkin, Words of a Rebel, p. 118]</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At other times, the state can change its form to protect the economic system it is an expression of. </w:t>
      </w:r>
      <w:proofErr w:type="gramStart"/>
      <w:r w:rsidRPr="00F44D6A">
        <w:rPr>
          <w:rFonts w:ascii="Helvetica" w:hAnsi="Helvetica"/>
        </w:rPr>
        <w:t>Thus</w:t>
      </w:r>
      <w:proofErr w:type="gramEnd"/>
      <w:r w:rsidRPr="00F44D6A">
        <w:rPr>
          <w:rFonts w:ascii="Helvetica" w:hAnsi="Helvetica"/>
        </w:rPr>
        <w:t xml:space="preserve"> we see democracies turn to dictatorships in the face of popular revolts and movements. The most obvious examples of Pinochet's Chile, Franco's Spain, Mussolini's Italy and Hitler's Germany are all striking confirmations of Bakunin's comment that while "[n]o government could serve the economic interests of the bourgeoisie better than a republic," that class would "prefer . . . military dictatorship" if needed to crush "the revolts of the proletariat." [Bakunin on Anarchism, p. 417]</w:t>
      </w:r>
    </w:p>
    <w:p w:rsidR="00AD5069" w:rsidRPr="00F44D6A" w:rsidRDefault="00AD5069" w:rsidP="00F44D6A">
      <w:pPr>
        <w:pStyle w:val="CardText"/>
        <w:spacing w:line="276" w:lineRule="auto"/>
        <w:rPr>
          <w:rFonts w:ascii="Helvetica" w:hAnsi="Helvetica"/>
        </w:rPr>
      </w:pPr>
      <w:r w:rsidRPr="00F44D6A">
        <w:rPr>
          <w:rFonts w:ascii="Helvetica" w:hAnsi="Helvetica"/>
        </w:rPr>
        <w:t>However, as much as the state may change its form it still has certain characteristics which identify a social institution as a state. As such, we can say that, for anarchists, the state is marked by three things: 1) A "monopoly of violence" in a given territorial area;</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 2) This violence having a "professional," institutional nature; and</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 3) A hierarchical nature, </w:t>
      </w:r>
      <w:proofErr w:type="spellStart"/>
      <w:r w:rsidRPr="00F44D6A">
        <w:rPr>
          <w:rFonts w:ascii="Helvetica" w:hAnsi="Helvetica"/>
        </w:rPr>
        <w:t>centralisation</w:t>
      </w:r>
      <w:proofErr w:type="spellEnd"/>
      <w:r w:rsidRPr="00F44D6A">
        <w:rPr>
          <w:rFonts w:ascii="Helvetica" w:hAnsi="Helvetica"/>
        </w:rPr>
        <w:t xml:space="preserve"> of power and initiative into the hands of a few.</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22" w:name="_Toc141700188"/>
      <w:r w:rsidRPr="00F44D6A">
        <w:rPr>
          <w:rFonts w:ascii="Helvetica" w:hAnsi="Helvetica"/>
        </w:rPr>
        <w:lastRenderedPageBreak/>
        <w:t>State Links 2/</w:t>
      </w:r>
      <w:bookmarkEnd w:id="22"/>
    </w:p>
    <w:p w:rsidR="00AD5069" w:rsidRPr="00F44D6A" w:rsidRDefault="00AD5069" w:rsidP="00F44D6A">
      <w:pPr>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ab/>
        <w:t>THE DELEGATION OF POWER GIVES BUREAUCRACY POWER TO GOVERN PEOPLE -&gt; MARGINALIZES PEOPLE AND DISEMPOWERS THEM</w:t>
      </w:r>
    </w:p>
    <w:p w:rsidR="00AD5069" w:rsidRPr="00F44D6A" w:rsidRDefault="00AD5069" w:rsidP="00F44D6A">
      <w:pPr>
        <w:spacing w:line="276" w:lineRule="auto"/>
        <w:rPr>
          <w:rFonts w:ascii="Helvetica" w:hAnsi="Helvetica"/>
        </w:rPr>
      </w:pPr>
    </w:p>
    <w:p w:rsidR="00AD5069" w:rsidRPr="00F44D6A" w:rsidRDefault="00AD5069" w:rsidP="00F44D6A">
      <w:pPr>
        <w:pStyle w:val="boldciteChar"/>
        <w:spacing w:line="276" w:lineRule="auto"/>
        <w:rPr>
          <w:rFonts w:ascii="Helvetica" w:hAnsi="Helvetica"/>
        </w:rPr>
      </w:pPr>
      <w:r w:rsidRPr="00F44D6A">
        <w:rPr>
          <w:rFonts w:ascii="Helvetica" w:hAnsi="Helvetica"/>
        </w:rPr>
        <w:t>THE ANARCHIST FAQ 06</w:t>
      </w:r>
    </w:p>
    <w:p w:rsidR="00AD5069" w:rsidRPr="00F44D6A" w:rsidRDefault="00AD5069" w:rsidP="00F44D6A">
      <w:pPr>
        <w:spacing w:line="276" w:lineRule="auto"/>
        <w:rPr>
          <w:rFonts w:ascii="Helvetica" w:hAnsi="Helvetica"/>
        </w:rPr>
      </w:pPr>
      <w:r w:rsidRPr="00F44D6A">
        <w:rPr>
          <w:rFonts w:ascii="Helvetica" w:hAnsi="Helvetica"/>
        </w:rPr>
        <w:t xml:space="preserve">[13 May 2006, </w:t>
      </w:r>
      <w:hyperlink r:id="rId28"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AD5069" w:rsidRPr="00F44D6A" w:rsidRDefault="00AD5069" w:rsidP="00F44D6A">
      <w:pPr>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As the state is the delegation of power into the hands of the few, it is obviously based on hierarchy. This delegation of power results in the elected people becoming isolated from the mass of people who elected them and outside of their control (see section B.2.4). In addition, as those elected are given power over a host of different issues and told to decide upon them, a bureaucracy soon develops around them to aid in their decision-making and enforce those decisions once they have been reached. However, this bureaucracy, due to its control of information and its permanency, soon has more power than the elected officials. Therefore "a highly complex state machine . . . leads to the formation of a class especially concerned with state management, which, using its acquired experience, begins to deceive the rest for its personal advantage." [Kropotkin, Selected Writings on Anarchism and Revolution, p. 61] This means that those who serve the people's (so-called) servant have more power than those they serve, just as the politician has more power than those who elected him. All forms of state-like (i.e. hierarchical) </w:t>
      </w:r>
      <w:proofErr w:type="spellStart"/>
      <w:r w:rsidRPr="00F44D6A">
        <w:rPr>
          <w:rFonts w:ascii="Helvetica" w:hAnsi="Helvetica"/>
        </w:rPr>
        <w:t>organisations</w:t>
      </w:r>
      <w:proofErr w:type="spellEnd"/>
      <w:r w:rsidRPr="00F44D6A">
        <w:rPr>
          <w:rFonts w:ascii="Helvetica" w:hAnsi="Helvetica"/>
        </w:rPr>
        <w:t xml:space="preserve"> inevitably spawn a bureaucracy about them. This bureaucracy soon becomes the de facto focal point of power in the structure, regardless of the official rules.</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This </w:t>
      </w:r>
      <w:proofErr w:type="spellStart"/>
      <w:r w:rsidRPr="00F44D6A">
        <w:rPr>
          <w:rFonts w:ascii="Helvetica" w:hAnsi="Helvetica"/>
        </w:rPr>
        <w:t>marginalisation</w:t>
      </w:r>
      <w:proofErr w:type="spellEnd"/>
      <w:r w:rsidRPr="00F44D6A">
        <w:rPr>
          <w:rFonts w:ascii="Helvetica" w:hAnsi="Helvetica"/>
        </w:rPr>
        <w:t xml:space="preserve"> and disempowerment of ordinary people (and so the empowerment of a bureaucracy) is the key reason for anarchist opposition to the state. Such an arrangement ensures that the individual is disempowered, subject to bureaucratic, authoritarian rule which reduces the person to an object or a number, not a unique individual with hopes, dreams, thoughts and feelings. As Proudhon forcefully argued:</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 "To be GOVERNED is to be kept in sight, inspected, spied upon, directed, law-driven, numbered, enrolled, indoctrinated, preached at, controlled, estimated, valued, censured, commanded, by creatures who have neither the right, nor the wisdom, nor the virtue to do so . . . To be GOVERNED is to be at every operation, at every transaction, noted, registered, enrolled, taxed, stamped, measured, numbered, assessed, licensed, </w:t>
      </w:r>
      <w:proofErr w:type="spellStart"/>
      <w:r w:rsidRPr="00F44D6A">
        <w:rPr>
          <w:rFonts w:ascii="Helvetica" w:hAnsi="Helvetica"/>
        </w:rPr>
        <w:t>authorised</w:t>
      </w:r>
      <w:proofErr w:type="spellEnd"/>
      <w:r w:rsidRPr="00F44D6A">
        <w:rPr>
          <w:rFonts w:ascii="Helvetica" w:hAnsi="Helvetica"/>
        </w:rPr>
        <w:t xml:space="preserve">, admonished, forbidden, reformed, corrected, punished. It is, under the pretext of public utility, and in the name of the general interest, to be placed under contribution, trained, ransomed, exploited, </w:t>
      </w:r>
      <w:proofErr w:type="spellStart"/>
      <w:r w:rsidRPr="00F44D6A">
        <w:rPr>
          <w:rFonts w:ascii="Helvetica" w:hAnsi="Helvetica"/>
        </w:rPr>
        <w:t>monopolised</w:t>
      </w:r>
      <w:proofErr w:type="spellEnd"/>
      <w:r w:rsidRPr="00F44D6A">
        <w:rPr>
          <w:rFonts w:ascii="Helvetica" w:hAnsi="Helvetica"/>
        </w:rPr>
        <w:t xml:space="preserve">, extorted, squeezed, mystified, robbed; then, at the slightest resistance, the first word of complaint, to be repressed, fined, despised, harassed, tracked, abused, clubbed, disarmed, choked, imprisoned, judged, condemned, shot, deported, sacrificed, sold, betrayed; and, to crown it all, mocked, ridiculed, outraged, </w:t>
      </w:r>
      <w:proofErr w:type="spellStart"/>
      <w:r w:rsidRPr="00F44D6A">
        <w:rPr>
          <w:rFonts w:ascii="Helvetica" w:hAnsi="Helvetica"/>
        </w:rPr>
        <w:t>dishonoured</w:t>
      </w:r>
      <w:proofErr w:type="spellEnd"/>
      <w:r w:rsidRPr="00F44D6A">
        <w:rPr>
          <w:rFonts w:ascii="Helvetica" w:hAnsi="Helvetica"/>
        </w:rPr>
        <w:t xml:space="preserve">. That is government; that is its justice; that is its morality." [General Idea of the Revolution, p. 294] </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23" w:name="_Toc141700189"/>
      <w:r w:rsidRPr="00F44D6A">
        <w:rPr>
          <w:rFonts w:ascii="Helvetica" w:hAnsi="Helvetica"/>
        </w:rPr>
        <w:lastRenderedPageBreak/>
        <w:t>State Links 3/</w:t>
      </w:r>
      <w:bookmarkEnd w:id="23"/>
    </w:p>
    <w:p w:rsidR="00AD5069" w:rsidRPr="00F44D6A" w:rsidRDefault="00AD5069" w:rsidP="00F44D6A">
      <w:pPr>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EVEN IN INSTANCES TO HELP THE WORKING CLASS THE STATE WILL ONLY REINSCRIBE THE HEIRARCHY TO ENSURE DOMINATION OVER LABOR</w:t>
      </w:r>
    </w:p>
    <w:p w:rsidR="00AD5069" w:rsidRPr="00F44D6A" w:rsidRDefault="00AD5069" w:rsidP="00F44D6A">
      <w:pPr>
        <w:spacing w:line="276" w:lineRule="auto"/>
        <w:rPr>
          <w:rFonts w:ascii="Helvetica" w:hAnsi="Helvetica"/>
        </w:rPr>
      </w:pPr>
    </w:p>
    <w:p w:rsidR="00AD5069" w:rsidRPr="00F44D6A" w:rsidRDefault="00AD5069" w:rsidP="00F44D6A">
      <w:pPr>
        <w:pStyle w:val="boldciteChar"/>
        <w:spacing w:line="276" w:lineRule="auto"/>
        <w:rPr>
          <w:rFonts w:ascii="Helvetica" w:hAnsi="Helvetica"/>
        </w:rPr>
      </w:pPr>
      <w:r w:rsidRPr="00F44D6A">
        <w:rPr>
          <w:rFonts w:ascii="Helvetica" w:hAnsi="Helvetica"/>
        </w:rPr>
        <w:t>THE ANARCHIST FAQ 06</w:t>
      </w:r>
    </w:p>
    <w:p w:rsidR="00AD5069" w:rsidRPr="00F44D6A" w:rsidRDefault="00AD5069" w:rsidP="00F44D6A">
      <w:pPr>
        <w:spacing w:line="276" w:lineRule="auto"/>
        <w:rPr>
          <w:rFonts w:ascii="Helvetica" w:hAnsi="Helvetica"/>
        </w:rPr>
      </w:pPr>
      <w:r w:rsidRPr="00F44D6A">
        <w:rPr>
          <w:rFonts w:ascii="Helvetica" w:hAnsi="Helvetica"/>
        </w:rPr>
        <w:t xml:space="preserve">[13 May 2006, </w:t>
      </w:r>
      <w:hyperlink r:id="rId29"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AD5069" w:rsidRPr="00F44D6A" w:rsidRDefault="00AD5069" w:rsidP="00F44D6A">
      <w:pPr>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This suggests that there is a continuing tension and conflict between the efforts to establish, maintain, and spread the "free market" and the efforts to protect people and society from the consequences of its workings. Who wins this conflict depends on the relative strength of those involved (as does the actual reforms agreed to). Ultimately, what the state concedes, it can also take back. </w:t>
      </w:r>
      <w:proofErr w:type="gramStart"/>
      <w:r w:rsidRPr="00F44D6A">
        <w:rPr>
          <w:rFonts w:ascii="Helvetica" w:hAnsi="Helvetica"/>
        </w:rPr>
        <w:t>Thus</w:t>
      </w:r>
      <w:proofErr w:type="gramEnd"/>
      <w:r w:rsidRPr="00F44D6A">
        <w:rPr>
          <w:rFonts w:ascii="Helvetica" w:hAnsi="Helvetica"/>
        </w:rPr>
        <w:t xml:space="preserve"> the rise and fall of the welfare state -- granted to stop more revolutionary change (see section D.1.3), it did not fundamentally challenge the existence of wage </w:t>
      </w:r>
      <w:proofErr w:type="spellStart"/>
      <w:r w:rsidRPr="00F44D6A">
        <w:rPr>
          <w:rFonts w:ascii="Helvetica" w:hAnsi="Helvetica"/>
        </w:rPr>
        <w:t>labour</w:t>
      </w:r>
      <w:proofErr w:type="spellEnd"/>
      <w:r w:rsidRPr="00F44D6A">
        <w:rPr>
          <w:rFonts w:ascii="Helvetica" w:hAnsi="Helvetica"/>
        </w:rPr>
        <w:t xml:space="preserve"> and was useful as a means of regulating capitalism but was "reformed" (i.e. made worse, rather than better) when it conflicted with the needs of the capitalist economy and the ruling elite felt strong enough to do so.</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Of course, this form of state intervention does not change the nature nor role of the state as an instrument of minority power. Indeed, that nature cannot help but shape how the state tries to implement social protection and so if the state assumes </w:t>
      </w:r>
      <w:proofErr w:type="gramStart"/>
      <w:r w:rsidRPr="00F44D6A">
        <w:rPr>
          <w:rFonts w:ascii="Helvetica" w:hAnsi="Helvetica"/>
        </w:rPr>
        <w:t>functions</w:t>
      </w:r>
      <w:proofErr w:type="gramEnd"/>
      <w:r w:rsidRPr="00F44D6A">
        <w:rPr>
          <w:rFonts w:ascii="Helvetica" w:hAnsi="Helvetica"/>
        </w:rPr>
        <w:t xml:space="preserve"> it does so as much in the immediate interest of the capitalist class as in the interest of society in general. Even where it takes action under pressure from the general population or to try and mend the harm done by the capitalist market, its class and hierarchical character twists the results in ways useful primarily to the capitalist class or itself. This can be seen from how </w:t>
      </w:r>
      <w:proofErr w:type="spellStart"/>
      <w:r w:rsidRPr="00F44D6A">
        <w:rPr>
          <w:rFonts w:ascii="Helvetica" w:hAnsi="Helvetica"/>
        </w:rPr>
        <w:t>labour</w:t>
      </w:r>
      <w:proofErr w:type="spellEnd"/>
      <w:r w:rsidRPr="00F44D6A">
        <w:rPr>
          <w:rFonts w:ascii="Helvetica" w:hAnsi="Helvetica"/>
        </w:rPr>
        <w:t xml:space="preserve"> legislation is applied, for example. </w:t>
      </w:r>
      <w:proofErr w:type="gramStart"/>
      <w:r w:rsidRPr="00F44D6A">
        <w:rPr>
          <w:rFonts w:ascii="Helvetica" w:hAnsi="Helvetica"/>
        </w:rPr>
        <w:t>Thus</w:t>
      </w:r>
      <w:proofErr w:type="gramEnd"/>
      <w:r w:rsidRPr="00F44D6A">
        <w:rPr>
          <w:rFonts w:ascii="Helvetica" w:hAnsi="Helvetica"/>
        </w:rPr>
        <w:t xml:space="preserve"> even the "good" functions of the state are penetrated with and dominated by the state's hierarchical nature. As Malatesta forcefully put it:</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 "The basic function of government . . . is always that of oppressing and exploiting the masses, of defending the oppressors and the exploiters . . . It is true that to these basic functions . . . other functions have been added in the course of history . . . hardly ever has a government existed . . . which did not combine with its oppressive and plundering activities others which were useful . . . to social life. But this does not detract from the fact that government is by nature oppressive . . . and that it is in origin and by its attitude, inevitably inclined to defend and strengthen the dominant class; </w:t>
      </w:r>
      <w:proofErr w:type="gramStart"/>
      <w:r w:rsidRPr="00F44D6A">
        <w:rPr>
          <w:rFonts w:ascii="Helvetica" w:hAnsi="Helvetica"/>
        </w:rPr>
        <w:t>indeed</w:t>
      </w:r>
      <w:proofErr w:type="gramEnd"/>
      <w:r w:rsidRPr="00F44D6A">
        <w:rPr>
          <w:rFonts w:ascii="Helvetica" w:hAnsi="Helvetica"/>
        </w:rPr>
        <w:t xml:space="preserve"> it confirms and aggravates the position . . . [I]t is enough to understand how and why it carries out these functions to find the practical evidence that whatever governments do is always motivated by the desire to dominate, and is always geared to defending, extending and perpetuating its privileges and those of the class of which it is both the representative and defender." [Op. Cit., pp. 23-4] </w:t>
      </w:r>
    </w:p>
    <w:p w:rsidR="00AD5069" w:rsidRPr="00F44D6A" w:rsidRDefault="00AD5069" w:rsidP="00F44D6A">
      <w:pPr>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THE STATE IS NOT A TOOL OF EMANCIPATION</w:t>
      </w:r>
    </w:p>
    <w:p w:rsidR="00AD5069" w:rsidRPr="00F44D6A" w:rsidRDefault="00AD5069" w:rsidP="00F44D6A">
      <w:pPr>
        <w:spacing w:line="276" w:lineRule="auto"/>
        <w:rPr>
          <w:rFonts w:ascii="Helvetica" w:hAnsi="Helvetica"/>
        </w:rPr>
      </w:pPr>
    </w:p>
    <w:p w:rsidR="00AD5069" w:rsidRPr="00F44D6A" w:rsidRDefault="00AD5069" w:rsidP="00F44D6A">
      <w:pPr>
        <w:pStyle w:val="boldciteChar"/>
        <w:spacing w:line="276" w:lineRule="auto"/>
        <w:rPr>
          <w:rFonts w:ascii="Helvetica" w:hAnsi="Helvetica"/>
        </w:rPr>
      </w:pPr>
      <w:r w:rsidRPr="00F44D6A">
        <w:rPr>
          <w:rFonts w:ascii="Helvetica" w:hAnsi="Helvetica"/>
        </w:rPr>
        <w:t>THE ANARCHIST FAQ 06</w:t>
      </w:r>
    </w:p>
    <w:p w:rsidR="00AD5069" w:rsidRPr="00F44D6A" w:rsidRDefault="00AD5069" w:rsidP="00F44D6A">
      <w:pPr>
        <w:spacing w:line="276" w:lineRule="auto"/>
        <w:rPr>
          <w:rFonts w:ascii="Helvetica" w:hAnsi="Helvetica"/>
        </w:rPr>
      </w:pPr>
      <w:r w:rsidRPr="00F44D6A">
        <w:rPr>
          <w:rFonts w:ascii="Helvetica" w:hAnsi="Helvetica"/>
        </w:rPr>
        <w:t xml:space="preserve">[13 May 2006, </w:t>
      </w:r>
      <w:hyperlink r:id="rId30"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AD5069" w:rsidRPr="00F44D6A" w:rsidRDefault="00AD5069" w:rsidP="00F44D6A">
      <w:pPr>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Thus, to </w:t>
      </w:r>
      <w:proofErr w:type="spellStart"/>
      <w:r w:rsidRPr="00F44D6A">
        <w:rPr>
          <w:rFonts w:ascii="Helvetica" w:hAnsi="Helvetica"/>
        </w:rPr>
        <w:t>summarise</w:t>
      </w:r>
      <w:proofErr w:type="spellEnd"/>
      <w:r w:rsidRPr="00F44D6A">
        <w:rPr>
          <w:rFonts w:ascii="Helvetica" w:hAnsi="Helvetica"/>
        </w:rPr>
        <w:t xml:space="preserve">, the state's role is to repress the individual and the working class as a whole in the interests of economically dominant minorities/classes and in its own interests. It is "a society for </w:t>
      </w:r>
      <w:r w:rsidRPr="00F44D6A">
        <w:rPr>
          <w:rFonts w:ascii="Helvetica" w:hAnsi="Helvetica"/>
        </w:rPr>
        <w:lastRenderedPageBreak/>
        <w:t>mutual insurance between the landlord, the military commander, the judge, the priest, and later on the capitalist, in order to support such other's authority over the people, and for exploiting the poverty of the masses and getting rich themselves." Such was the "origin of the State; such was its history; and such is its present essence." [Kropotkin, Evolution and Environment, p. 94]</w:t>
      </w:r>
    </w:p>
    <w:p w:rsidR="00AD5069" w:rsidRPr="00F44D6A" w:rsidRDefault="00AD5069" w:rsidP="00F44D6A">
      <w:pPr>
        <w:pStyle w:val="CardText"/>
        <w:spacing w:line="276" w:lineRule="auto"/>
        <w:rPr>
          <w:rFonts w:ascii="Helvetica" w:hAnsi="Helvetica"/>
        </w:rPr>
      </w:pPr>
      <w:proofErr w:type="gramStart"/>
      <w:r w:rsidRPr="00F44D6A">
        <w:rPr>
          <w:rFonts w:ascii="Helvetica" w:hAnsi="Helvetica"/>
        </w:rPr>
        <w:t>So</w:t>
      </w:r>
      <w:proofErr w:type="gramEnd"/>
      <w:r w:rsidRPr="00F44D6A">
        <w:rPr>
          <w:rFonts w:ascii="Helvetica" w:hAnsi="Helvetica"/>
        </w:rPr>
        <w:t xml:space="preserve"> while the state is an instrument of class rule it does not automatically mean that it does not clash with sections of the class it represents nor that it has to be the tool of an economically dominant class. One thing is sure, however. The state is not a suitable tool for securing the emancipation of the oppressed.</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24" w:name="_Toc141700190"/>
      <w:r w:rsidRPr="00F44D6A">
        <w:rPr>
          <w:rFonts w:ascii="Helvetica" w:hAnsi="Helvetica"/>
        </w:rPr>
        <w:lastRenderedPageBreak/>
        <w:t>Capitalism Links1/</w:t>
      </w:r>
      <w:bookmarkEnd w:id="24"/>
    </w:p>
    <w:p w:rsidR="00AD5069" w:rsidRPr="00F44D6A" w:rsidRDefault="00AD5069" w:rsidP="00F44D6A">
      <w:pPr>
        <w:pStyle w:val="TagChar"/>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CAPITALISM IS HIERARCHICAL AND THE RELATIONSHIP BETWEEN BOSSES AND WORKERS IS THAT OF A MASTER AND SERVANT</w:t>
      </w:r>
    </w:p>
    <w:p w:rsidR="00AD5069" w:rsidRPr="00F44D6A" w:rsidRDefault="00AD5069" w:rsidP="00F44D6A">
      <w:pPr>
        <w:pStyle w:val="boldciteChar"/>
        <w:spacing w:line="276" w:lineRule="auto"/>
        <w:rPr>
          <w:rFonts w:ascii="Helvetica" w:hAnsi="Helvetica"/>
        </w:rPr>
      </w:pPr>
    </w:p>
    <w:p w:rsidR="00AD5069" w:rsidRPr="00F44D6A" w:rsidRDefault="00AD5069" w:rsidP="00F44D6A">
      <w:pPr>
        <w:pStyle w:val="boldciteChar"/>
        <w:spacing w:line="276" w:lineRule="auto"/>
        <w:rPr>
          <w:rFonts w:ascii="Helvetica" w:hAnsi="Helvetica"/>
        </w:rPr>
      </w:pPr>
      <w:r w:rsidRPr="00F44D6A">
        <w:rPr>
          <w:rFonts w:ascii="Helvetica" w:hAnsi="Helvetica"/>
        </w:rPr>
        <w:t>THE ANARCHIST FAQ 06</w:t>
      </w:r>
    </w:p>
    <w:p w:rsidR="00AD5069" w:rsidRPr="00F44D6A" w:rsidRDefault="00AD5069" w:rsidP="00F44D6A">
      <w:pPr>
        <w:spacing w:line="276" w:lineRule="auto"/>
        <w:rPr>
          <w:rFonts w:ascii="Helvetica" w:hAnsi="Helvetica"/>
        </w:rPr>
      </w:pPr>
      <w:r w:rsidRPr="00F44D6A">
        <w:rPr>
          <w:rFonts w:ascii="Helvetica" w:hAnsi="Helvetica"/>
        </w:rPr>
        <w:t xml:space="preserve"> (Iain McKay, Gary Elkin, Dave Neal and Ed Boraas), 13 May 2006, </w:t>
      </w:r>
      <w:hyperlink r:id="rId31" w:history="1">
        <w:r w:rsidRPr="00F44D6A">
          <w:rPr>
            <w:rFonts w:ascii="Helvetica" w:hAnsi="Helvetica"/>
          </w:rPr>
          <w:t>http://www.infoshop.org/faq/secB1.html</w:t>
        </w:r>
      </w:hyperlink>
      <w:r w:rsidRPr="00F44D6A">
        <w:rPr>
          <w:rFonts w:ascii="Helvetica" w:hAnsi="Helvetica"/>
        </w:rPr>
        <w:t>, accessed July 10, 2006//WFI KEC</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You need only compare this to Proudhon's comments quoted in section B.1 to see that anarchists have long </w:t>
      </w:r>
      <w:proofErr w:type="spellStart"/>
      <w:r w:rsidRPr="00F44D6A">
        <w:rPr>
          <w:rFonts w:ascii="Helvetica" w:hAnsi="Helvetica"/>
        </w:rPr>
        <w:t>recognised</w:t>
      </w:r>
      <w:proofErr w:type="spellEnd"/>
      <w:r w:rsidRPr="00F44D6A">
        <w:rPr>
          <w:rFonts w:ascii="Helvetica" w:hAnsi="Helvetica"/>
        </w:rPr>
        <w:t xml:space="preserve"> that </w:t>
      </w:r>
      <w:r w:rsidRPr="00F44D6A">
        <w:rPr>
          <w:rFonts w:ascii="Helvetica" w:hAnsi="Helvetica"/>
          <w:u w:val="single"/>
        </w:rPr>
        <w:t>capitalism is, by its very nature, hierarchical</w:t>
      </w:r>
      <w:r w:rsidRPr="00F44D6A">
        <w:rPr>
          <w:rFonts w:ascii="Helvetica" w:hAnsi="Helvetica"/>
        </w:rPr>
        <w:t xml:space="preserve">. </w:t>
      </w:r>
      <w:r w:rsidRPr="00F44D6A">
        <w:rPr>
          <w:rFonts w:ascii="Helvetica" w:hAnsi="Helvetica"/>
          <w:u w:val="single"/>
        </w:rPr>
        <w:t>The worker is subjected to the authority of the boss during working hours (sometimes outside work too).</w:t>
      </w:r>
      <w:r w:rsidRPr="00F44D6A">
        <w:rPr>
          <w:rFonts w:ascii="Helvetica" w:hAnsi="Helvetica"/>
        </w:rPr>
        <w:t xml:space="preserve"> As Noam Chomsky </w:t>
      </w:r>
      <w:proofErr w:type="spellStart"/>
      <w:r w:rsidRPr="00F44D6A">
        <w:rPr>
          <w:rFonts w:ascii="Helvetica" w:hAnsi="Helvetica"/>
        </w:rPr>
        <w:t>summarises</w:t>
      </w:r>
      <w:proofErr w:type="spellEnd"/>
      <w:r w:rsidRPr="00F44D6A">
        <w:rPr>
          <w:rFonts w:ascii="Helvetica" w:hAnsi="Helvetica"/>
        </w:rPr>
        <w:t>, "</w:t>
      </w:r>
      <w:r w:rsidRPr="00F44D6A">
        <w:rPr>
          <w:rFonts w:ascii="Helvetica" w:hAnsi="Helvetica"/>
          <w:u w:val="single"/>
        </w:rPr>
        <w:t>a corporation, factory of business is the economic equivalent of fascism: decisions and control are strictly top-down.</w:t>
      </w:r>
      <w:r w:rsidRPr="00F44D6A">
        <w:rPr>
          <w:rFonts w:ascii="Helvetica" w:hAnsi="Helvetica"/>
        </w:rPr>
        <w:t xml:space="preserve">" [Letters from Lexington, p. 127] </w:t>
      </w:r>
      <w:r w:rsidRPr="00F44D6A">
        <w:rPr>
          <w:rFonts w:ascii="Helvetica" w:hAnsi="Helvetica"/>
          <w:u w:val="single"/>
        </w:rPr>
        <w:t>The worker's choices are extremely limited, for most people it amounts to renting themselves out to a series of different masters</w:t>
      </w:r>
      <w:r w:rsidRPr="00F44D6A">
        <w:rPr>
          <w:rFonts w:ascii="Helvetica" w:hAnsi="Helvetica"/>
        </w:rPr>
        <w:t xml:space="preserve"> (for a lucky few, the option of being a master is available). And master is the right word for, as David Ellerman reminds us, </w:t>
      </w:r>
      <w:r w:rsidRPr="00F44D6A">
        <w:rPr>
          <w:rFonts w:ascii="Helvetica" w:hAnsi="Helvetica"/>
          <w:u w:val="single"/>
        </w:rPr>
        <w:t>"[s]</w:t>
      </w:r>
      <w:proofErr w:type="spellStart"/>
      <w:r w:rsidRPr="00F44D6A">
        <w:rPr>
          <w:rFonts w:ascii="Helvetica" w:hAnsi="Helvetica"/>
          <w:u w:val="single"/>
        </w:rPr>
        <w:t>ociety</w:t>
      </w:r>
      <w:proofErr w:type="spellEnd"/>
      <w:r w:rsidRPr="00F44D6A">
        <w:rPr>
          <w:rFonts w:ascii="Helvetica" w:hAnsi="Helvetica"/>
          <w:u w:val="single"/>
        </w:rPr>
        <w:t xml:space="preserve"> seems to have 'covered up' in the popular consciousness the fact that the traditional name [for employer and employee] is 'master and servant</w:t>
      </w:r>
      <w:r w:rsidRPr="00F44D6A">
        <w:rPr>
          <w:rFonts w:ascii="Helvetica" w:hAnsi="Helvetica"/>
        </w:rPr>
        <w:t>.'" [Property and Contract in Economics, p. 103]</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HIERARCHICAL CONTROL OF LABOR REMOVES WORKERS FROM THEIR WORK AND THEMSELVES, TAKING AWAY THEIR FREEDOM</w:t>
      </w:r>
    </w:p>
    <w:p w:rsidR="00AD5069" w:rsidRPr="00F44D6A" w:rsidRDefault="00AD5069" w:rsidP="00F44D6A">
      <w:pPr>
        <w:spacing w:line="276" w:lineRule="auto"/>
        <w:rPr>
          <w:rFonts w:ascii="Helvetica" w:hAnsi="Helvetica"/>
        </w:rPr>
      </w:pPr>
    </w:p>
    <w:p w:rsidR="00AD5069" w:rsidRPr="00F44D6A" w:rsidRDefault="00AD5069" w:rsidP="00F44D6A">
      <w:pPr>
        <w:pStyle w:val="boldciteChar"/>
        <w:spacing w:line="276" w:lineRule="auto"/>
        <w:rPr>
          <w:rFonts w:ascii="Helvetica" w:hAnsi="Helvetica"/>
        </w:rPr>
      </w:pPr>
      <w:r w:rsidRPr="00F44D6A">
        <w:rPr>
          <w:rFonts w:ascii="Helvetica" w:hAnsi="Helvetica"/>
        </w:rPr>
        <w:t>THE ANARCHIST FAQ 06</w:t>
      </w:r>
    </w:p>
    <w:p w:rsidR="00AD5069" w:rsidRPr="00F44D6A" w:rsidRDefault="00AD5069" w:rsidP="00F44D6A">
      <w:pPr>
        <w:spacing w:line="276" w:lineRule="auto"/>
        <w:rPr>
          <w:rFonts w:ascii="Helvetica" w:hAnsi="Helvetica"/>
        </w:rPr>
      </w:pPr>
      <w:r w:rsidRPr="00F44D6A">
        <w:rPr>
          <w:rFonts w:ascii="Helvetica" w:hAnsi="Helvetica"/>
        </w:rPr>
        <w:t xml:space="preserve">(Iain McKay, Gary Elkin, Dave Neal and Ed Boraas), 13 May 2006, </w:t>
      </w:r>
      <w:hyperlink r:id="rId32" w:history="1">
        <w:r w:rsidRPr="00F44D6A">
          <w:rPr>
            <w:rFonts w:ascii="Helvetica" w:hAnsi="Helvetica"/>
          </w:rPr>
          <w:t>http://www.infoshop.org/faq/secB1.html</w:t>
        </w:r>
      </w:hyperlink>
      <w:r w:rsidRPr="00F44D6A">
        <w:rPr>
          <w:rFonts w:ascii="Helvetica" w:hAnsi="Helvetica"/>
        </w:rPr>
        <w:t>, accessed July 10, 2006//WFI KEC</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u w:val="single"/>
        </w:rPr>
        <w:t xml:space="preserve">This hierarchical control of wage </w:t>
      </w:r>
      <w:proofErr w:type="spellStart"/>
      <w:r w:rsidRPr="00F44D6A">
        <w:rPr>
          <w:rFonts w:ascii="Helvetica" w:hAnsi="Helvetica"/>
          <w:u w:val="single"/>
        </w:rPr>
        <w:t>labour</w:t>
      </w:r>
      <w:proofErr w:type="spellEnd"/>
      <w:r w:rsidRPr="00F44D6A">
        <w:rPr>
          <w:rFonts w:ascii="Helvetica" w:hAnsi="Helvetica"/>
          <w:u w:val="single"/>
        </w:rPr>
        <w:t xml:space="preserve"> has the effect of alienating workers from their own work, and so from themselves. Workers no longer govern themselves during work hours and so are no longer free. And so, due to capitalism, there is "an oppression in the land," a "form of slavery" rooted in current "property institutions" which produces "a social war, inevitable so long as present legal-social conditions endure</w:t>
      </w:r>
      <w:r w:rsidRPr="00F44D6A">
        <w:rPr>
          <w:rFonts w:ascii="Helvetica" w:hAnsi="Helvetica"/>
        </w:rPr>
        <w:t>." [</w:t>
      </w:r>
      <w:proofErr w:type="spellStart"/>
      <w:r w:rsidRPr="00F44D6A">
        <w:rPr>
          <w:rFonts w:ascii="Helvetica" w:hAnsi="Helvetica"/>
        </w:rPr>
        <w:t>Voltairine</w:t>
      </w:r>
      <w:proofErr w:type="spellEnd"/>
      <w:r w:rsidRPr="00F44D6A">
        <w:rPr>
          <w:rFonts w:ascii="Helvetica" w:hAnsi="Helvetica"/>
        </w:rPr>
        <w:t xml:space="preserve"> de </w:t>
      </w:r>
      <w:proofErr w:type="spellStart"/>
      <w:r w:rsidRPr="00F44D6A">
        <w:rPr>
          <w:rFonts w:ascii="Helvetica" w:hAnsi="Helvetica"/>
        </w:rPr>
        <w:t>Cleyre</w:t>
      </w:r>
      <w:proofErr w:type="spellEnd"/>
      <w:r w:rsidRPr="00F44D6A">
        <w:rPr>
          <w:rFonts w:ascii="Helvetica" w:hAnsi="Helvetica"/>
        </w:rPr>
        <w:t>, Op. Cit., pp. 54-5]</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CAPITALISM VALUES PEOPLE AS THINGS AND REPLACES HUMAN VALUES WITH ECONOMIC LANGUAGE</w:t>
      </w:r>
    </w:p>
    <w:p w:rsidR="00AD5069" w:rsidRPr="00F44D6A" w:rsidRDefault="00AD5069" w:rsidP="00F44D6A">
      <w:pPr>
        <w:spacing w:line="276" w:lineRule="auto"/>
        <w:rPr>
          <w:rFonts w:ascii="Helvetica" w:hAnsi="Helvetica"/>
        </w:rPr>
      </w:pPr>
    </w:p>
    <w:p w:rsidR="00AD5069" w:rsidRPr="00F44D6A" w:rsidRDefault="00AD5069" w:rsidP="00F44D6A">
      <w:pPr>
        <w:pStyle w:val="boldciteChar"/>
        <w:spacing w:line="276" w:lineRule="auto"/>
        <w:rPr>
          <w:rFonts w:ascii="Helvetica" w:hAnsi="Helvetica"/>
        </w:rPr>
      </w:pPr>
      <w:r w:rsidRPr="00F44D6A">
        <w:rPr>
          <w:rFonts w:ascii="Helvetica" w:hAnsi="Helvetica"/>
        </w:rPr>
        <w:t>THE ANARCHIST FAQ 06</w:t>
      </w:r>
    </w:p>
    <w:p w:rsidR="00AD5069" w:rsidRPr="00F44D6A" w:rsidRDefault="00AD5069" w:rsidP="00F44D6A">
      <w:pPr>
        <w:spacing w:line="276" w:lineRule="auto"/>
        <w:rPr>
          <w:rFonts w:ascii="Helvetica" w:hAnsi="Helvetica"/>
        </w:rPr>
      </w:pPr>
      <w:r w:rsidRPr="00F44D6A">
        <w:rPr>
          <w:rFonts w:ascii="Helvetica" w:hAnsi="Helvetica"/>
        </w:rPr>
        <w:t xml:space="preserve">(Iain McKay, Gary Elkin, Dave Neal and Ed Boraas), 13 May 2006, </w:t>
      </w:r>
      <w:hyperlink r:id="rId33" w:history="1">
        <w:r w:rsidRPr="00F44D6A">
          <w:rPr>
            <w:rFonts w:ascii="Helvetica" w:hAnsi="Helvetica"/>
          </w:rPr>
          <w:t>http://www.infoshop.org/faq/secB1.html</w:t>
        </w:r>
      </w:hyperlink>
      <w:r w:rsidRPr="00F44D6A">
        <w:rPr>
          <w:rFonts w:ascii="Helvetica" w:hAnsi="Helvetica"/>
        </w:rPr>
        <w:t>, accessed July 10, 2006//WFI KEC</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u w:val="single"/>
        </w:rPr>
        <w:t>Capitalism only values a person as representing a certain amount of the commodity called "</w:t>
      </w:r>
      <w:proofErr w:type="spellStart"/>
      <w:r w:rsidRPr="00F44D6A">
        <w:rPr>
          <w:rFonts w:ascii="Helvetica" w:hAnsi="Helvetica"/>
          <w:u w:val="single"/>
        </w:rPr>
        <w:t>labour</w:t>
      </w:r>
      <w:proofErr w:type="spellEnd"/>
      <w:r w:rsidRPr="00F44D6A">
        <w:rPr>
          <w:rFonts w:ascii="Helvetica" w:hAnsi="Helvetica"/>
          <w:u w:val="single"/>
        </w:rPr>
        <w:t xml:space="preserve"> power," in other words, as a thing. Instead of being valued as an individual -- a unique human being with intrinsic moral and spiritual worth -- only one's price tag counts. This replacement of human relationships by economic ones soon results in the replacement of human values by economic </w:t>
      </w:r>
      <w:r w:rsidRPr="00F44D6A">
        <w:rPr>
          <w:rFonts w:ascii="Helvetica" w:hAnsi="Helvetica"/>
          <w:u w:val="single"/>
        </w:rPr>
        <w:lastRenderedPageBreak/>
        <w:t xml:space="preserve">ones, giving us an "ethics" of the account book, in which people are valued by how much they earn. </w:t>
      </w:r>
      <w:r w:rsidRPr="00F44D6A">
        <w:rPr>
          <w:rFonts w:ascii="Helvetica" w:hAnsi="Helvetica"/>
        </w:rPr>
        <w:t>It also leads, as Murray Bookchin argues, to a debasement of human values:</w:t>
      </w:r>
    </w:p>
    <w:p w:rsidR="00AD5069" w:rsidRPr="00F44D6A" w:rsidRDefault="00AD5069" w:rsidP="00F44D6A">
      <w:pPr>
        <w:pStyle w:val="CardText"/>
        <w:spacing w:line="276" w:lineRule="auto"/>
        <w:rPr>
          <w:rFonts w:ascii="Helvetica" w:hAnsi="Helvetica"/>
        </w:rPr>
      </w:pPr>
      <w:r w:rsidRPr="00F44D6A">
        <w:rPr>
          <w:rFonts w:ascii="Helvetica" w:hAnsi="Helvetica"/>
        </w:rPr>
        <w:t xml:space="preserve"> "</w:t>
      </w:r>
      <w:r w:rsidRPr="00F44D6A">
        <w:rPr>
          <w:rFonts w:ascii="Helvetica" w:hAnsi="Helvetica"/>
          <w:u w:val="single"/>
        </w:rPr>
        <w:t>So deeply rooted is the market economy in our minds that its grubby language has replaced our most hallowed moral and spiritual expressions. We now 'invest' in our children, marriages, and personal relationships, a term that is equated with words like 'love' and 'care.' We live in a world of 'trade-offs' and we ask for the 'bottom line' of any emotional 'transaction.' We use the terminology of contracts rather than that of loyalties and spiritual affinities</w:t>
      </w:r>
      <w:r w:rsidRPr="00F44D6A">
        <w:rPr>
          <w:rFonts w:ascii="Helvetica" w:hAnsi="Helvetica"/>
        </w:rPr>
        <w:t>." [The Modern Crisis, p. 79]</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25" w:name="_Toc141700191"/>
      <w:r w:rsidRPr="00F44D6A">
        <w:rPr>
          <w:rFonts w:ascii="Helvetica" w:hAnsi="Helvetica"/>
        </w:rPr>
        <w:lastRenderedPageBreak/>
        <w:t>Capitalism Links 2/</w:t>
      </w:r>
      <w:bookmarkEnd w:id="25"/>
    </w:p>
    <w:p w:rsidR="00AD5069" w:rsidRPr="00F44D6A" w:rsidRDefault="00AD5069" w:rsidP="00F44D6A">
      <w:pPr>
        <w:pStyle w:val="TagChar"/>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CAPITALISM MAKES WORKERS INTO COMMODITIES WITH NO SELF, THEY IN TURN TREAT OTHERS IN THE SAME WAY</w:t>
      </w:r>
    </w:p>
    <w:p w:rsidR="00AD5069" w:rsidRPr="00F44D6A" w:rsidRDefault="00AD5069" w:rsidP="00F44D6A">
      <w:pPr>
        <w:spacing w:line="276" w:lineRule="auto"/>
        <w:rPr>
          <w:rFonts w:ascii="Helvetica" w:hAnsi="Helvetica"/>
        </w:rPr>
      </w:pPr>
    </w:p>
    <w:p w:rsidR="00AD5069" w:rsidRPr="00F44D6A" w:rsidRDefault="00AD5069" w:rsidP="00F44D6A">
      <w:pPr>
        <w:pStyle w:val="boldciteChar"/>
        <w:spacing w:line="276" w:lineRule="auto"/>
        <w:rPr>
          <w:rFonts w:ascii="Helvetica" w:hAnsi="Helvetica"/>
        </w:rPr>
      </w:pPr>
      <w:r w:rsidRPr="00F44D6A">
        <w:rPr>
          <w:rFonts w:ascii="Helvetica" w:hAnsi="Helvetica"/>
        </w:rPr>
        <w:t>THE ANARCHIST FAQ 06</w:t>
      </w:r>
    </w:p>
    <w:p w:rsidR="00AD5069" w:rsidRPr="00F44D6A" w:rsidRDefault="00AD5069" w:rsidP="00F44D6A">
      <w:pPr>
        <w:spacing w:line="276" w:lineRule="auto"/>
        <w:rPr>
          <w:rFonts w:ascii="Helvetica" w:hAnsi="Helvetica"/>
        </w:rPr>
      </w:pPr>
      <w:r w:rsidRPr="00F44D6A">
        <w:rPr>
          <w:rFonts w:ascii="Helvetica" w:hAnsi="Helvetica"/>
        </w:rPr>
        <w:t xml:space="preserve">(Iain McKay, Gary Elkin, Dave Neal and Ed Boraas), 13 May 2006, </w:t>
      </w:r>
      <w:hyperlink r:id="rId34" w:history="1">
        <w:r w:rsidRPr="00F44D6A">
          <w:rPr>
            <w:rFonts w:ascii="Helvetica" w:hAnsi="Helvetica"/>
          </w:rPr>
          <w:t>http://www.infoshop.org/faq/secB1.html</w:t>
        </w:r>
      </w:hyperlink>
      <w:r w:rsidRPr="00F44D6A">
        <w:rPr>
          <w:rFonts w:ascii="Helvetica" w:hAnsi="Helvetica"/>
        </w:rPr>
        <w:t>, accessed July 10, 2006//WFI KEC</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u w:val="single"/>
        </w:rPr>
        <w:t>The debasement of the individual in the workplace</w:t>
      </w:r>
      <w:r w:rsidRPr="00F44D6A">
        <w:rPr>
          <w:rFonts w:ascii="Helvetica" w:hAnsi="Helvetica"/>
        </w:rPr>
        <w:t xml:space="preserve">, where so much time is spent, </w:t>
      </w:r>
      <w:r w:rsidRPr="00F44D6A">
        <w:rPr>
          <w:rFonts w:ascii="Helvetica" w:hAnsi="Helvetica"/>
          <w:u w:val="single"/>
        </w:rPr>
        <w:t xml:space="preserve">necessarily affects a person's self-image, which in turn carries over into the way he or she acts in other areas of life. If one is regarded as a commodity at work, one comes to regard oneself and others in that way also. </w:t>
      </w:r>
      <w:proofErr w:type="gramStart"/>
      <w:r w:rsidRPr="00F44D6A">
        <w:rPr>
          <w:rFonts w:ascii="Helvetica" w:hAnsi="Helvetica"/>
          <w:u w:val="single"/>
        </w:rPr>
        <w:t>Thus</w:t>
      </w:r>
      <w:proofErr w:type="gramEnd"/>
      <w:r w:rsidRPr="00F44D6A">
        <w:rPr>
          <w:rFonts w:ascii="Helvetica" w:hAnsi="Helvetica"/>
          <w:u w:val="single"/>
        </w:rPr>
        <w:t xml:space="preserve"> all social relationships -- and so, ultimately, all individuals -- are commodified. In capitalism, literally nothing is sacred -- "everything has its price" -- be it dignity, self-worth, pride, </w:t>
      </w:r>
      <w:proofErr w:type="spellStart"/>
      <w:r w:rsidRPr="00F44D6A">
        <w:rPr>
          <w:rFonts w:ascii="Helvetica" w:hAnsi="Helvetica"/>
          <w:u w:val="single"/>
        </w:rPr>
        <w:t>honour</w:t>
      </w:r>
      <w:proofErr w:type="spellEnd"/>
      <w:r w:rsidRPr="00F44D6A">
        <w:rPr>
          <w:rFonts w:ascii="Helvetica" w:hAnsi="Helvetica"/>
          <w:u w:val="single"/>
        </w:rPr>
        <w:t xml:space="preserve"> -- all become commodities up for grabs</w:t>
      </w:r>
      <w:r w:rsidRPr="00F44D6A">
        <w:rPr>
          <w:rFonts w:ascii="Helvetica" w:hAnsi="Helvetica"/>
        </w:rPr>
        <w:t>. Such debasement produces a number of social pathologies. "Consumerism" is one example which can be traced directly to the commodification of the individual under capitalism. To quote Fromm again, "</w:t>
      </w:r>
      <w:r w:rsidRPr="00F44D6A">
        <w:rPr>
          <w:rFonts w:ascii="Helvetica" w:hAnsi="Helvetica"/>
          <w:u w:val="single"/>
        </w:rPr>
        <w:t xml:space="preserve">Things have no self, and men who have become things [i.e. commodities on the </w:t>
      </w:r>
      <w:proofErr w:type="spellStart"/>
      <w:r w:rsidRPr="00F44D6A">
        <w:rPr>
          <w:rFonts w:ascii="Helvetica" w:hAnsi="Helvetica"/>
          <w:u w:val="single"/>
        </w:rPr>
        <w:t>labour</w:t>
      </w:r>
      <w:proofErr w:type="spellEnd"/>
      <w:r w:rsidRPr="00F44D6A">
        <w:rPr>
          <w:rFonts w:ascii="Helvetica" w:hAnsi="Helvetica"/>
          <w:u w:val="single"/>
        </w:rPr>
        <w:t xml:space="preserve"> market] can have no self</w:t>
      </w:r>
      <w:r w:rsidRPr="00F44D6A">
        <w:rPr>
          <w:rFonts w:ascii="Helvetica" w:hAnsi="Helvetica"/>
        </w:rPr>
        <w:t>." [Op. Cit., p. 143]</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CAPITIALISM IS ANTI-DEMOCRATIC, FUNCTIONING AS MASTER/SLAVE</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w:t>
      </w:r>
      <w:r w:rsidRPr="00F44D6A">
        <w:rPr>
          <w:rStyle w:val="boldciteCharChar"/>
          <w:rFonts w:ascii="Helvetica" w:hAnsi="Helvetica"/>
        </w:rPr>
        <w:t>The Anarchist FAQ</w:t>
      </w:r>
      <w:r w:rsidRPr="00F44D6A">
        <w:rPr>
          <w:rFonts w:ascii="Helvetica" w:hAnsi="Helvetica"/>
        </w:rPr>
        <w:t xml:space="preserve">, May 13, </w:t>
      </w:r>
      <w:r w:rsidRPr="00F44D6A">
        <w:rPr>
          <w:rStyle w:val="boldciteCharChar"/>
          <w:rFonts w:ascii="Helvetica" w:hAnsi="Helvetica"/>
        </w:rPr>
        <w:t>2006</w:t>
      </w:r>
      <w:r w:rsidRPr="00F44D6A">
        <w:rPr>
          <w:rFonts w:ascii="Helvetica" w:hAnsi="Helvetica"/>
        </w:rPr>
        <w:t xml:space="preserve">; </w:t>
      </w:r>
    </w:p>
    <w:p w:rsidR="00AD5069" w:rsidRPr="00F44D6A" w:rsidRDefault="00AD5069" w:rsidP="00F44D6A">
      <w:pPr>
        <w:pStyle w:val="Citation"/>
        <w:spacing w:line="276" w:lineRule="auto"/>
        <w:rPr>
          <w:rFonts w:ascii="Helvetica" w:hAnsi="Helvetica"/>
        </w:rPr>
      </w:pPr>
      <w:hyperlink r:id="rId35" w:history="1">
        <w:r w:rsidRPr="00F44D6A">
          <w:rPr>
            <w:rStyle w:val="Hyperlink"/>
            <w:rFonts w:ascii="Helvetica" w:hAnsi="Helvetica"/>
          </w:rPr>
          <w:t>http://www.infoshop.org/faq/secB4.html</w:t>
        </w:r>
      </w:hyperlink>
      <w:r w:rsidRPr="00F44D6A">
        <w:rPr>
          <w:rFonts w:ascii="Helvetica" w:hAnsi="Helvetica"/>
        </w:rPr>
        <w:t>; Accessed July 10, 2006; // WFI- DR</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Under corporate authoritarianism, the psychological traits deemed most desirable for average citizens to possess are efficiency, conformity, emotional detachment, insensitivity, and unquestioning obedience to authority -- traits that allow people to survive and even prosper as employees in the company hierarchy. And of course, for "non-average" citizens, i.e., bosses, managers, administrators, etc., authoritarian traits are needed, the most important being the ability and willingness to dominate others. </w:t>
      </w:r>
    </w:p>
    <w:p w:rsidR="00AD5069" w:rsidRPr="00F44D6A" w:rsidRDefault="00AD5069" w:rsidP="00F44D6A">
      <w:pPr>
        <w:pStyle w:val="CardText"/>
        <w:spacing w:line="276" w:lineRule="auto"/>
        <w:rPr>
          <w:rFonts w:ascii="Helvetica" w:hAnsi="Helvetica"/>
        </w:rPr>
      </w:pPr>
      <w:r w:rsidRPr="00F44D6A">
        <w:rPr>
          <w:rFonts w:ascii="Helvetica" w:hAnsi="Helvetica"/>
        </w:rPr>
        <w:t>But all such master/slave traits are inimical to the functioning of real (i.e. participatory/libertarian) democracy, which requires that citizens have qualities like flexibility, creativity, sensitivity, understanding, emotional honesty, directness, warmth, realism, and the ability to mediate, communicate, negotiate, integrate and co-operate. Therefore, capitalism is not only undemocratic, it is anti-democratic, because it promotes the development of traits that make real democracy (and so a libertarian society) impossible.</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CAPITALISM IS COERCIVE MOLESTATION</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Citation"/>
        <w:spacing w:line="276" w:lineRule="auto"/>
        <w:rPr>
          <w:rStyle w:val="boldciteCharCha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w:t>
      </w:r>
      <w:r w:rsidRPr="00F44D6A">
        <w:rPr>
          <w:rStyle w:val="boldciteCharChar"/>
          <w:rFonts w:ascii="Helvetica" w:hAnsi="Helvetica"/>
          <w:u w:val="single"/>
        </w:rPr>
        <w:t>The Anarchist FAQ</w:t>
      </w:r>
      <w:r w:rsidRPr="00F44D6A">
        <w:rPr>
          <w:rFonts w:ascii="Helvetica" w:hAnsi="Helvetica"/>
        </w:rPr>
        <w:t xml:space="preserve">, May 13, </w:t>
      </w:r>
      <w:r w:rsidRPr="00F44D6A">
        <w:rPr>
          <w:rStyle w:val="boldciteCharChar"/>
          <w:rFonts w:ascii="Helvetica" w:hAnsi="Helvetica"/>
          <w:u w:val="single"/>
        </w:rPr>
        <w:t>2006;</w:t>
      </w:r>
      <w:r w:rsidRPr="00F44D6A">
        <w:rPr>
          <w:rStyle w:val="boldciteCharChar"/>
          <w:rFonts w:ascii="Helvetica" w:hAnsi="Helvetica"/>
        </w:rPr>
        <w:t xml:space="preserve"> </w:t>
      </w:r>
    </w:p>
    <w:p w:rsidR="00AD5069" w:rsidRPr="00F44D6A" w:rsidRDefault="00AD5069" w:rsidP="00F44D6A">
      <w:pPr>
        <w:pStyle w:val="Citation"/>
        <w:spacing w:line="276" w:lineRule="auto"/>
        <w:rPr>
          <w:rFonts w:ascii="Helvetica" w:hAnsi="Helvetica"/>
        </w:rPr>
      </w:pPr>
      <w:hyperlink r:id="rId36" w:history="1">
        <w:r w:rsidRPr="00F44D6A">
          <w:rPr>
            <w:rStyle w:val="Hyperlink"/>
            <w:rFonts w:ascii="Helvetica" w:hAnsi="Helvetica"/>
          </w:rPr>
          <w:t>http://www.infoshop.org/faq/secB4.html</w:t>
        </w:r>
      </w:hyperlink>
      <w:r w:rsidRPr="00F44D6A">
        <w:rPr>
          <w:rFonts w:ascii="Helvetica" w:hAnsi="Helvetica"/>
        </w:rPr>
        <w:t>; Accessed July 10, 2006; // WFI- DR</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lastRenderedPageBreak/>
        <w:t xml:space="preserve">As we've seen in the discussion of hierarchy (sections A.2.8 and B.1), all forms of authoritarian control depend on "coercive molestation" -- i.e. the use or threat of sanctions. This is definitely the case in company hierarchies under capitalism. Bob Black describes the authoritarian nature of capitalism as follows: </w:t>
      </w:r>
    </w:p>
    <w:p w:rsidR="00AD5069" w:rsidRPr="00F44D6A" w:rsidRDefault="00AD5069" w:rsidP="00F44D6A">
      <w:pPr>
        <w:pStyle w:val="CardText"/>
        <w:spacing w:line="276" w:lineRule="auto"/>
        <w:rPr>
          <w:rFonts w:ascii="Helvetica" w:hAnsi="Helvetica"/>
        </w:rPr>
      </w:pPr>
      <w:r w:rsidRPr="00F44D6A">
        <w:rPr>
          <w:rFonts w:ascii="Helvetica" w:hAnsi="Helvetica"/>
        </w:rPr>
        <w:t>"[T]he place where [adults] pass the most time and submit to the closest control is at work. Thus . . . it's apparent that the source of the greatest direct duress experienced by the ordinary adult is not the state but rather the business that employs him. Your foreman or supervisor gives you more or-else orders in a week than the police do in a decade." ["The Libertarian as Conservative", The Abolition of Work and other essays, p. 145]</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26" w:name="_Toc141700192"/>
      <w:r w:rsidRPr="00F44D6A">
        <w:rPr>
          <w:rFonts w:ascii="Helvetica" w:hAnsi="Helvetica"/>
        </w:rPr>
        <w:lastRenderedPageBreak/>
        <w:t>Capitalism Links 3/</w:t>
      </w:r>
      <w:bookmarkEnd w:id="26"/>
    </w:p>
    <w:p w:rsidR="00AD5069" w:rsidRPr="00F44D6A" w:rsidRDefault="00AD5069" w:rsidP="00F44D6A">
      <w:pPr>
        <w:pStyle w:val="TagChar"/>
        <w:spacing w:line="276" w:lineRule="auto"/>
        <w:rPr>
          <w:rFonts w:ascii="Helvetica" w:hAnsi="Helvetica"/>
        </w:rPr>
      </w:pPr>
    </w:p>
    <w:p w:rsidR="00AD5069" w:rsidRPr="00F44D6A" w:rsidRDefault="00AD5069" w:rsidP="00F44D6A">
      <w:pPr>
        <w:pStyle w:val="Tag"/>
        <w:spacing w:line="276" w:lineRule="auto"/>
        <w:rPr>
          <w:rFonts w:ascii="Helvetica" w:hAnsi="Helvetica"/>
        </w:rPr>
      </w:pPr>
      <w:r w:rsidRPr="00F44D6A">
        <w:rPr>
          <w:rFonts w:ascii="Helvetica" w:hAnsi="Helvetica"/>
        </w:rPr>
        <w:t>CAPITALISM CREATES SWEATSHOPS AND HUMAN RIGHTS VIOLATIONS</w:t>
      </w:r>
    </w:p>
    <w:p w:rsidR="00AD5069" w:rsidRPr="00F44D6A" w:rsidRDefault="00AD5069" w:rsidP="00F44D6A">
      <w:pPr>
        <w:pStyle w:val="Tag"/>
        <w:spacing w:line="276" w:lineRule="auto"/>
        <w:rPr>
          <w:rFonts w:ascii="Helvetica" w:hAnsi="Helvetica"/>
        </w:rPr>
      </w:pPr>
    </w:p>
    <w:p w:rsidR="00AD5069" w:rsidRPr="00F44D6A" w:rsidRDefault="00AD5069" w:rsidP="00F44D6A">
      <w:pPr>
        <w:pStyle w:val="Citation"/>
        <w:spacing w:line="276" w:lineRule="auto"/>
        <w:rPr>
          <w:rStyle w:val="boldciteCharCha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w:t>
      </w:r>
      <w:r w:rsidRPr="00F44D6A">
        <w:rPr>
          <w:rStyle w:val="boldciteCharChar"/>
          <w:rFonts w:ascii="Helvetica" w:hAnsi="Helvetica"/>
        </w:rPr>
        <w:t>The Anarchist FAQ</w:t>
      </w:r>
      <w:r w:rsidRPr="00F44D6A">
        <w:rPr>
          <w:rFonts w:ascii="Helvetica" w:hAnsi="Helvetica"/>
        </w:rPr>
        <w:t xml:space="preserve">, May 13, </w:t>
      </w:r>
      <w:r w:rsidRPr="00F44D6A">
        <w:rPr>
          <w:rStyle w:val="boldciteCharChar"/>
          <w:rFonts w:ascii="Helvetica" w:hAnsi="Helvetica"/>
        </w:rPr>
        <w:t xml:space="preserve">2006; </w:t>
      </w:r>
    </w:p>
    <w:p w:rsidR="00AD5069" w:rsidRPr="00F44D6A" w:rsidRDefault="00AD5069" w:rsidP="00F44D6A">
      <w:pPr>
        <w:pStyle w:val="Citation"/>
        <w:spacing w:line="276" w:lineRule="auto"/>
        <w:rPr>
          <w:rFonts w:ascii="Helvetica" w:hAnsi="Helvetica"/>
        </w:rPr>
      </w:pPr>
      <w:hyperlink r:id="rId37" w:history="1">
        <w:r w:rsidRPr="00F44D6A">
          <w:rPr>
            <w:rStyle w:val="Hyperlink"/>
            <w:rFonts w:ascii="Helvetica" w:hAnsi="Helvetica"/>
          </w:rPr>
          <w:t>http://www.infoshop.org/faq/secB4.html</w:t>
        </w:r>
      </w:hyperlink>
      <w:r w:rsidRPr="00F44D6A">
        <w:rPr>
          <w:rFonts w:ascii="Helvetica" w:hAnsi="Helvetica"/>
        </w:rPr>
        <w:t>; Accessed July 10, 2006; // WFI- DR</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And so, by the same strange co-incidence that marked the industrial revolution, capitalists today (in the form of multinational corporations) gravitate toward states with terrible human rights records. States where, at worse, death squads torture and "disappear" union and peasant co-operative </w:t>
      </w:r>
      <w:proofErr w:type="spellStart"/>
      <w:r w:rsidRPr="00F44D6A">
        <w:rPr>
          <w:rFonts w:ascii="Helvetica" w:hAnsi="Helvetica"/>
        </w:rPr>
        <w:t>organisers</w:t>
      </w:r>
      <w:proofErr w:type="spellEnd"/>
      <w:r w:rsidRPr="00F44D6A">
        <w:rPr>
          <w:rFonts w:ascii="Helvetica" w:hAnsi="Helvetica"/>
        </w:rPr>
        <w:t xml:space="preserve"> or where, at best, attempts to </w:t>
      </w:r>
      <w:proofErr w:type="spellStart"/>
      <w:r w:rsidRPr="00F44D6A">
        <w:rPr>
          <w:rFonts w:ascii="Helvetica" w:hAnsi="Helvetica"/>
        </w:rPr>
        <w:t>organise</w:t>
      </w:r>
      <w:proofErr w:type="spellEnd"/>
      <w:r w:rsidRPr="00F44D6A">
        <w:rPr>
          <w:rFonts w:ascii="Helvetica" w:hAnsi="Helvetica"/>
        </w:rPr>
        <w:t xml:space="preserve"> a union can get you arrested or fired and blacklisted. States </w:t>
      </w:r>
      <w:proofErr w:type="gramStart"/>
      <w:r w:rsidRPr="00F44D6A">
        <w:rPr>
          <w:rFonts w:ascii="Helvetica" w:hAnsi="Helvetica"/>
        </w:rPr>
        <w:t>were</w:t>
      </w:r>
      <w:proofErr w:type="gramEnd"/>
      <w:r w:rsidRPr="00F44D6A">
        <w:rPr>
          <w:rFonts w:ascii="Helvetica" w:hAnsi="Helvetica"/>
        </w:rPr>
        <w:t xml:space="preserve"> peasants are being forced of their land as a result of government policies which </w:t>
      </w:r>
      <w:proofErr w:type="spellStart"/>
      <w:r w:rsidRPr="00F44D6A">
        <w:rPr>
          <w:rFonts w:ascii="Helvetica" w:hAnsi="Helvetica"/>
        </w:rPr>
        <w:t>favour</w:t>
      </w:r>
      <w:proofErr w:type="spellEnd"/>
      <w:r w:rsidRPr="00F44D6A">
        <w:rPr>
          <w:rFonts w:ascii="Helvetica" w:hAnsi="Helvetica"/>
        </w:rPr>
        <w:t xml:space="preserve"> the big landlords. By an equally strange coincidence, the foreign policy of the American and European governments is devoted to making sure such anti-</w:t>
      </w:r>
      <w:proofErr w:type="spellStart"/>
      <w:r w:rsidRPr="00F44D6A">
        <w:rPr>
          <w:rFonts w:ascii="Helvetica" w:hAnsi="Helvetica"/>
        </w:rPr>
        <w:t>labour</w:t>
      </w:r>
      <w:proofErr w:type="spellEnd"/>
      <w:r w:rsidRPr="00F44D6A">
        <w:rPr>
          <w:rFonts w:ascii="Helvetica" w:hAnsi="Helvetica"/>
        </w:rPr>
        <w:t xml:space="preserve"> regimes stay in power. It is a co-incidence, of course, that such regimes are </w:t>
      </w:r>
      <w:proofErr w:type="spellStart"/>
      <w:r w:rsidRPr="00F44D6A">
        <w:rPr>
          <w:rFonts w:ascii="Helvetica" w:hAnsi="Helvetica"/>
        </w:rPr>
        <w:t>favoured</w:t>
      </w:r>
      <w:proofErr w:type="spellEnd"/>
      <w:r w:rsidRPr="00F44D6A">
        <w:rPr>
          <w:rFonts w:ascii="Helvetica" w:hAnsi="Helvetica"/>
        </w:rPr>
        <w:t xml:space="preserve"> by the multinationals and that these states spend so much effort in providing a "market friendly" climate to tempt the corporations to set up their sweatshops there. It is also, apparently, just a co-incidence that these states are controlled by the local wealthy owning classes and subject to economic pressure by the transnationals which invest and wish to invest there.</w:t>
      </w:r>
    </w:p>
    <w:p w:rsidR="00AD5069" w:rsidRPr="00F44D6A" w:rsidRDefault="00AD5069" w:rsidP="00F44D6A">
      <w:pPr>
        <w:pStyle w:val="BlockTitle"/>
        <w:spacing w:line="276" w:lineRule="auto"/>
        <w:rPr>
          <w:rFonts w:ascii="Helvetica" w:hAnsi="Helvetica"/>
        </w:rPr>
      </w:pPr>
      <w:r w:rsidRPr="00F44D6A">
        <w:rPr>
          <w:rFonts w:ascii="Helvetica" w:hAnsi="Helvetica"/>
        </w:rPr>
        <w:br w:type="page"/>
      </w:r>
      <w:bookmarkStart w:id="27" w:name="_Toc141700193"/>
      <w:r w:rsidRPr="00F44D6A">
        <w:rPr>
          <w:rFonts w:ascii="Helvetica" w:hAnsi="Helvetica"/>
        </w:rPr>
        <w:lastRenderedPageBreak/>
        <w:t>Capitalism Links- Unemployment 1/</w:t>
      </w:r>
      <w:bookmarkEnd w:id="27"/>
    </w:p>
    <w:p w:rsidR="00AD5069" w:rsidRPr="00F44D6A" w:rsidRDefault="00AD5069" w:rsidP="00F44D6A">
      <w:pPr>
        <w:pStyle w:val="TagChar"/>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CAPITALISM USES UNEMPLOYMENT TO EXPLOIT WORKERS</w:t>
      </w:r>
    </w:p>
    <w:p w:rsidR="00AD5069" w:rsidRPr="00F44D6A" w:rsidRDefault="00AD5069" w:rsidP="00F44D6A">
      <w:pPr>
        <w:pStyle w:val="CardText"/>
        <w:spacing w:line="276" w:lineRule="auto"/>
        <w:rPr>
          <w:rFonts w:ascii="Helvetica" w:hAnsi="Helvetica"/>
        </w:rPr>
      </w:pPr>
    </w:p>
    <w:p w:rsidR="00AD5069" w:rsidRPr="00F44D6A" w:rsidRDefault="00AD5069" w:rsidP="00F44D6A">
      <w:pPr>
        <w:spacing w:line="276" w:lineRule="auto"/>
        <w:rPr>
          <w:rStyle w:val="boldciteCharChar"/>
          <w:rFonts w:ascii="Helvetica" w:hAnsi="Helvetica"/>
        </w:rPr>
      </w:pPr>
      <w:r w:rsidRPr="00F44D6A">
        <w:rPr>
          <w:rStyle w:val="boldciteCharChar"/>
          <w:rFonts w:ascii="Helvetica" w:hAnsi="Helvetica"/>
        </w:rPr>
        <w:t>THE ANARCHIST FAQ 06</w:t>
      </w:r>
    </w:p>
    <w:p w:rsidR="00AD5069" w:rsidRPr="00F44D6A" w:rsidRDefault="00AD5069" w:rsidP="00F44D6A">
      <w:pPr>
        <w:spacing w:line="276" w:lineRule="auto"/>
        <w:rPr>
          <w:rFonts w:ascii="Helvetica" w:hAnsi="Helvetica"/>
        </w:rPr>
      </w:pPr>
      <w:r w:rsidRPr="00F44D6A">
        <w:rPr>
          <w:rFonts w:ascii="Helvetica" w:hAnsi="Helvetica"/>
        </w:rPr>
        <w:t xml:space="preserve"> (Iain McKay, Gary Elkin, Dave Neal and Ed Boraas), 13 May 2006, </w:t>
      </w:r>
      <w:hyperlink r:id="rId38" w:history="1">
        <w:r w:rsidRPr="00F44D6A">
          <w:rPr>
            <w:rStyle w:val="Hyperlink"/>
            <w:rFonts w:ascii="Helvetica" w:hAnsi="Helvetica"/>
            <w:color w:val="auto"/>
          </w:rPr>
          <w:t>http://www.infoshop.org/faq/secC9.html</w:t>
        </w:r>
      </w:hyperlink>
      <w:r w:rsidRPr="00F44D6A">
        <w:rPr>
          <w:rFonts w:ascii="Helvetica" w:hAnsi="Helvetica"/>
        </w:rPr>
        <w:t>, accessed July 10, 2006//WFI KEC</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While this evidence may come as a shock to neo-classical economics, it fits well with anarchist and other socialist analysis. For anarchists, </w:t>
      </w:r>
      <w:r w:rsidRPr="00F44D6A">
        <w:rPr>
          <w:rFonts w:ascii="Helvetica" w:hAnsi="Helvetica"/>
          <w:u w:val="single"/>
        </w:rPr>
        <w:t xml:space="preserve">unemployment is a means of disciplining </w:t>
      </w:r>
      <w:proofErr w:type="spellStart"/>
      <w:r w:rsidRPr="00F44D6A">
        <w:rPr>
          <w:rFonts w:ascii="Helvetica" w:hAnsi="Helvetica"/>
          <w:u w:val="single"/>
        </w:rPr>
        <w:t>labour</w:t>
      </w:r>
      <w:proofErr w:type="spellEnd"/>
      <w:r w:rsidRPr="00F44D6A">
        <w:rPr>
          <w:rFonts w:ascii="Helvetica" w:hAnsi="Helvetica"/>
          <w:u w:val="single"/>
        </w:rPr>
        <w:t xml:space="preserve"> and maintaining a suitable rate of profit (i.e. unemployment is a key means of ensuring that workers are exploited). As full employment is approached, </w:t>
      </w:r>
      <w:proofErr w:type="spellStart"/>
      <w:r w:rsidRPr="00F44D6A">
        <w:rPr>
          <w:rFonts w:ascii="Helvetica" w:hAnsi="Helvetica"/>
          <w:u w:val="single"/>
        </w:rPr>
        <w:t>labour's</w:t>
      </w:r>
      <w:proofErr w:type="spellEnd"/>
      <w:r w:rsidRPr="00F44D6A">
        <w:rPr>
          <w:rFonts w:ascii="Helvetica" w:hAnsi="Helvetica"/>
          <w:u w:val="single"/>
        </w:rPr>
        <w:t xml:space="preserve"> power increases, so reducing the rate of exploitation and so increasing </w:t>
      </w:r>
      <w:proofErr w:type="spellStart"/>
      <w:r w:rsidRPr="00F44D6A">
        <w:rPr>
          <w:rFonts w:ascii="Helvetica" w:hAnsi="Helvetica"/>
          <w:u w:val="single"/>
        </w:rPr>
        <w:t>labour's</w:t>
      </w:r>
      <w:proofErr w:type="spellEnd"/>
      <w:r w:rsidRPr="00F44D6A">
        <w:rPr>
          <w:rFonts w:ascii="Helvetica" w:hAnsi="Helvetica"/>
          <w:u w:val="single"/>
        </w:rPr>
        <w:t xml:space="preserve"> share of the value it produces (and so higher wages).</w:t>
      </w:r>
      <w:r w:rsidRPr="00F44D6A">
        <w:rPr>
          <w:rFonts w:ascii="Helvetica" w:hAnsi="Helvetica"/>
        </w:rPr>
        <w:t xml:space="preserve"> Thus, from an anarchist point of view, the fact that wages are higher in areas of low unemployment is not a surprise, nor is the phenomenon of pro-cyclical real wages. After all, as we noted in section C.3, the ratio between wages and profits are, to a large degree, a product of bargaining power and so we would expect real wages to grow in the upswing of the business cycle, fall in the slump and be high in areas of low unemployment. And, far more importantly, this evidence suggests that the neo-classical claim that unemployment is caused by unions, "too high" wage rates, and so on, is false. Indeed, by stopping capitalists appropriating more of the income created by workers, high wages maintain aggregate demand and contribute to higher employment (although, of course, high employment cannot be maintained indefinitely under wage slavery due to the rise in workers' power this implies). Rather, unemployment is a key aspect of the capitalist system and cannot be got rid </w:t>
      </w:r>
      <w:proofErr w:type="spellStart"/>
      <w:r w:rsidRPr="00F44D6A">
        <w:rPr>
          <w:rFonts w:ascii="Helvetica" w:hAnsi="Helvetica"/>
        </w:rPr>
        <w:t>off</w:t>
      </w:r>
      <w:proofErr w:type="spellEnd"/>
      <w:r w:rsidRPr="00F44D6A">
        <w:rPr>
          <w:rFonts w:ascii="Helvetica" w:hAnsi="Helvetica"/>
        </w:rPr>
        <w:t xml:space="preserve"> within it and the neo-classical "blame the workers" approach fails to understand the nature and dynamic of the system.</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LABOR MARKET FLEXIBILITY CAUSES HIGHER LEVELS OF UNEMPLOYMENT</w:t>
      </w:r>
    </w:p>
    <w:p w:rsidR="00AD5069" w:rsidRPr="00F44D6A" w:rsidRDefault="00AD5069" w:rsidP="00F44D6A">
      <w:pPr>
        <w:pStyle w:val="CardText"/>
        <w:spacing w:line="276" w:lineRule="auto"/>
        <w:rPr>
          <w:rFonts w:ascii="Helvetica" w:hAnsi="Helvetica"/>
        </w:rPr>
      </w:pPr>
    </w:p>
    <w:p w:rsidR="00AD5069" w:rsidRPr="00F44D6A" w:rsidRDefault="00AD5069" w:rsidP="00F44D6A">
      <w:pPr>
        <w:spacing w:line="276" w:lineRule="auto"/>
        <w:rPr>
          <w:rFonts w:ascii="Helvetica" w:hAnsi="Helvetica"/>
        </w:rPr>
      </w:pPr>
      <w:r w:rsidRPr="00F44D6A">
        <w:rPr>
          <w:rStyle w:val="boldciteCharChar"/>
          <w:rFonts w:ascii="Helvetica" w:hAnsi="Helvetica"/>
        </w:rPr>
        <w:t>THE ANARCHIST FAQ 06</w:t>
      </w:r>
      <w:r w:rsidRPr="00F44D6A">
        <w:rPr>
          <w:rFonts w:ascii="Helvetica" w:hAnsi="Helvetica"/>
        </w:rPr>
        <w:t xml:space="preserve"> (Iain McKay, Gary Elkin, Dave Neal and Ed Boraas), 13 May 2006, </w:t>
      </w:r>
      <w:hyperlink r:id="rId39" w:history="1">
        <w:r w:rsidRPr="00F44D6A">
          <w:rPr>
            <w:rStyle w:val="Hyperlink"/>
            <w:rFonts w:ascii="Helvetica" w:hAnsi="Helvetica"/>
            <w:color w:val="auto"/>
          </w:rPr>
          <w:t>http://www.infoshop.org/faq/secC9.html</w:t>
        </w:r>
      </w:hyperlink>
      <w:r w:rsidRPr="00F44D6A">
        <w:rPr>
          <w:rFonts w:ascii="Helvetica" w:hAnsi="Helvetica"/>
        </w:rPr>
        <w:t>, accessed July 10, 2006//WFI KEC</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CardText"/>
        <w:spacing w:line="276" w:lineRule="auto"/>
        <w:rPr>
          <w:rFonts w:ascii="Helvetica" w:hAnsi="Helvetica"/>
        </w:rPr>
      </w:pPr>
      <w:r w:rsidRPr="00F44D6A">
        <w:rPr>
          <w:rFonts w:ascii="Helvetica" w:hAnsi="Helvetica"/>
        </w:rPr>
        <w:t xml:space="preserve">If we look at the fraction of the </w:t>
      </w:r>
      <w:proofErr w:type="spellStart"/>
      <w:r w:rsidRPr="00F44D6A">
        <w:rPr>
          <w:rFonts w:ascii="Helvetica" w:hAnsi="Helvetica"/>
        </w:rPr>
        <w:t>labour</w:t>
      </w:r>
      <w:proofErr w:type="spellEnd"/>
      <w:r w:rsidRPr="00F44D6A">
        <w:rPr>
          <w:rFonts w:ascii="Helvetica" w:hAnsi="Helvetica"/>
        </w:rPr>
        <w:t xml:space="preserve"> force without a job in America, we find that in 1969 it was 3.4% (7.3% including the underemployed) and rose to 6.1% in 1987 (16.8% including the underemployed). Using more recent data, we find that, on average, the unemployment rate was 6.2% in 1990-97 compared to 5.0% in the period 1950-65. In other words, </w:t>
      </w:r>
      <w:proofErr w:type="spellStart"/>
      <w:r w:rsidRPr="00F44D6A">
        <w:rPr>
          <w:rFonts w:ascii="Helvetica" w:hAnsi="Helvetica"/>
        </w:rPr>
        <w:t>labour</w:t>
      </w:r>
      <w:proofErr w:type="spellEnd"/>
      <w:r w:rsidRPr="00F44D6A">
        <w:rPr>
          <w:rFonts w:ascii="Helvetica" w:hAnsi="Helvetica"/>
        </w:rPr>
        <w:t xml:space="preserve"> market "flexibility" has not reduced unemployment levels, in fact "flexible" </w:t>
      </w:r>
      <w:proofErr w:type="spellStart"/>
      <w:r w:rsidRPr="00F44D6A">
        <w:rPr>
          <w:rFonts w:ascii="Helvetica" w:hAnsi="Helvetica"/>
        </w:rPr>
        <w:t>labour</w:t>
      </w:r>
      <w:proofErr w:type="spellEnd"/>
      <w:r w:rsidRPr="00F44D6A">
        <w:rPr>
          <w:rFonts w:ascii="Helvetica" w:hAnsi="Helvetica"/>
        </w:rPr>
        <w:t xml:space="preserve"> markets have been associated with higher levels of unemployment.</w:t>
      </w:r>
    </w:p>
    <w:p w:rsidR="00AD5069" w:rsidRPr="00F44D6A" w:rsidRDefault="00AD5069" w:rsidP="00F44D6A">
      <w:pPr>
        <w:pStyle w:val="TagChar"/>
        <w:spacing w:line="276" w:lineRule="auto"/>
        <w:rPr>
          <w:rFonts w:ascii="Helvetica" w:hAnsi="Helvetica"/>
        </w:rPr>
      </w:pPr>
    </w:p>
    <w:p w:rsidR="00AD5069" w:rsidRPr="00F44D6A" w:rsidRDefault="00AD5069" w:rsidP="00F44D6A">
      <w:pPr>
        <w:pStyle w:val="TagChar"/>
        <w:spacing w:line="276" w:lineRule="auto"/>
        <w:rPr>
          <w:rFonts w:ascii="Helvetica" w:hAnsi="Helvetica"/>
        </w:rPr>
      </w:pPr>
      <w:r w:rsidRPr="00F44D6A">
        <w:rPr>
          <w:rFonts w:ascii="Helvetica" w:hAnsi="Helvetica"/>
        </w:rPr>
        <w:t>CAPITALISM MAKES PEOPLE INTO COMMODITIES AND THEREFORE CANNOT PROVIDE FULL EMPLOYMENT</w:t>
      </w:r>
    </w:p>
    <w:p w:rsidR="00AD5069" w:rsidRPr="00F44D6A" w:rsidRDefault="00AD5069" w:rsidP="00F44D6A">
      <w:pPr>
        <w:pStyle w:val="CardText"/>
        <w:spacing w:line="276" w:lineRule="auto"/>
        <w:rPr>
          <w:rFonts w:ascii="Helvetica" w:hAnsi="Helvetica"/>
        </w:rPr>
      </w:pPr>
    </w:p>
    <w:p w:rsidR="00AD5069" w:rsidRPr="00F44D6A" w:rsidRDefault="00AD5069" w:rsidP="00F44D6A">
      <w:pPr>
        <w:pStyle w:val="boldciteChar"/>
        <w:spacing w:line="276" w:lineRule="auto"/>
        <w:rPr>
          <w:rFonts w:ascii="Helvetica" w:hAnsi="Helvetica"/>
        </w:rPr>
      </w:pPr>
      <w:r w:rsidRPr="00F44D6A">
        <w:rPr>
          <w:rFonts w:ascii="Helvetica" w:hAnsi="Helvetica"/>
        </w:rPr>
        <w:t xml:space="preserve">THE ANARCHIST FAQ 06 </w:t>
      </w:r>
    </w:p>
    <w:p w:rsidR="00AD5069" w:rsidRPr="00F44D6A" w:rsidRDefault="00AD5069" w:rsidP="00F44D6A">
      <w:pPr>
        <w:spacing w:line="276" w:lineRule="auto"/>
        <w:rPr>
          <w:rFonts w:ascii="Helvetica" w:hAnsi="Helvetica"/>
        </w:rPr>
      </w:pPr>
      <w:r w:rsidRPr="00F44D6A">
        <w:rPr>
          <w:rFonts w:ascii="Helvetica" w:hAnsi="Helvetica"/>
        </w:rPr>
        <w:t xml:space="preserve">(Iain McKay, Gary Elkin, Dave Neal and Ed Boraas), 13 May 2006, </w:t>
      </w:r>
      <w:hyperlink r:id="rId40" w:history="1">
        <w:r w:rsidRPr="00F44D6A">
          <w:rPr>
            <w:rFonts w:ascii="Helvetica" w:hAnsi="Helvetica"/>
          </w:rPr>
          <w:t>http://www.infoshop.org/faq/secC9.html</w:t>
        </w:r>
      </w:hyperlink>
      <w:r w:rsidRPr="00F44D6A">
        <w:rPr>
          <w:rFonts w:ascii="Helvetica" w:hAnsi="Helvetica"/>
        </w:rPr>
        <w:t>, accessed July 10, 2006//WFI KEC</w:t>
      </w:r>
    </w:p>
    <w:p w:rsidR="00AD5069" w:rsidRPr="00F44D6A" w:rsidRDefault="00AD5069" w:rsidP="00F44D6A">
      <w:pPr>
        <w:pStyle w:val="CardText"/>
        <w:spacing w:line="276" w:lineRule="auto"/>
        <w:rPr>
          <w:rFonts w:ascii="Helvetica" w:hAnsi="Helvetica"/>
        </w:rPr>
      </w:pPr>
    </w:p>
    <w:p w:rsidR="00DE699D" w:rsidRPr="00F44D6A" w:rsidRDefault="00AD5069" w:rsidP="00F44D6A">
      <w:pPr>
        <w:pStyle w:val="CardText"/>
        <w:spacing w:line="276" w:lineRule="auto"/>
        <w:rPr>
          <w:rFonts w:ascii="Helvetica" w:hAnsi="Helvetica"/>
        </w:rPr>
      </w:pPr>
      <w:r w:rsidRPr="00F44D6A">
        <w:rPr>
          <w:rFonts w:ascii="Helvetica" w:hAnsi="Helvetica"/>
        </w:rPr>
        <w:lastRenderedPageBreak/>
        <w:t xml:space="preserve">However, people </w:t>
      </w:r>
      <w:r w:rsidRPr="00F44D6A">
        <w:rPr>
          <w:rFonts w:ascii="Helvetica" w:hAnsi="Helvetica"/>
          <w:u w:val="single"/>
        </w:rPr>
        <w:t>are not commodities but living, thinking, feeling individuals. The "</w:t>
      </w:r>
      <w:proofErr w:type="spellStart"/>
      <w:r w:rsidRPr="00F44D6A">
        <w:rPr>
          <w:rFonts w:ascii="Helvetica" w:hAnsi="Helvetica"/>
          <w:u w:val="single"/>
        </w:rPr>
        <w:t>labour</w:t>
      </w:r>
      <w:proofErr w:type="spellEnd"/>
      <w:r w:rsidRPr="00F44D6A">
        <w:rPr>
          <w:rFonts w:ascii="Helvetica" w:hAnsi="Helvetica"/>
          <w:u w:val="single"/>
        </w:rPr>
        <w:t xml:space="preserve"> market" is more a social institution than an economic one and people and work more than mere commodities</w:t>
      </w:r>
      <w:r w:rsidRPr="00F44D6A">
        <w:rPr>
          <w:rFonts w:ascii="Helvetica" w:hAnsi="Helvetica"/>
        </w:rPr>
        <w:t xml:space="preserve">. If we reject the neo-liberals' assumptions for the nonsense they are, their case fails. </w:t>
      </w:r>
      <w:r w:rsidRPr="00F44D6A">
        <w:rPr>
          <w:rFonts w:ascii="Helvetica" w:hAnsi="Helvetica"/>
          <w:u w:val="single"/>
        </w:rPr>
        <w:t xml:space="preserve">Capitalism, ultimately, cannot provide full employment simply because </w:t>
      </w:r>
      <w:proofErr w:type="spellStart"/>
      <w:r w:rsidRPr="00F44D6A">
        <w:rPr>
          <w:rFonts w:ascii="Helvetica" w:hAnsi="Helvetica"/>
          <w:u w:val="single"/>
        </w:rPr>
        <w:t>labour</w:t>
      </w:r>
      <w:proofErr w:type="spellEnd"/>
      <w:r w:rsidRPr="00F44D6A">
        <w:rPr>
          <w:rFonts w:ascii="Helvetica" w:hAnsi="Helvetica"/>
          <w:u w:val="single"/>
        </w:rPr>
        <w:t xml:space="preserve"> is not a commodity</w:t>
      </w:r>
      <w:r w:rsidRPr="00F44D6A">
        <w:rPr>
          <w:rFonts w:ascii="Helvetica" w:hAnsi="Helvetica"/>
        </w:rPr>
        <w:t xml:space="preserve"> (and as we discussed in section C.7, this revolt against commodification is a key part of understanding the business cycle and so unemployment).</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28" w:name="_Toc141700194"/>
      <w:r w:rsidRPr="00F44D6A">
        <w:rPr>
          <w:rFonts w:ascii="Helvetica" w:hAnsi="Helvetica"/>
        </w:rPr>
        <w:lastRenderedPageBreak/>
        <w:t>Capitalism Collapse Inevitable 1/</w:t>
      </w:r>
      <w:bookmarkEnd w:id="28"/>
    </w:p>
    <w:p w:rsidR="00DE699D" w:rsidRPr="00F44D6A" w:rsidRDefault="00DE699D" w:rsidP="00F44D6A">
      <w:pPr>
        <w:pStyle w:val="TagCha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CAPITALISM CANNOT BE REFORMED- IT WILL ALWAYS COLLAPSE BACK INTO ITSELF</w:t>
      </w:r>
    </w:p>
    <w:p w:rsidR="00DE699D" w:rsidRPr="00F44D6A" w:rsidRDefault="00DE699D" w:rsidP="00F44D6A">
      <w:pPr>
        <w:spacing w:line="276" w:lineRule="auto"/>
        <w:rPr>
          <w:rFonts w:ascii="Helvetica" w:hAnsi="Helvetica"/>
        </w:rPr>
      </w:pP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2k6</w:t>
      </w:r>
    </w:p>
    <w:p w:rsidR="00DE699D" w:rsidRPr="00F44D6A" w:rsidRDefault="00DE699D" w:rsidP="00F44D6A">
      <w:pPr>
        <w:spacing w:line="276" w:lineRule="auto"/>
        <w:rPr>
          <w:rFonts w:ascii="Helvetica" w:hAnsi="Helvetica"/>
        </w:rPr>
      </w:pPr>
      <w:r w:rsidRPr="00F44D6A">
        <w:rPr>
          <w:rFonts w:ascii="Helvetica" w:hAnsi="Helvetica"/>
        </w:rPr>
        <w:t xml:space="preserve">[13 May 2006, </w:t>
      </w:r>
      <w:hyperlink r:id="rId41"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Finally, it must be stressed that none of these subsidiary functions implies that capitalism can be changed through a series of piecemeal reforms into a benevolent system that primarily serves working class interests. To the contrary, these functions grow out of, and supplement, the basic role of the state as the protector of capitalist property and the social relations they generate -- i.e. the foundation of the capitalist's ability to exploit. </w:t>
      </w:r>
      <w:proofErr w:type="gramStart"/>
      <w:r w:rsidRPr="00F44D6A">
        <w:rPr>
          <w:rFonts w:ascii="Helvetica" w:hAnsi="Helvetica"/>
        </w:rPr>
        <w:t>Therefore</w:t>
      </w:r>
      <w:proofErr w:type="gramEnd"/>
      <w:r w:rsidRPr="00F44D6A">
        <w:rPr>
          <w:rFonts w:ascii="Helvetica" w:hAnsi="Helvetica"/>
        </w:rPr>
        <w:t xml:space="preserve"> reforms may modify the functioning of capitalism but they can never threaten its basis.</w:t>
      </w:r>
    </w:p>
    <w:p w:rsidR="00F52CFE" w:rsidRPr="00F44D6A" w:rsidRDefault="00DE699D" w:rsidP="00F44D6A">
      <w:pPr>
        <w:pStyle w:val="CardText"/>
        <w:spacing w:line="276" w:lineRule="auto"/>
        <w:rPr>
          <w:rFonts w:ascii="Helvetica" w:hAnsi="Helvetica"/>
        </w:rPr>
      </w:pPr>
      <w:r w:rsidRPr="00F44D6A">
        <w:rPr>
          <w:rFonts w:ascii="Helvetica" w:hAnsi="Helvetica"/>
        </w:rPr>
        <w:t xml:space="preserve">In summary, while the level and nature of statist intervention on behalf of the employing classes may vary, it is always there. No matter what activity it conducts beyond its primary function of protecting private property, what subsidiary functions it takes on, the state always operates as an instrument of the ruling class. This applies even to those subsidiary functions which have been imposed on the state by the general public -- even the most popular reform will be twisted to benefit the state or capital, if at all possible. This is not to dismiss all attempts at reform as irrelevant, it simply means </w:t>
      </w:r>
      <w:proofErr w:type="spellStart"/>
      <w:r w:rsidRPr="00F44D6A">
        <w:rPr>
          <w:rFonts w:ascii="Helvetica" w:hAnsi="Helvetica"/>
        </w:rPr>
        <w:t>recognising</w:t>
      </w:r>
      <w:proofErr w:type="spellEnd"/>
      <w:r w:rsidRPr="00F44D6A">
        <w:rPr>
          <w:rFonts w:ascii="Helvetica" w:hAnsi="Helvetica"/>
        </w:rPr>
        <w:t xml:space="preserve"> that we, the oppressed, need to rely on our own strength and </w:t>
      </w:r>
      <w:proofErr w:type="spellStart"/>
      <w:r w:rsidRPr="00F44D6A">
        <w:rPr>
          <w:rFonts w:ascii="Helvetica" w:hAnsi="Helvetica"/>
        </w:rPr>
        <w:t>organisations</w:t>
      </w:r>
      <w:proofErr w:type="spellEnd"/>
      <w:r w:rsidRPr="00F44D6A">
        <w:rPr>
          <w:rFonts w:ascii="Helvetica" w:hAnsi="Helvetica"/>
        </w:rPr>
        <w:t xml:space="preserve"> to improve our circumstances.</w:t>
      </w:r>
    </w:p>
    <w:p w:rsidR="00F52CFE" w:rsidRPr="00F44D6A" w:rsidRDefault="00F52CFE" w:rsidP="00F44D6A">
      <w:pPr>
        <w:pStyle w:val="BlockTitle"/>
        <w:spacing w:line="276" w:lineRule="auto"/>
        <w:rPr>
          <w:rFonts w:ascii="Helvetica" w:hAnsi="Helvetica"/>
        </w:rPr>
      </w:pPr>
      <w:r w:rsidRPr="00F44D6A">
        <w:rPr>
          <w:rFonts w:ascii="Helvetica" w:hAnsi="Helvetica"/>
        </w:rPr>
        <w:br w:type="page"/>
      </w:r>
      <w:bookmarkStart w:id="29" w:name="_Toc141700195"/>
      <w:r w:rsidRPr="00F44D6A">
        <w:rPr>
          <w:rFonts w:ascii="Helvetica" w:hAnsi="Helvetica"/>
        </w:rPr>
        <w:lastRenderedPageBreak/>
        <w:t>IMF/World Bank Link</w:t>
      </w:r>
      <w:bookmarkEnd w:id="29"/>
    </w:p>
    <w:p w:rsidR="00F52CFE" w:rsidRPr="00F44D6A" w:rsidRDefault="00F52CFE" w:rsidP="00F44D6A">
      <w:pPr>
        <w:spacing w:line="276" w:lineRule="auto"/>
        <w:rPr>
          <w:rFonts w:ascii="Helvetica" w:hAnsi="Helvetica"/>
        </w:rPr>
      </w:pPr>
    </w:p>
    <w:p w:rsidR="00F52CFE" w:rsidRPr="00F44D6A" w:rsidRDefault="00F52CFE" w:rsidP="00F44D6A">
      <w:pPr>
        <w:spacing w:line="276" w:lineRule="auto"/>
        <w:rPr>
          <w:rFonts w:ascii="Helvetica" w:hAnsi="Helvetica"/>
        </w:rPr>
      </w:pPr>
      <w:r w:rsidRPr="00F44D6A">
        <w:rPr>
          <w:rFonts w:ascii="Helvetica" w:hAnsi="Helvetica"/>
        </w:rPr>
        <w:t>THE ANARCHIST FAQ 2k6</w:t>
      </w:r>
    </w:p>
    <w:p w:rsidR="00F52CFE" w:rsidRPr="00F44D6A" w:rsidRDefault="00F52CFE" w:rsidP="00F44D6A">
      <w:pPr>
        <w:spacing w:line="276" w:lineRule="auto"/>
        <w:rPr>
          <w:rFonts w:ascii="Helvetica" w:hAnsi="Helvetica"/>
        </w:rPr>
      </w:pPr>
      <w:r w:rsidRPr="00F44D6A">
        <w:rPr>
          <w:rFonts w:ascii="Helvetica" w:hAnsi="Helvetica"/>
        </w:rPr>
        <w:t xml:space="preserve">[13 May 2006, </w:t>
      </w:r>
      <w:hyperlink r:id="rId42"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F52CFE" w:rsidRPr="00F44D6A" w:rsidRDefault="00F52CFE" w:rsidP="00F44D6A">
      <w:pPr>
        <w:spacing w:line="276" w:lineRule="auto"/>
        <w:rPr>
          <w:rFonts w:ascii="Helvetica" w:hAnsi="Helvetica"/>
        </w:rPr>
      </w:pPr>
    </w:p>
    <w:p w:rsidR="00F52CFE" w:rsidRPr="00F44D6A" w:rsidRDefault="00F52CFE" w:rsidP="00F44D6A">
      <w:pPr>
        <w:pStyle w:val="CardText"/>
        <w:spacing w:line="276" w:lineRule="auto"/>
        <w:rPr>
          <w:rFonts w:ascii="Helvetica" w:hAnsi="Helvetica"/>
        </w:rPr>
      </w:pPr>
      <w:proofErr w:type="gramStart"/>
      <w:r w:rsidRPr="00F44D6A">
        <w:rPr>
          <w:rFonts w:ascii="Helvetica" w:hAnsi="Helvetica"/>
        </w:rPr>
        <w:t>Consequently</w:t>
      </w:r>
      <w:proofErr w:type="gramEnd"/>
      <w:r w:rsidRPr="00F44D6A">
        <w:rPr>
          <w:rFonts w:ascii="Helvetica" w:hAnsi="Helvetica"/>
        </w:rPr>
        <w:t xml:space="preserve"> anarchists reject the idea that the role of the state is simply to represent the interests of the people or "the nation." For "democracy is an empty </w:t>
      </w:r>
      <w:proofErr w:type="spellStart"/>
      <w:r w:rsidRPr="00F44D6A">
        <w:rPr>
          <w:rFonts w:ascii="Helvetica" w:hAnsi="Helvetica"/>
        </w:rPr>
        <w:t>pretence</w:t>
      </w:r>
      <w:proofErr w:type="spellEnd"/>
      <w:r w:rsidRPr="00F44D6A">
        <w:rPr>
          <w:rFonts w:ascii="Helvetica" w:hAnsi="Helvetica"/>
        </w:rPr>
        <w:t xml:space="preserve"> to the extent that production, finance and commerce -- and along with them, the political processes of the society as well -- are under control of 'concentrations of private power.' The 'national interest' as articulated by those who dominate the . . . societies will be their special interests. Under these circumstances, talk of 'national interest' can only contribute to mystification and oppression." [Noam Chomsky, Radical Priorities, p. 52] As we discuss in section D.6, nationalism always reflects the interests of the elite, not those who make up a nation and, consequently, anarchists reject the notion as nothing more than a con (i.e. the use of affection of where you live to further ruling class aims and power).</w:t>
      </w:r>
    </w:p>
    <w:p w:rsidR="00F52CFE" w:rsidRPr="00F44D6A" w:rsidRDefault="00F52CFE" w:rsidP="00F44D6A">
      <w:pPr>
        <w:pStyle w:val="CardText"/>
        <w:spacing w:line="276" w:lineRule="auto"/>
        <w:rPr>
          <w:rFonts w:ascii="Helvetica" w:hAnsi="Helvetica"/>
        </w:rPr>
      </w:pPr>
      <w:r w:rsidRPr="00F44D6A">
        <w:rPr>
          <w:rFonts w:ascii="Helvetica" w:hAnsi="Helvetica"/>
        </w:rPr>
        <w:t xml:space="preserve">Indeed, part of the state's role as defender of the ruling elite is to do so internationally, defending "national" (i.e. elite) interests against the elites of other nations. </w:t>
      </w:r>
      <w:proofErr w:type="gramStart"/>
      <w:r w:rsidRPr="00F44D6A">
        <w:rPr>
          <w:rFonts w:ascii="Helvetica" w:hAnsi="Helvetica"/>
        </w:rPr>
        <w:t>Thus</w:t>
      </w:r>
      <w:proofErr w:type="gramEnd"/>
      <w:r w:rsidRPr="00F44D6A">
        <w:rPr>
          <w:rFonts w:ascii="Helvetica" w:hAnsi="Helvetica"/>
        </w:rPr>
        <w:t xml:space="preserve"> we find that at the IMF and World Bank, nations are represented by ministers who are "closely aligned with particular constituents within their countries. The trade ministers reflect the concerns of the business community" while the "finance ministers and central bank governors are closely tied to financial community; they come from financial firms, and after their period in service, that is where they return . . . These individuals see the world through the eyes of the financial community." Unsurprisingly, the "decisions of any institution naturally reflect the perspectives and interests of those who make the decisions" and so the "policies of the international economic institutions are all too often closely aligned with the commercial and financial interests of those in the advanced industrial countries." [Joseph Stiglitz, </w:t>
      </w:r>
      <w:proofErr w:type="spellStart"/>
      <w:r w:rsidRPr="00F44D6A">
        <w:rPr>
          <w:rFonts w:ascii="Helvetica" w:hAnsi="Helvetica"/>
        </w:rPr>
        <w:t>Globalisation</w:t>
      </w:r>
      <w:proofErr w:type="spellEnd"/>
      <w:r w:rsidRPr="00F44D6A">
        <w:rPr>
          <w:rFonts w:ascii="Helvetica" w:hAnsi="Helvetica"/>
        </w:rPr>
        <w:t xml:space="preserve"> and its Discontents, pp. 19-20]</w:t>
      </w:r>
    </w:p>
    <w:p w:rsidR="00F52CFE" w:rsidRPr="00F44D6A" w:rsidRDefault="00F52CFE" w:rsidP="00F44D6A">
      <w:pPr>
        <w:pStyle w:val="CardText"/>
        <w:spacing w:line="276" w:lineRule="auto"/>
        <w:rPr>
          <w:rFonts w:ascii="Helvetica" w:hAnsi="Helvetica"/>
        </w:rPr>
      </w:pPr>
      <w:r w:rsidRPr="00F44D6A">
        <w:rPr>
          <w:rFonts w:ascii="Helvetica" w:hAnsi="Helvetica"/>
        </w:rPr>
        <w:t xml:space="preserve">This, it must be stressed, does not change in the so-called democratic state. Here, however, the primary function of the state is disguised by the "democratic" facade of the representative electoral system, through which it is made to appear that the people rule themselves. </w:t>
      </w:r>
      <w:proofErr w:type="gramStart"/>
      <w:r w:rsidRPr="00F44D6A">
        <w:rPr>
          <w:rFonts w:ascii="Helvetica" w:hAnsi="Helvetica"/>
        </w:rPr>
        <w:t>Thus</w:t>
      </w:r>
      <w:proofErr w:type="gramEnd"/>
      <w:r w:rsidRPr="00F44D6A">
        <w:rPr>
          <w:rFonts w:ascii="Helvetica" w:hAnsi="Helvetica"/>
        </w:rPr>
        <w:t xml:space="preserve"> Bakunin writes that the modern state "unites in itself the two conditions necessary for the prosperity of the capitalistic economy: State </w:t>
      </w:r>
      <w:proofErr w:type="spellStart"/>
      <w:r w:rsidRPr="00F44D6A">
        <w:rPr>
          <w:rFonts w:ascii="Helvetica" w:hAnsi="Helvetica"/>
        </w:rPr>
        <w:t>centralisation</w:t>
      </w:r>
      <w:proofErr w:type="spellEnd"/>
      <w:r w:rsidRPr="00F44D6A">
        <w:rPr>
          <w:rFonts w:ascii="Helvetica" w:hAnsi="Helvetica"/>
        </w:rPr>
        <w:t xml:space="preserve"> and the actual subjection of . . . the people . . . to the minority allegedly representing it but actually governing it." [Op. Cit., p. 210] How this is achieved is discussed in section B.2.3.</w:t>
      </w:r>
    </w:p>
    <w:p w:rsidR="00AD5069" w:rsidRPr="00F44D6A" w:rsidRDefault="00F52CFE" w:rsidP="00F44D6A">
      <w:pPr>
        <w:pStyle w:val="BlockTitle"/>
        <w:spacing w:line="276" w:lineRule="auto"/>
        <w:rPr>
          <w:rFonts w:ascii="Helvetica" w:hAnsi="Helvetica"/>
        </w:rPr>
      </w:pPr>
      <w:r w:rsidRPr="00F44D6A">
        <w:rPr>
          <w:rFonts w:ascii="Helvetica" w:hAnsi="Helvetica"/>
        </w:rPr>
        <w:br w:type="page"/>
      </w:r>
      <w:bookmarkStart w:id="30" w:name="_Toc141700196"/>
      <w:r w:rsidRPr="00F44D6A">
        <w:rPr>
          <w:rFonts w:ascii="Helvetica" w:hAnsi="Helvetica"/>
        </w:rPr>
        <w:lastRenderedPageBreak/>
        <w:t>***IMPACTS***</w:t>
      </w:r>
      <w:bookmarkEnd w:id="30"/>
    </w:p>
    <w:p w:rsidR="00F52CFE" w:rsidRPr="00F44D6A" w:rsidRDefault="00F52CFE" w:rsidP="00F44D6A">
      <w:pPr>
        <w:pStyle w:val="TagChar"/>
        <w:spacing w:line="276" w:lineRule="auto"/>
        <w:rPr>
          <w:rFonts w:ascii="Helvetica" w:hAnsi="Helvetica"/>
        </w:rPr>
      </w:pPr>
    </w:p>
    <w:p w:rsidR="00F52CFE" w:rsidRPr="00F44D6A" w:rsidRDefault="00F52CFE" w:rsidP="00F44D6A">
      <w:pPr>
        <w:pStyle w:val="BlockTitle"/>
        <w:spacing w:line="276" w:lineRule="auto"/>
        <w:rPr>
          <w:rFonts w:ascii="Helvetica" w:hAnsi="Helvetica"/>
        </w:rPr>
      </w:pPr>
      <w:bookmarkStart w:id="31" w:name="_Toc141700197"/>
      <w:r w:rsidRPr="00F44D6A">
        <w:rPr>
          <w:rFonts w:ascii="Helvetica" w:hAnsi="Helvetica"/>
        </w:rPr>
        <w:t>Impacts- Negation of Humnity</w:t>
      </w:r>
      <w:r w:rsidR="00B00E1F" w:rsidRPr="00F44D6A">
        <w:rPr>
          <w:rFonts w:ascii="Helvetica" w:hAnsi="Helvetica"/>
        </w:rPr>
        <w:t>1/</w:t>
      </w:r>
      <w:bookmarkEnd w:id="31"/>
    </w:p>
    <w:p w:rsidR="00F52CFE" w:rsidRPr="00F44D6A" w:rsidRDefault="00F52CFE" w:rsidP="00F44D6A">
      <w:pPr>
        <w:spacing w:line="276" w:lineRule="auto"/>
        <w:rPr>
          <w:rFonts w:ascii="Helvetica" w:hAnsi="Helvetica"/>
        </w:rPr>
      </w:pPr>
    </w:p>
    <w:p w:rsidR="00F52CFE" w:rsidRPr="00F44D6A" w:rsidRDefault="00F52CFE" w:rsidP="00F44D6A">
      <w:pPr>
        <w:pStyle w:val="CardText"/>
        <w:spacing w:line="276" w:lineRule="auto"/>
        <w:rPr>
          <w:rFonts w:ascii="Helvetica" w:hAnsi="Helvetica"/>
        </w:rPr>
      </w:pPr>
    </w:p>
    <w:p w:rsidR="00F52CFE" w:rsidRPr="00F44D6A" w:rsidRDefault="00F52CFE" w:rsidP="00F44D6A">
      <w:pPr>
        <w:pStyle w:val="TagChar"/>
        <w:spacing w:line="276" w:lineRule="auto"/>
        <w:rPr>
          <w:rFonts w:ascii="Helvetica" w:hAnsi="Helvetica"/>
        </w:rPr>
      </w:pPr>
      <w:r w:rsidRPr="00F44D6A">
        <w:rPr>
          <w:rFonts w:ascii="Helvetica" w:hAnsi="Helvetica"/>
        </w:rPr>
        <w:t>AUTHORITARIAN RELATIONSHIPS CONDEMN INDIVIDUALS TO NOTHINGNESS</w:t>
      </w:r>
    </w:p>
    <w:p w:rsidR="00F52CFE" w:rsidRPr="00F44D6A" w:rsidRDefault="00F52CFE" w:rsidP="00F44D6A">
      <w:pPr>
        <w:spacing w:line="276" w:lineRule="auto"/>
        <w:rPr>
          <w:rFonts w:ascii="Helvetica" w:hAnsi="Helvetica"/>
        </w:rPr>
      </w:pPr>
    </w:p>
    <w:p w:rsidR="00F52CFE" w:rsidRPr="00F44D6A" w:rsidRDefault="00F52CFE" w:rsidP="00F44D6A">
      <w:pPr>
        <w:spacing w:line="276" w:lineRule="auto"/>
        <w:rPr>
          <w:rFonts w:ascii="Helvetica" w:hAnsi="Helvetica"/>
        </w:rPr>
      </w:pPr>
      <w:bookmarkStart w:id="32" w:name="_Toc141700198"/>
      <w:r w:rsidRPr="00F44D6A">
        <w:rPr>
          <w:rStyle w:val="BlockTitleChar"/>
          <w:rFonts w:ascii="Helvetica" w:hAnsi="Helvetica"/>
        </w:rPr>
        <w:t>THE ANARCHIST FAQ</w:t>
      </w:r>
      <w:bookmarkEnd w:id="32"/>
      <w:r w:rsidRPr="00F44D6A">
        <w:rPr>
          <w:rFonts w:ascii="Helvetica" w:hAnsi="Helvetica"/>
        </w:rPr>
        <w:t xml:space="preserve"> (Iain McKay, Gary Elkin, Dave Neal and Ed Boraas), 13 </w:t>
      </w:r>
      <w:r w:rsidRPr="00F44D6A">
        <w:rPr>
          <w:rStyle w:val="BlockTitleChar"/>
          <w:rFonts w:ascii="Helvetica" w:hAnsi="Helvetica"/>
        </w:rPr>
        <w:t>May 2006</w:t>
      </w:r>
      <w:r w:rsidRPr="00F44D6A">
        <w:rPr>
          <w:rFonts w:ascii="Helvetica" w:hAnsi="Helvetica"/>
        </w:rPr>
        <w:t xml:space="preserve">, </w:t>
      </w:r>
      <w:hyperlink r:id="rId43" w:history="1">
        <w:r w:rsidRPr="00F44D6A">
          <w:rPr>
            <w:rStyle w:val="Hyperlink"/>
            <w:rFonts w:ascii="Helvetica" w:hAnsi="Helvetica"/>
          </w:rPr>
          <w:t>http://www.infoshop.org/faq/secB1.html</w:t>
        </w:r>
      </w:hyperlink>
      <w:r w:rsidRPr="00F44D6A">
        <w:rPr>
          <w:rFonts w:ascii="Helvetica" w:hAnsi="Helvetica"/>
        </w:rPr>
        <w:t xml:space="preserve">, accessed July 10, 2006//WFI KEC </w:t>
      </w:r>
    </w:p>
    <w:p w:rsidR="00F52CFE" w:rsidRPr="00F44D6A" w:rsidRDefault="00F52CFE" w:rsidP="00F44D6A">
      <w:pPr>
        <w:pStyle w:val="CardText"/>
        <w:spacing w:line="276" w:lineRule="auto"/>
        <w:rPr>
          <w:rFonts w:ascii="Helvetica" w:hAnsi="Helvetica"/>
        </w:rPr>
      </w:pPr>
    </w:p>
    <w:p w:rsidR="00F52CFE" w:rsidRPr="00F44D6A" w:rsidRDefault="00F52CFE" w:rsidP="00F44D6A">
      <w:pPr>
        <w:pStyle w:val="CardText"/>
        <w:spacing w:line="276" w:lineRule="auto"/>
        <w:rPr>
          <w:rFonts w:ascii="Helvetica" w:hAnsi="Helvetica"/>
        </w:rPr>
      </w:pPr>
      <w:r w:rsidRPr="00F44D6A">
        <w:rPr>
          <w:rFonts w:ascii="Helvetica" w:hAnsi="Helvetica"/>
        </w:rPr>
        <w:t xml:space="preserve">Anarchists argue that hierarchical social relationships will have a negative effect on those subject to them, who can no longer exercise their critical, creative and mental abilities freely. As Colin Ward argues, people "do go from womb to tomb without </w:t>
      </w:r>
      <w:proofErr w:type="spellStart"/>
      <w:r w:rsidRPr="00F44D6A">
        <w:rPr>
          <w:rFonts w:ascii="Helvetica" w:hAnsi="Helvetica"/>
        </w:rPr>
        <w:t>realising</w:t>
      </w:r>
      <w:proofErr w:type="spellEnd"/>
      <w:r w:rsidRPr="00F44D6A">
        <w:rPr>
          <w:rFonts w:ascii="Helvetica" w:hAnsi="Helvetica"/>
        </w:rPr>
        <w:t xml:space="preserve"> their human potential, precisely because the power to initiate, to participate in innovating, choosing, judging, and deciding is reserved for the top men" (and it usually is men!) [Anarchy in Action, p, 42]. Anarchism is based on the insight that there is an interrelationship between the authority structures of institutions and the psychological qualities and attitudes of individuals. </w:t>
      </w:r>
      <w:r w:rsidRPr="00F44D6A">
        <w:rPr>
          <w:rFonts w:ascii="Helvetica" w:hAnsi="Helvetica"/>
          <w:u w:val="single"/>
        </w:rPr>
        <w:t>Following orders all day hardly builds an independent, empowered, creative personality</w:t>
      </w:r>
      <w:r w:rsidRPr="00F44D6A">
        <w:rPr>
          <w:rFonts w:ascii="Helvetica" w:hAnsi="Helvetica"/>
        </w:rPr>
        <w:t xml:space="preserve"> ("authority and servility walk ever hand in hand." [Peter Kropotkin, Anarchism, p. 81]). As Emma Goldman made clear, </w:t>
      </w:r>
      <w:r w:rsidRPr="00F44D6A">
        <w:rPr>
          <w:rFonts w:ascii="Helvetica" w:hAnsi="Helvetica"/>
          <w:u w:val="single"/>
        </w:rPr>
        <w:t>if a person's "inclination and judgement are subordinated to the will of a master</w:t>
      </w:r>
      <w:r w:rsidRPr="00F44D6A">
        <w:rPr>
          <w:rFonts w:ascii="Helvetica" w:hAnsi="Helvetica"/>
        </w:rPr>
        <w:t xml:space="preserve">" (such as a boss, as most people have to sell their </w:t>
      </w:r>
      <w:proofErr w:type="spellStart"/>
      <w:r w:rsidRPr="00F44D6A">
        <w:rPr>
          <w:rFonts w:ascii="Helvetica" w:hAnsi="Helvetica"/>
        </w:rPr>
        <w:t>labour</w:t>
      </w:r>
      <w:proofErr w:type="spellEnd"/>
      <w:r w:rsidRPr="00F44D6A">
        <w:rPr>
          <w:rFonts w:ascii="Helvetica" w:hAnsi="Helvetica"/>
        </w:rPr>
        <w:t xml:space="preserve"> under capitalism) </w:t>
      </w:r>
      <w:r w:rsidRPr="00F44D6A">
        <w:rPr>
          <w:rFonts w:ascii="Helvetica" w:hAnsi="Helvetica"/>
          <w:u w:val="single"/>
        </w:rPr>
        <w:t>then little wonder such an authoritarian relationship "condemns millions of people to be mere nonentities</w:t>
      </w:r>
      <w:r w:rsidRPr="00F44D6A">
        <w:rPr>
          <w:rFonts w:ascii="Helvetica" w:hAnsi="Helvetica"/>
        </w:rPr>
        <w:t>." [Red Emma Speaks, p. 50]</w:t>
      </w:r>
    </w:p>
    <w:p w:rsidR="00F52CFE" w:rsidRPr="00F44D6A" w:rsidRDefault="00F52CFE" w:rsidP="00F44D6A">
      <w:pPr>
        <w:pStyle w:val="CardText"/>
        <w:spacing w:line="276" w:lineRule="auto"/>
        <w:rPr>
          <w:rFonts w:ascii="Helvetica" w:hAnsi="Helvetica"/>
        </w:rPr>
      </w:pPr>
    </w:p>
    <w:p w:rsidR="00F52CFE" w:rsidRPr="00F44D6A" w:rsidRDefault="00F52CFE" w:rsidP="00F44D6A">
      <w:pPr>
        <w:pStyle w:val="TagChar"/>
        <w:spacing w:line="276" w:lineRule="auto"/>
        <w:rPr>
          <w:rFonts w:ascii="Helvetica" w:hAnsi="Helvetica"/>
        </w:rPr>
      </w:pPr>
    </w:p>
    <w:p w:rsidR="00F52CFE" w:rsidRPr="00F44D6A" w:rsidRDefault="00F52CFE" w:rsidP="00F44D6A">
      <w:pPr>
        <w:pStyle w:val="Tag"/>
        <w:spacing w:line="276" w:lineRule="auto"/>
        <w:rPr>
          <w:rFonts w:ascii="Helvetica" w:hAnsi="Helvetica" w:cs="Arial"/>
          <w:color w:val="000000"/>
        </w:rPr>
      </w:pPr>
      <w:r w:rsidRPr="00F44D6A">
        <w:rPr>
          <w:rFonts w:ascii="Helvetica" w:hAnsi="Helvetica" w:cs="Arial"/>
          <w:color w:val="000000"/>
        </w:rPr>
        <w:t>HUMAN RIGHTS ARE AN ABSOLUTE MORAL IMPERATIVE</w:t>
      </w:r>
    </w:p>
    <w:p w:rsidR="00F52CFE" w:rsidRPr="00F44D6A" w:rsidRDefault="00F52CFE" w:rsidP="00F44D6A">
      <w:pPr>
        <w:spacing w:line="276" w:lineRule="auto"/>
        <w:ind w:left="720"/>
        <w:rPr>
          <w:rFonts w:ascii="Helvetica" w:hAnsi="Helvetica" w:cs="Arial"/>
          <w:color w:val="000000"/>
        </w:rPr>
      </w:pPr>
    </w:p>
    <w:p w:rsidR="00F52CFE" w:rsidRPr="00F44D6A" w:rsidRDefault="00F52CFE" w:rsidP="00F44D6A">
      <w:pPr>
        <w:spacing w:line="276" w:lineRule="auto"/>
        <w:ind w:left="720"/>
        <w:rPr>
          <w:rFonts w:ascii="Helvetica" w:hAnsi="Helvetica" w:cs="Arial"/>
          <w:color w:val="000000"/>
        </w:rPr>
      </w:pPr>
      <w:r w:rsidRPr="00F44D6A">
        <w:rPr>
          <w:rFonts w:ascii="Helvetica" w:hAnsi="Helvetica" w:cs="Arial"/>
          <w:color w:val="000000"/>
        </w:rPr>
        <w:t xml:space="preserve">Alan </w:t>
      </w:r>
      <w:r w:rsidRPr="00F44D6A">
        <w:rPr>
          <w:rFonts w:ascii="Helvetica" w:hAnsi="Helvetica" w:cs="Arial"/>
          <w:b/>
          <w:color w:val="000000"/>
          <w:sz w:val="28"/>
          <w:u w:val="thick" w:color="000000"/>
        </w:rPr>
        <w:t>Gewirth</w:t>
      </w:r>
      <w:r w:rsidRPr="00F44D6A">
        <w:rPr>
          <w:rFonts w:ascii="Helvetica" w:hAnsi="Helvetica" w:cs="Arial"/>
          <w:color w:val="000000"/>
        </w:rPr>
        <w:t xml:space="preserve">, </w:t>
      </w:r>
      <w:proofErr w:type="spellStart"/>
      <w:r w:rsidRPr="00F44D6A">
        <w:rPr>
          <w:rFonts w:ascii="Helvetica" w:hAnsi="Helvetica" w:cs="Arial"/>
          <w:color w:val="000000"/>
        </w:rPr>
        <w:t>Professory</w:t>
      </w:r>
      <w:proofErr w:type="spellEnd"/>
      <w:r w:rsidRPr="00F44D6A">
        <w:rPr>
          <w:rFonts w:ascii="Helvetica" w:hAnsi="Helvetica" w:cs="Arial"/>
          <w:color w:val="000000"/>
        </w:rPr>
        <w:t>, Philosophy, University of Chicago, HUMAN RIGHTS, 19</w:t>
      </w:r>
      <w:r w:rsidRPr="00F44D6A">
        <w:rPr>
          <w:rFonts w:ascii="Helvetica" w:hAnsi="Helvetica" w:cs="Arial"/>
          <w:b/>
          <w:color w:val="000000"/>
          <w:sz w:val="28"/>
          <w:u w:val="thick" w:color="000000"/>
        </w:rPr>
        <w:t>82</w:t>
      </w:r>
      <w:r w:rsidRPr="00F44D6A">
        <w:rPr>
          <w:rFonts w:ascii="Helvetica" w:hAnsi="Helvetica" w:cs="Arial"/>
          <w:color w:val="000000"/>
        </w:rPr>
        <w:t>.</w:t>
      </w:r>
    </w:p>
    <w:p w:rsidR="00F52CFE" w:rsidRPr="00F44D6A" w:rsidRDefault="00F52CFE" w:rsidP="00F44D6A">
      <w:pPr>
        <w:pStyle w:val="evidencetextCharChar"/>
        <w:spacing w:line="276" w:lineRule="auto"/>
        <w:rPr>
          <w:rFonts w:ascii="Helvetica" w:hAnsi="Helvetica"/>
        </w:rPr>
      </w:pPr>
    </w:p>
    <w:p w:rsidR="00F52CFE" w:rsidRPr="00F44D6A" w:rsidRDefault="00F52CFE" w:rsidP="00F44D6A">
      <w:pPr>
        <w:pStyle w:val="CardText"/>
        <w:spacing w:line="276" w:lineRule="auto"/>
        <w:rPr>
          <w:rFonts w:ascii="Helvetica" w:hAnsi="Helvetica"/>
        </w:rPr>
      </w:pPr>
      <w:r w:rsidRPr="00F44D6A">
        <w:rPr>
          <w:rFonts w:ascii="Helvetica" w:hAnsi="Helvetica"/>
          <w:sz w:val="12"/>
        </w:rPr>
        <w:t>The primary thesis of the following essays is that</w:t>
      </w:r>
      <w:r w:rsidRPr="00F44D6A">
        <w:rPr>
          <w:rFonts w:ascii="Helvetica" w:hAnsi="Helvetica"/>
        </w:rPr>
        <w:t xml:space="preserve"> </w:t>
      </w:r>
      <w:r w:rsidRPr="00F44D6A">
        <w:rPr>
          <w:rStyle w:val="UnderlinesCharChar"/>
          <w:rFonts w:ascii="Helvetica" w:hAnsi="Helvetica"/>
          <w:b w:val="0"/>
          <w:bCs w:val="0"/>
          <w:highlight w:val="lightGray"/>
        </w:rPr>
        <w:t>human rights are of supreme importance, and are central to all other moral considerations, because they are rights of every human being to the necessary conditions of human action, i.e., those conditions that must be fulfilled if human action is to be possible either at all</w:t>
      </w:r>
      <w:r w:rsidRPr="00F44D6A">
        <w:rPr>
          <w:rFonts w:ascii="Helvetica" w:hAnsi="Helvetica"/>
        </w:rPr>
        <w:t xml:space="preserve"> </w:t>
      </w:r>
      <w:r w:rsidRPr="00F44D6A">
        <w:rPr>
          <w:rFonts w:ascii="Helvetica" w:hAnsi="Helvetica"/>
          <w:sz w:val="12"/>
        </w:rPr>
        <w:t>or with general chances of success in achieving the purposes for which humans act.  Because they are such rights</w:t>
      </w:r>
      <w:r w:rsidRPr="00F44D6A">
        <w:rPr>
          <w:rFonts w:ascii="Helvetica" w:hAnsi="Helvetica"/>
        </w:rPr>
        <w:t xml:space="preserve">, </w:t>
      </w:r>
      <w:r w:rsidRPr="00F44D6A">
        <w:rPr>
          <w:rStyle w:val="UnderlinesCharChar"/>
          <w:rFonts w:ascii="Helvetica" w:hAnsi="Helvetica"/>
          <w:b w:val="0"/>
          <w:bCs w:val="0"/>
          <w:highlight w:val="lightGray"/>
        </w:rPr>
        <w:t>they must be respected by every human being, in the primary justification of governance is that they serve to secure these rights.</w:t>
      </w:r>
      <w:r w:rsidRPr="00F44D6A">
        <w:rPr>
          <w:rStyle w:val="UnderlinesCharChar"/>
          <w:rFonts w:ascii="Helvetica" w:hAnsi="Helvetica"/>
        </w:rPr>
        <w:t xml:space="preserve">  </w:t>
      </w:r>
      <w:proofErr w:type="gramStart"/>
      <w:r w:rsidRPr="00F44D6A">
        <w:rPr>
          <w:rFonts w:ascii="Helvetica" w:hAnsi="Helvetica"/>
          <w:sz w:val="12"/>
        </w:rPr>
        <w:t>Thus</w:t>
      </w:r>
      <w:proofErr w:type="gramEnd"/>
      <w:r w:rsidRPr="00F44D6A">
        <w:rPr>
          <w:rFonts w:ascii="Helvetica" w:hAnsi="Helvetica"/>
          <w:sz w:val="12"/>
        </w:rPr>
        <w:t xml:space="preserve"> the Subjects as well as the respondents of human rights are all human beings; the Objects of the rights are the aforesaid necessary conditions of human action and of successful action in general; and</w:t>
      </w:r>
      <w:r w:rsidRPr="00F44D6A">
        <w:rPr>
          <w:rFonts w:ascii="Helvetica" w:hAnsi="Helvetica"/>
        </w:rPr>
        <w:t xml:space="preserve"> </w:t>
      </w:r>
      <w:r w:rsidRPr="00F44D6A">
        <w:rPr>
          <w:rStyle w:val="UnderlinesCharChar"/>
          <w:rFonts w:ascii="Helvetica" w:hAnsi="Helvetica"/>
          <w:b w:val="0"/>
          <w:bCs w:val="0"/>
          <w:highlight w:val="lightGray"/>
        </w:rPr>
        <w:t>the justifying basis of the rights is the moral principle which establishes that all humans are equally entitled to have these necessary conditions, to fulfill the general needs of human agency.</w:t>
      </w:r>
    </w:p>
    <w:p w:rsidR="00B00E1F" w:rsidRPr="00F44D6A" w:rsidRDefault="00B00E1F" w:rsidP="00F44D6A">
      <w:pPr>
        <w:pStyle w:val="BlockTitle"/>
        <w:spacing w:line="276" w:lineRule="auto"/>
        <w:rPr>
          <w:rFonts w:ascii="Helvetica" w:hAnsi="Helvetica"/>
        </w:rPr>
      </w:pPr>
      <w:r w:rsidRPr="00F44D6A">
        <w:rPr>
          <w:rFonts w:ascii="Helvetica" w:hAnsi="Helvetica"/>
        </w:rPr>
        <w:br w:type="page"/>
      </w:r>
      <w:bookmarkStart w:id="33" w:name="_Toc141700199"/>
      <w:r w:rsidRPr="00F44D6A">
        <w:rPr>
          <w:rFonts w:ascii="Helvetica" w:hAnsi="Helvetica"/>
        </w:rPr>
        <w:lastRenderedPageBreak/>
        <w:t xml:space="preserve">Impacts- Negation of </w:t>
      </w:r>
      <w:proofErr w:type="spellStart"/>
      <w:r w:rsidRPr="00F44D6A">
        <w:rPr>
          <w:rFonts w:ascii="Helvetica" w:hAnsi="Helvetica"/>
        </w:rPr>
        <w:t>Humnity</w:t>
      </w:r>
      <w:proofErr w:type="spellEnd"/>
      <w:r w:rsidRPr="00F44D6A">
        <w:rPr>
          <w:rFonts w:ascii="Helvetica" w:hAnsi="Helvetica"/>
        </w:rPr>
        <w:t xml:space="preserve"> 2/</w:t>
      </w:r>
      <w:bookmarkEnd w:id="33"/>
    </w:p>
    <w:p w:rsidR="00B00E1F" w:rsidRPr="00F44D6A" w:rsidRDefault="00B00E1F" w:rsidP="00F44D6A">
      <w:pPr>
        <w:spacing w:line="276" w:lineRule="auto"/>
        <w:rPr>
          <w:rFonts w:ascii="Helvetica" w:hAnsi="Helvetica"/>
        </w:rPr>
      </w:pPr>
    </w:p>
    <w:p w:rsidR="00B00E1F" w:rsidRPr="00F44D6A" w:rsidRDefault="00B00E1F" w:rsidP="00F44D6A">
      <w:pPr>
        <w:pStyle w:val="Tag"/>
        <w:spacing w:line="276" w:lineRule="auto"/>
        <w:rPr>
          <w:rFonts w:ascii="Helvetica" w:hAnsi="Helvetica"/>
        </w:rPr>
      </w:pPr>
      <w:r w:rsidRPr="00F44D6A">
        <w:rPr>
          <w:rFonts w:ascii="Helvetica" w:hAnsi="Helvetica"/>
        </w:rPr>
        <w:t>THIS DENIAL OF FREEDOM AND INDIVIDUALITY IS A DENIAL OF TRUE EXISTENCE</w:t>
      </w:r>
    </w:p>
    <w:p w:rsidR="00B00E1F" w:rsidRPr="00F44D6A" w:rsidRDefault="00B00E1F" w:rsidP="00F44D6A">
      <w:pPr>
        <w:pStyle w:val="Tag"/>
        <w:spacing w:line="276" w:lineRule="auto"/>
        <w:rPr>
          <w:rFonts w:ascii="Helvetica" w:hAnsi="Helvetica"/>
        </w:rPr>
      </w:pPr>
    </w:p>
    <w:p w:rsidR="00B00E1F" w:rsidRPr="00F44D6A" w:rsidRDefault="00B00E1F" w:rsidP="00F44D6A">
      <w:pPr>
        <w:pStyle w:val="CitationCharChar"/>
        <w:spacing w:line="276" w:lineRule="auto"/>
        <w:rPr>
          <w:rFonts w:ascii="Helvetica" w:hAnsi="Helvetica"/>
        </w:rPr>
      </w:pPr>
      <w:r w:rsidRPr="00F44D6A">
        <w:rPr>
          <w:rFonts w:ascii="Helvetica" w:hAnsi="Helvetica"/>
        </w:rPr>
        <w:t xml:space="preserve">Iain </w:t>
      </w:r>
      <w:r w:rsidRPr="00F44D6A">
        <w:rPr>
          <w:rStyle w:val="boldciteCharChar0"/>
          <w:rFonts w:ascii="Helvetica" w:hAnsi="Helvetica"/>
        </w:rPr>
        <w:t>McKay et al</w:t>
      </w:r>
      <w:r w:rsidRPr="00F44D6A">
        <w:rPr>
          <w:rFonts w:ascii="Helvetica" w:hAnsi="Helvetica"/>
        </w:rPr>
        <w:t>, Gary Elkin, Dave Neal and Ed Boraas</w:t>
      </w:r>
      <w:r w:rsidRPr="00F44D6A">
        <w:rPr>
          <w:rStyle w:val="boldciteCharChar0"/>
          <w:rFonts w:ascii="Helvetica" w:hAnsi="Helvetica"/>
          <w:b w:val="0"/>
        </w:rPr>
        <w:t>;</w:t>
      </w:r>
      <w:r w:rsidRPr="00F44D6A">
        <w:rPr>
          <w:rFonts w:ascii="Helvetica" w:hAnsi="Helvetica"/>
        </w:rPr>
        <w:t xml:space="preserve"> The Anarchist FAQ, May 13, 20</w:t>
      </w:r>
      <w:r w:rsidRPr="00F44D6A">
        <w:rPr>
          <w:rStyle w:val="boldciteCharChar0"/>
          <w:rFonts w:ascii="Helvetica" w:hAnsi="Helvetica"/>
        </w:rPr>
        <w:t>06</w:t>
      </w:r>
      <w:r w:rsidRPr="00F44D6A">
        <w:rPr>
          <w:rFonts w:ascii="Helvetica" w:hAnsi="Helvetica"/>
        </w:rPr>
        <w:t xml:space="preserve">; </w:t>
      </w:r>
      <w:hyperlink r:id="rId44" w:history="1">
        <w:r w:rsidRPr="00F44D6A">
          <w:rPr>
            <w:rStyle w:val="Hyperlink"/>
            <w:rFonts w:ascii="Helvetica" w:hAnsi="Helvetica"/>
          </w:rPr>
          <w:t>http://www.infoshop.org/faq/secA2.html</w:t>
        </w:r>
      </w:hyperlink>
      <w:r w:rsidRPr="00F44D6A">
        <w:rPr>
          <w:rFonts w:ascii="Helvetica" w:hAnsi="Helvetica"/>
        </w:rPr>
        <w:t>; Accessed July 10, 2006; // WFI- DR</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CardText"/>
        <w:spacing w:line="276" w:lineRule="auto"/>
        <w:rPr>
          <w:rFonts w:ascii="Helvetica" w:hAnsi="Helvetica"/>
        </w:rPr>
      </w:pPr>
      <w:r w:rsidRPr="00F44D6A">
        <w:rPr>
          <w:rFonts w:ascii="Helvetica" w:hAnsi="Helvetica"/>
        </w:rPr>
        <w:t>An anarchist can be regarded, in Bakunin's words, as a "fanatic lover of freedom, considering it as the unique environment within which the intelligence, dignity and happiness of mankind can develop and increase." [Michael Bakunin: Selected Writings, p. 196] Because human beings are thinking creatures, to deny them liberty is to deny them the opportunity to think for themselves, which is to deny their very existence as humans. For anarchists, freedom is a product of our humanity, because:</w:t>
      </w:r>
    </w:p>
    <w:p w:rsidR="00B00E1F" w:rsidRPr="00F44D6A" w:rsidRDefault="00B00E1F" w:rsidP="00F44D6A">
      <w:pPr>
        <w:pStyle w:val="CardText"/>
        <w:spacing w:line="276" w:lineRule="auto"/>
        <w:rPr>
          <w:rFonts w:ascii="Helvetica" w:hAnsi="Helvetica"/>
        </w:rPr>
      </w:pPr>
      <w:r w:rsidRPr="00F44D6A">
        <w:rPr>
          <w:rFonts w:ascii="Helvetica" w:hAnsi="Helvetica"/>
        </w:rPr>
        <w:t xml:space="preserve"> "The very fact. . . that a person has a consciousness of self, of being different from others, creates a desire to act freely. The craving for liberty and self-expression is a very fundamental and dominant trait." [Emma Goldman, Red Emma Speaks, p. 439]</w:t>
      </w:r>
    </w:p>
    <w:p w:rsidR="00B00E1F" w:rsidRPr="00F44D6A" w:rsidRDefault="00B00E1F" w:rsidP="00F44D6A">
      <w:pPr>
        <w:pStyle w:val="CardText"/>
        <w:spacing w:line="276" w:lineRule="auto"/>
        <w:rPr>
          <w:rFonts w:ascii="Helvetica" w:hAnsi="Helvetica"/>
        </w:rPr>
      </w:pPr>
      <w:r w:rsidRPr="00F44D6A">
        <w:rPr>
          <w:rFonts w:ascii="Helvetica" w:hAnsi="Helvetica"/>
        </w:rPr>
        <w:t>For this reason, anarchism "proposes to rescue the self-respect and independence of the individual from all restraint and invasion by authority. Only in freedom can man [sic!] grow to his full stature. Only in freedom will he learn to think and move, and give the very best of himself. Only in freedom will he realize the true force of the social bonds which tie men together, and which are the true foundations of a normal social life." [Op. Cit., pp. 72-3]</w:t>
      </w:r>
    </w:p>
    <w:p w:rsidR="00B00E1F" w:rsidRPr="00F44D6A" w:rsidRDefault="00B00E1F" w:rsidP="00F44D6A">
      <w:pPr>
        <w:pStyle w:val="CardText"/>
        <w:spacing w:line="276" w:lineRule="auto"/>
        <w:rPr>
          <w:rFonts w:ascii="Helvetica" w:hAnsi="Helvetica"/>
        </w:rPr>
      </w:pPr>
      <w:r w:rsidRPr="00F44D6A">
        <w:rPr>
          <w:rFonts w:ascii="Helvetica" w:hAnsi="Helvetica"/>
        </w:rPr>
        <w:t xml:space="preserve">Thus, for anarchists, freedom is basically individuals pursuing their own good in their own way. Doing so calls forth the activity and power of individuals as they make decisions for and about themselves and their lives. Only liberty can ensure individual development and diversity. This is because when individuals govern themselves and make their own </w:t>
      </w:r>
      <w:proofErr w:type="gramStart"/>
      <w:r w:rsidRPr="00F44D6A">
        <w:rPr>
          <w:rFonts w:ascii="Helvetica" w:hAnsi="Helvetica"/>
        </w:rPr>
        <w:t>decisions</w:t>
      </w:r>
      <w:proofErr w:type="gramEnd"/>
      <w:r w:rsidRPr="00F44D6A">
        <w:rPr>
          <w:rFonts w:ascii="Helvetica" w:hAnsi="Helvetica"/>
        </w:rPr>
        <w:t xml:space="preserve"> they have to exercise their minds and this can have no other effect than expanding and stimulating the individuals involved. As Malatesta put it, "[f]or people to become educated to freedom and the management of their own interests, they must be left to act for themselves, to feel responsibility for their own actions in the good or bad that comes from them. They'd make mistakes, but they'd understand from the consequences where they'd gone wrong and try out new ways." [Fra </w:t>
      </w:r>
      <w:proofErr w:type="spellStart"/>
      <w:r w:rsidRPr="00F44D6A">
        <w:rPr>
          <w:rFonts w:ascii="Helvetica" w:hAnsi="Helvetica"/>
        </w:rPr>
        <w:t>Contadini</w:t>
      </w:r>
      <w:proofErr w:type="spellEnd"/>
      <w:r w:rsidRPr="00F44D6A">
        <w:rPr>
          <w:rFonts w:ascii="Helvetica" w:hAnsi="Helvetica"/>
        </w:rPr>
        <w:t>, p. 26]</w:t>
      </w:r>
    </w:p>
    <w:p w:rsidR="00B00E1F" w:rsidRPr="00F44D6A" w:rsidRDefault="00B00E1F" w:rsidP="00F44D6A">
      <w:pPr>
        <w:pStyle w:val="CardText"/>
        <w:spacing w:line="276" w:lineRule="auto"/>
        <w:rPr>
          <w:rFonts w:ascii="Helvetica" w:hAnsi="Helvetica"/>
        </w:rPr>
      </w:pPr>
      <w:r w:rsidRPr="00F44D6A">
        <w:rPr>
          <w:rFonts w:ascii="Helvetica" w:hAnsi="Helvetica"/>
        </w:rPr>
        <w:t xml:space="preserve">So, liberty is the precondition for the maximum development of one's individual potential, which is also a social product and can be achieved only in and through community. A healthy, free community will produce free individuals, who in turn will shape the community and enrich the social relationships between the people of whom it is composed. </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Tag"/>
        <w:spacing w:line="276" w:lineRule="auto"/>
        <w:rPr>
          <w:rFonts w:ascii="Helvetica" w:hAnsi="Helvetica"/>
        </w:rPr>
      </w:pPr>
      <w:r w:rsidRPr="00F44D6A">
        <w:rPr>
          <w:rFonts w:ascii="Helvetica" w:hAnsi="Helvetica"/>
        </w:rPr>
        <w:t>Hierarchy is everywhere, ruining lives</w:t>
      </w:r>
    </w:p>
    <w:p w:rsidR="00B00E1F" w:rsidRPr="00F44D6A" w:rsidRDefault="00B00E1F"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45" w:history="1">
        <w:r w:rsidRPr="00F44D6A">
          <w:rPr>
            <w:rStyle w:val="Hyperlink"/>
            <w:rFonts w:ascii="Helvetica" w:hAnsi="Helvetica"/>
          </w:rPr>
          <w:t>http://www.infoshop.org/faq/secA2.html</w:t>
        </w:r>
      </w:hyperlink>
      <w:r w:rsidRPr="00F44D6A">
        <w:rPr>
          <w:rFonts w:ascii="Helvetica" w:hAnsi="Helvetica"/>
        </w:rPr>
        <w:t>; Accessed July 10, 2006; // WFI- DR</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StyleCardTextArial"/>
        <w:spacing w:line="276" w:lineRule="auto"/>
        <w:rPr>
          <w:rFonts w:ascii="Helvetica" w:hAnsi="Helvetica"/>
        </w:rPr>
      </w:pPr>
      <w:r w:rsidRPr="00F44D6A">
        <w:rPr>
          <w:rFonts w:ascii="Helvetica" w:hAnsi="Helvetica"/>
        </w:rPr>
        <w:t>The effects of hierarchy can be seen all around us. It does not work. Hierarchy and authority exist everywhere, in the workplace, at home, in the street. As Bob Black puts it, "[</w:t>
      </w:r>
      <w:proofErr w:type="spellStart"/>
      <w:r w:rsidRPr="00F44D6A">
        <w:rPr>
          <w:rFonts w:ascii="Helvetica" w:hAnsi="Helvetica"/>
        </w:rPr>
        <w:t>i</w:t>
      </w:r>
      <w:proofErr w:type="spellEnd"/>
      <w:r w:rsidRPr="00F44D6A">
        <w:rPr>
          <w:rFonts w:ascii="Helvetica" w:hAnsi="Helvetica"/>
        </w:rPr>
        <w:t>]f you spend most of your waking life taking orders or kissing ass, if you get habituated to hierarchy, you will become passive-aggressive, sado-masochistic, servile and stupefied, and you will carry that load into every aspect of the balance of your life." ["The Libertarian as Conservative," The Abolition of Work and other essays, pp. 147-8]</w:t>
      </w:r>
    </w:p>
    <w:p w:rsidR="00B00E1F" w:rsidRPr="00F44D6A" w:rsidRDefault="00B00E1F" w:rsidP="00F44D6A">
      <w:pPr>
        <w:pStyle w:val="BlockTitle"/>
        <w:spacing w:line="276" w:lineRule="auto"/>
        <w:rPr>
          <w:rFonts w:ascii="Helvetica" w:hAnsi="Helvetica"/>
        </w:rPr>
      </w:pPr>
      <w:r w:rsidRPr="00F44D6A">
        <w:rPr>
          <w:rFonts w:ascii="Helvetica" w:hAnsi="Helvetica"/>
        </w:rPr>
        <w:br w:type="page"/>
      </w:r>
      <w:bookmarkStart w:id="34" w:name="_Toc141700200"/>
      <w:r w:rsidRPr="00F44D6A">
        <w:rPr>
          <w:rFonts w:ascii="Helvetica" w:hAnsi="Helvetica"/>
        </w:rPr>
        <w:lastRenderedPageBreak/>
        <w:t xml:space="preserve">Impacts- Negation of </w:t>
      </w:r>
      <w:proofErr w:type="spellStart"/>
      <w:r w:rsidRPr="00F44D6A">
        <w:rPr>
          <w:rFonts w:ascii="Helvetica" w:hAnsi="Helvetica"/>
        </w:rPr>
        <w:t>Humnity</w:t>
      </w:r>
      <w:proofErr w:type="spellEnd"/>
      <w:r w:rsidRPr="00F44D6A">
        <w:rPr>
          <w:rFonts w:ascii="Helvetica" w:hAnsi="Helvetica"/>
        </w:rPr>
        <w:t xml:space="preserve"> 3/</w:t>
      </w:r>
      <w:bookmarkEnd w:id="34"/>
    </w:p>
    <w:p w:rsidR="00B00E1F" w:rsidRPr="00F44D6A" w:rsidRDefault="00B00E1F" w:rsidP="00F44D6A">
      <w:pPr>
        <w:pStyle w:val="TagChar"/>
        <w:spacing w:line="276" w:lineRule="auto"/>
        <w:rPr>
          <w:rFonts w:ascii="Helvetica" w:hAnsi="Helvetica"/>
        </w:rPr>
      </w:pPr>
    </w:p>
    <w:p w:rsidR="00B00E1F" w:rsidRPr="00F44D6A" w:rsidRDefault="00B00E1F" w:rsidP="00F44D6A">
      <w:pPr>
        <w:pStyle w:val="TagChar"/>
        <w:spacing w:line="276" w:lineRule="auto"/>
        <w:rPr>
          <w:rFonts w:ascii="Helvetica" w:hAnsi="Helvetica"/>
        </w:rPr>
      </w:pPr>
      <w:r w:rsidRPr="00F44D6A">
        <w:rPr>
          <w:rFonts w:ascii="Helvetica" w:hAnsi="Helvetica"/>
        </w:rPr>
        <w:t>POWER AFFECTS EVERYONE INCLUDING THE LEADERS WHO BECOME DEHUMANIZED THEMSELVES</w:t>
      </w:r>
    </w:p>
    <w:p w:rsidR="00B00E1F" w:rsidRPr="00F44D6A" w:rsidRDefault="00B00E1F" w:rsidP="00F44D6A">
      <w:pPr>
        <w:spacing w:line="276" w:lineRule="auto"/>
        <w:rPr>
          <w:rFonts w:ascii="Helvetica" w:hAnsi="Helvetica"/>
        </w:rPr>
      </w:pPr>
    </w:p>
    <w:p w:rsidR="00B00E1F" w:rsidRPr="00F44D6A" w:rsidRDefault="00B00E1F" w:rsidP="00F44D6A">
      <w:pPr>
        <w:pStyle w:val="boldciteChar"/>
        <w:spacing w:line="276" w:lineRule="auto"/>
        <w:rPr>
          <w:rFonts w:ascii="Helvetica" w:hAnsi="Helvetica"/>
        </w:rPr>
      </w:pPr>
      <w:r w:rsidRPr="00F44D6A">
        <w:rPr>
          <w:rFonts w:ascii="Helvetica" w:hAnsi="Helvetica"/>
        </w:rPr>
        <w:t>THE ANARCHIST FAQ 06</w:t>
      </w:r>
    </w:p>
    <w:p w:rsidR="00B00E1F" w:rsidRPr="00F44D6A" w:rsidRDefault="00B00E1F" w:rsidP="00F44D6A">
      <w:pPr>
        <w:spacing w:line="276" w:lineRule="auto"/>
        <w:rPr>
          <w:rFonts w:ascii="Helvetica" w:hAnsi="Helvetica"/>
        </w:rPr>
      </w:pPr>
      <w:r w:rsidRPr="00F44D6A">
        <w:rPr>
          <w:rFonts w:ascii="Helvetica" w:hAnsi="Helvetica"/>
        </w:rPr>
        <w:t xml:space="preserve">(Iain McKay, Gary Elkin, Dave Neal and Ed Boraas), 13 May 2006, </w:t>
      </w:r>
      <w:hyperlink r:id="rId46" w:history="1">
        <w:r w:rsidRPr="00F44D6A">
          <w:rPr>
            <w:rFonts w:ascii="Helvetica" w:hAnsi="Helvetica"/>
          </w:rPr>
          <w:t>http://www.infoshop.org/faq/secB1.html</w:t>
        </w:r>
      </w:hyperlink>
      <w:r w:rsidRPr="00F44D6A">
        <w:rPr>
          <w:rFonts w:ascii="Helvetica" w:hAnsi="Helvetica"/>
        </w:rPr>
        <w:t>, accessed July 10, 2006//WFI KEC</w:t>
      </w:r>
    </w:p>
    <w:p w:rsidR="00B00E1F" w:rsidRPr="00F44D6A" w:rsidRDefault="00B00E1F" w:rsidP="00F44D6A">
      <w:pPr>
        <w:pStyle w:val="TagChar"/>
        <w:spacing w:line="276" w:lineRule="auto"/>
        <w:rPr>
          <w:rFonts w:ascii="Helvetica" w:hAnsi="Helvetica"/>
        </w:rPr>
      </w:pPr>
    </w:p>
    <w:p w:rsidR="00B00E1F" w:rsidRPr="00F44D6A" w:rsidRDefault="00B00E1F" w:rsidP="00F44D6A">
      <w:pPr>
        <w:pStyle w:val="TagChar"/>
        <w:spacing w:line="276" w:lineRule="auto"/>
        <w:rPr>
          <w:rFonts w:ascii="Helvetica" w:hAnsi="Helvetica"/>
        </w:rPr>
      </w:pPr>
      <w:r w:rsidRPr="00F44D6A">
        <w:rPr>
          <w:rFonts w:ascii="Helvetica" w:hAnsi="Helvetica"/>
        </w:rPr>
        <w:t>If we look at those at the top of the system, yes, indeed they often do very well in terms of material goods and access to education, leisure, health and so on but they lose their humanity and individuality. As Bakunin pointed out, "</w:t>
      </w:r>
      <w:r w:rsidRPr="00F44D6A">
        <w:rPr>
          <w:rFonts w:ascii="Helvetica" w:hAnsi="Helvetica"/>
          <w:u w:val="single"/>
        </w:rPr>
        <w:t>power and authority corrupt those who exercise them as much as those who are compelled to submit to them</w:t>
      </w:r>
      <w:r w:rsidRPr="00F44D6A">
        <w:rPr>
          <w:rFonts w:ascii="Helvetica" w:hAnsi="Helvetica"/>
        </w:rPr>
        <w:t xml:space="preserve">." [The Political Philosophy of Bakunin, p. 249] </w:t>
      </w:r>
      <w:r w:rsidRPr="00F44D6A">
        <w:rPr>
          <w:rFonts w:ascii="Helvetica" w:hAnsi="Helvetica"/>
          <w:u w:val="single"/>
        </w:rPr>
        <w:t>Power operates destructively, even on those who have it, reducing their individuality</w:t>
      </w:r>
      <w:r w:rsidRPr="00F44D6A">
        <w:rPr>
          <w:rFonts w:ascii="Helvetica" w:hAnsi="Helvetica"/>
        </w:rPr>
        <w:t xml:space="preserve"> as it "renders them stupid and brutal, even when they were originally endowed with the best of talents. </w:t>
      </w:r>
      <w:r w:rsidRPr="00F44D6A">
        <w:rPr>
          <w:rFonts w:ascii="Helvetica" w:hAnsi="Helvetica"/>
          <w:u w:val="single"/>
        </w:rPr>
        <w:t>One who is constantly striving to force everything into a mechanical order at last becomes a machine himself and loses all human feeling</w:t>
      </w:r>
      <w:r w:rsidRPr="00F44D6A">
        <w:rPr>
          <w:rFonts w:ascii="Helvetica" w:hAnsi="Helvetica"/>
        </w:rPr>
        <w:t>." [Rudolf Rocker, Anarcho-Syndicalism, pp. 17-8]</w:t>
      </w:r>
    </w:p>
    <w:p w:rsidR="00B00E1F" w:rsidRPr="00F44D6A" w:rsidRDefault="00B00E1F" w:rsidP="00F44D6A">
      <w:pPr>
        <w:pStyle w:val="BlockTitle"/>
        <w:spacing w:line="276" w:lineRule="auto"/>
        <w:rPr>
          <w:rFonts w:ascii="Helvetica" w:hAnsi="Helvetica"/>
        </w:rPr>
      </w:pPr>
      <w:r w:rsidRPr="00F44D6A">
        <w:rPr>
          <w:rFonts w:ascii="Helvetica" w:hAnsi="Helvetica"/>
        </w:rPr>
        <w:br w:type="page"/>
      </w:r>
      <w:bookmarkStart w:id="35" w:name="_Toc141700201"/>
      <w:r w:rsidRPr="00F44D6A">
        <w:rPr>
          <w:rFonts w:ascii="Helvetica" w:hAnsi="Helvetica"/>
        </w:rPr>
        <w:lastRenderedPageBreak/>
        <w:t>Impacts- War and Destruction</w:t>
      </w:r>
      <w:bookmarkEnd w:id="35"/>
    </w:p>
    <w:p w:rsidR="00B00E1F" w:rsidRPr="00F44D6A" w:rsidRDefault="00B00E1F" w:rsidP="00F44D6A">
      <w:pPr>
        <w:pStyle w:val="CardText"/>
        <w:spacing w:line="276" w:lineRule="auto"/>
        <w:rPr>
          <w:rFonts w:ascii="Helvetica" w:hAnsi="Helvetica"/>
        </w:rPr>
      </w:pPr>
    </w:p>
    <w:p w:rsidR="00B00E1F" w:rsidRPr="00F44D6A" w:rsidRDefault="00B00E1F" w:rsidP="00F44D6A">
      <w:pPr>
        <w:spacing w:line="276" w:lineRule="auto"/>
        <w:rPr>
          <w:rFonts w:ascii="Helvetica" w:hAnsi="Helvetica"/>
        </w:rPr>
      </w:pPr>
      <w:r w:rsidRPr="00F44D6A">
        <w:rPr>
          <w:rFonts w:ascii="Helvetica" w:hAnsi="Helvetica"/>
        </w:rPr>
        <w:t>THE STATE’S USE OF ITS TREMENDOUS POWER ARE USED TO JUSTIFY WAR, DEATH SQUADS, AND UNSPEAKABLE HORRORS AGAINST HUMANITY</w:t>
      </w:r>
    </w:p>
    <w:p w:rsidR="00B00E1F" w:rsidRPr="00F44D6A" w:rsidRDefault="00B00E1F" w:rsidP="00F44D6A">
      <w:pPr>
        <w:pStyle w:val="CardText"/>
        <w:spacing w:line="276" w:lineRule="auto"/>
        <w:rPr>
          <w:rFonts w:ascii="Helvetica" w:hAnsi="Helvetica"/>
        </w:rPr>
      </w:pPr>
    </w:p>
    <w:p w:rsidR="00B00E1F" w:rsidRPr="00F44D6A" w:rsidRDefault="00B00E1F" w:rsidP="00F44D6A">
      <w:pPr>
        <w:spacing w:line="276" w:lineRule="auto"/>
        <w:rPr>
          <w:rFonts w:ascii="Helvetica" w:hAnsi="Helvetica"/>
        </w:rPr>
      </w:pPr>
      <w:r w:rsidRPr="00F44D6A">
        <w:rPr>
          <w:rFonts w:ascii="Helvetica" w:hAnsi="Helvetica"/>
        </w:rPr>
        <w:t>THE ANARCHIST FAQ 06</w:t>
      </w:r>
    </w:p>
    <w:p w:rsidR="00B00E1F" w:rsidRPr="00F44D6A" w:rsidRDefault="00B00E1F" w:rsidP="00F44D6A">
      <w:pPr>
        <w:spacing w:line="276" w:lineRule="auto"/>
        <w:rPr>
          <w:rFonts w:ascii="Helvetica" w:hAnsi="Helvetica"/>
        </w:rPr>
      </w:pPr>
      <w:r w:rsidRPr="00F44D6A">
        <w:rPr>
          <w:rFonts w:ascii="Helvetica" w:hAnsi="Helvetica"/>
        </w:rPr>
        <w:t xml:space="preserve">[13 May 2006, </w:t>
      </w:r>
      <w:hyperlink r:id="rId47"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CardText"/>
        <w:spacing w:line="276" w:lineRule="auto"/>
        <w:rPr>
          <w:rFonts w:ascii="Helvetica" w:hAnsi="Helvetica"/>
        </w:rPr>
      </w:pPr>
      <w:r w:rsidRPr="00F44D6A">
        <w:rPr>
          <w:rFonts w:ascii="Helvetica" w:hAnsi="Helvetica"/>
        </w:rPr>
        <w:t xml:space="preserve">"This explains why, since the birth of the State, the world of politics has always been and continues to be the stage for unlimited rascality and brigandage . . . This explains why the entire history of ancient and modern states is merely a series of revolting crimes; why kings and ministers, past and present, of all times and all countries -- statesmen, diplomats, bureaucrats, and warriors -- if judged from the standpoint of simply morality and human justice, have a hundred, a thousand times over earned their sentence to hard </w:t>
      </w:r>
      <w:proofErr w:type="spellStart"/>
      <w:r w:rsidRPr="00F44D6A">
        <w:rPr>
          <w:rFonts w:ascii="Helvetica" w:hAnsi="Helvetica"/>
        </w:rPr>
        <w:t>labour</w:t>
      </w:r>
      <w:proofErr w:type="spellEnd"/>
      <w:r w:rsidRPr="00F44D6A">
        <w:rPr>
          <w:rFonts w:ascii="Helvetica" w:hAnsi="Helvetica"/>
        </w:rPr>
        <w:t xml:space="preserve"> or to the gallows. There is no horror, no cruelty, sacrilege, or perjury, no imposture, no infamous transaction, no cynical robbery, no bold plunder or shabby betrayal that has not been or is not daily being perpetrated by the representatives of the states, under no other pretext than those elastic words, so convenient and yet so terrible: 'for reasons of state.'" [Bakunin on Anarchism, pp. 133-4] </w:t>
      </w:r>
    </w:p>
    <w:p w:rsidR="00B00E1F" w:rsidRPr="00F44D6A" w:rsidRDefault="00B00E1F" w:rsidP="00F44D6A">
      <w:pPr>
        <w:pStyle w:val="CardText"/>
        <w:spacing w:line="276" w:lineRule="auto"/>
        <w:rPr>
          <w:rFonts w:ascii="Helvetica" w:hAnsi="Helvetica"/>
        </w:rPr>
      </w:pPr>
      <w:r w:rsidRPr="00F44D6A">
        <w:rPr>
          <w:rFonts w:ascii="Helvetica" w:hAnsi="Helvetica"/>
        </w:rPr>
        <w:t xml:space="preserve">Governments habitually lie to the people they claim to represent in order to justify wars, reductions (if not the destruction) of civil liberties and human rights, policies which benefit the few over the many, and other crimes. And if its subjects protest, the state will happily use whatever force deemed necessary to bring the rebels back in line (labelling such repression "law and order"). Such repression includes the use of death squads, the </w:t>
      </w:r>
      <w:proofErr w:type="spellStart"/>
      <w:r w:rsidRPr="00F44D6A">
        <w:rPr>
          <w:rFonts w:ascii="Helvetica" w:hAnsi="Helvetica"/>
        </w:rPr>
        <w:t>institutionalisation</w:t>
      </w:r>
      <w:proofErr w:type="spellEnd"/>
      <w:r w:rsidRPr="00F44D6A">
        <w:rPr>
          <w:rFonts w:ascii="Helvetica" w:hAnsi="Helvetica"/>
        </w:rPr>
        <w:t xml:space="preserve"> of torture, collective punishments, indefinite imprisonment, and other horrors at the worse extremes.</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Tag"/>
        <w:spacing w:line="276" w:lineRule="auto"/>
        <w:rPr>
          <w:rFonts w:ascii="Helvetica" w:hAnsi="Helvetica"/>
        </w:rPr>
      </w:pPr>
      <w:r w:rsidRPr="00F44D6A">
        <w:rPr>
          <w:rFonts w:ascii="Helvetica" w:hAnsi="Helvetica"/>
        </w:rPr>
        <w:t>Domination is the root of inequality, poverty, and social breakdown</w:t>
      </w:r>
    </w:p>
    <w:p w:rsidR="00B00E1F" w:rsidRPr="00F44D6A" w:rsidRDefault="00B00E1F" w:rsidP="00F44D6A">
      <w:pPr>
        <w:pStyle w:val="CitationCharChar"/>
        <w:spacing w:line="276" w:lineRule="auto"/>
        <w:rPr>
          <w:rFonts w:ascii="Helvetica" w:hAnsi="Helvetica"/>
        </w:rPr>
      </w:pPr>
      <w:r w:rsidRPr="00F44D6A">
        <w:rPr>
          <w:rFonts w:ascii="Helvetica" w:hAnsi="Helvetica"/>
        </w:rPr>
        <w:t xml:space="preserve">Iain </w:t>
      </w:r>
      <w:r w:rsidRPr="00F44D6A">
        <w:rPr>
          <w:rStyle w:val="boldciteCharChar0"/>
          <w:rFonts w:ascii="Helvetica" w:hAnsi="Helvetica"/>
        </w:rPr>
        <w:t>McKay et al</w:t>
      </w:r>
      <w:r w:rsidRPr="00F44D6A">
        <w:rPr>
          <w:rFonts w:ascii="Helvetica" w:hAnsi="Helvetica"/>
        </w:rPr>
        <w:t>, Gary Elkin, Dave Neal and Ed Boraas</w:t>
      </w:r>
      <w:r w:rsidRPr="00F44D6A">
        <w:rPr>
          <w:rStyle w:val="boldciteCharChar0"/>
          <w:rFonts w:ascii="Helvetica" w:hAnsi="Helvetica"/>
          <w:b w:val="0"/>
        </w:rPr>
        <w:t>;</w:t>
      </w:r>
      <w:r w:rsidRPr="00F44D6A">
        <w:rPr>
          <w:rFonts w:ascii="Helvetica" w:hAnsi="Helvetica"/>
        </w:rPr>
        <w:t xml:space="preserve"> The Anarchist FAQ, May 13, 20</w:t>
      </w:r>
      <w:r w:rsidRPr="00F44D6A">
        <w:rPr>
          <w:rStyle w:val="boldciteCharChar0"/>
          <w:rFonts w:ascii="Helvetica" w:hAnsi="Helvetica"/>
        </w:rPr>
        <w:t>06</w:t>
      </w:r>
      <w:r w:rsidRPr="00F44D6A">
        <w:rPr>
          <w:rFonts w:ascii="Helvetica" w:hAnsi="Helvetica"/>
        </w:rPr>
        <w:t xml:space="preserve">; </w:t>
      </w:r>
      <w:hyperlink r:id="rId48" w:history="1">
        <w:r w:rsidRPr="00F44D6A">
          <w:rPr>
            <w:rStyle w:val="Hyperlink"/>
            <w:rFonts w:ascii="Helvetica" w:hAnsi="Helvetica"/>
          </w:rPr>
          <w:t>http://www.infoshop.org/faq/secA2.html</w:t>
        </w:r>
      </w:hyperlink>
      <w:r w:rsidRPr="00F44D6A">
        <w:rPr>
          <w:rFonts w:ascii="Helvetica" w:hAnsi="Helvetica"/>
        </w:rPr>
        <w:t>; Accessed July 10, 2006; // WFI- DR</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CardText"/>
        <w:spacing w:line="276" w:lineRule="auto"/>
        <w:rPr>
          <w:rFonts w:ascii="Helvetica" w:hAnsi="Helvetica"/>
        </w:rPr>
      </w:pPr>
      <w:r w:rsidRPr="00F44D6A">
        <w:rPr>
          <w:rFonts w:ascii="Helvetica" w:hAnsi="Helvetica"/>
        </w:rPr>
        <w:t>Anarchists, in L. Susan Brown's words, "believe in the inherent dignity and worth of the human individual." [The Politics of Individualism, p. 107] Domination is inherently degrading and demeaning, since it submerges the will and judgment of the dominated to the will and judgment of the dominators, thus destroying the dignity and self-respect that comes only from personal autonomy. Moreover, domination makes possible and generally leads to exploitation, which is the root of inequality, poverty, and social breakdown.</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TagChar"/>
        <w:spacing w:line="276" w:lineRule="auto"/>
        <w:rPr>
          <w:rFonts w:ascii="Helvetica" w:hAnsi="Helvetica"/>
        </w:rPr>
      </w:pPr>
      <w:r w:rsidRPr="00F44D6A">
        <w:rPr>
          <w:rFonts w:ascii="Helvetica" w:hAnsi="Helvetica"/>
        </w:rPr>
        <w:t>WAR IS THE MANIFESTATION OF THE STATE- THE STATE USES WARS WITHOUT CONSULTING THE PUBLIC TO CONTINUE ITS DOMINATION</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boldciteChar"/>
        <w:spacing w:line="276" w:lineRule="auto"/>
        <w:rPr>
          <w:rFonts w:ascii="Helvetica" w:hAnsi="Helvetica"/>
        </w:rPr>
      </w:pPr>
      <w:r w:rsidRPr="00F44D6A">
        <w:rPr>
          <w:rFonts w:ascii="Helvetica" w:hAnsi="Helvetica"/>
        </w:rPr>
        <w:t>MARTIN 1990</w:t>
      </w:r>
    </w:p>
    <w:p w:rsidR="00B00E1F" w:rsidRPr="00F44D6A" w:rsidRDefault="00B00E1F" w:rsidP="00F44D6A">
      <w:pPr>
        <w:spacing w:line="276" w:lineRule="auto"/>
        <w:rPr>
          <w:rFonts w:ascii="Helvetica" w:hAnsi="Helvetica"/>
        </w:rPr>
      </w:pPr>
      <w:r w:rsidRPr="00F44D6A">
        <w:rPr>
          <w:rFonts w:ascii="Helvetica" w:hAnsi="Helvetica"/>
        </w:rPr>
        <w:t xml:space="preserve">[Brian, Associate Professor, Science, Technology, and Society, University of Wollongong, UPROOTING WAR, 1990. Available from the World Wide Web at: </w:t>
      </w:r>
      <w:hyperlink r:id="rId49" w:history="1">
        <w:r w:rsidRPr="00F44D6A">
          <w:rPr>
            <w:rStyle w:val="Hyperlink"/>
            <w:rFonts w:ascii="Helvetica" w:hAnsi="Helvetica"/>
          </w:rPr>
          <w:t>www.uow.edu.au/arts/sts/bmartin/pubs/90uw/uw07.html</w:t>
        </w:r>
      </w:hyperlink>
      <w:r w:rsidRPr="00F44D6A">
        <w:rPr>
          <w:rFonts w:ascii="Helvetica" w:hAnsi="Helvetica"/>
        </w:rPr>
        <w:t>, accessed July 14, 2006 //</w:t>
      </w:r>
      <w:proofErr w:type="spellStart"/>
      <w:r w:rsidRPr="00F44D6A">
        <w:rPr>
          <w:rFonts w:ascii="Helvetica" w:hAnsi="Helvetica"/>
        </w:rPr>
        <w:t>wfi</w:t>
      </w:r>
      <w:proofErr w:type="spellEnd"/>
      <w:r w:rsidRPr="00F44D6A">
        <w:rPr>
          <w:rFonts w:ascii="Helvetica" w:hAnsi="Helvetica"/>
        </w:rPr>
        <w:t>-pinto]</w:t>
      </w:r>
    </w:p>
    <w:p w:rsidR="00B00E1F" w:rsidRPr="00F44D6A" w:rsidRDefault="00B00E1F" w:rsidP="00F44D6A">
      <w:pPr>
        <w:spacing w:line="276" w:lineRule="auto"/>
        <w:rPr>
          <w:rFonts w:ascii="Helvetica" w:hAnsi="Helvetica"/>
        </w:rPr>
      </w:pPr>
    </w:p>
    <w:p w:rsidR="00B00E1F" w:rsidRPr="00F44D6A" w:rsidRDefault="00B00E1F" w:rsidP="00F44D6A">
      <w:pPr>
        <w:pStyle w:val="CardText"/>
        <w:spacing w:line="276" w:lineRule="auto"/>
        <w:rPr>
          <w:rFonts w:ascii="Helvetica" w:hAnsi="Helvetica"/>
        </w:rPr>
      </w:pPr>
      <w:r w:rsidRPr="00F44D6A">
        <w:rPr>
          <w:rFonts w:ascii="Helvetica" w:hAnsi="Helvetica"/>
        </w:rPr>
        <w:t xml:space="preserve">Is the state system really so bad? War is the most obvious indictment of the system, and this alone should be enough to justify questioning the state. As wars have become more destructive, there is no sign that any steps to re-examine or transform the state system are being taken by state elites. This should not be surprising. War is not simply a by-product of the state system, to be moderated </w:t>
      </w:r>
      <w:r w:rsidRPr="00F44D6A">
        <w:rPr>
          <w:rFonts w:ascii="Helvetica" w:hAnsi="Helvetica"/>
        </w:rPr>
        <w:lastRenderedPageBreak/>
        <w:t>and regulated when it becomes too dangerous to populations. Rather, war is part and parcel of the state system, so the destructiveness of war makes little difference. State elites (and many others) see the world as a state-structured world, and all action is premised on this perspective.</w:t>
      </w:r>
    </w:p>
    <w:p w:rsidR="00B00E1F" w:rsidRPr="00F44D6A" w:rsidRDefault="00B00E1F" w:rsidP="00F44D6A">
      <w:pPr>
        <w:pStyle w:val="CardText"/>
        <w:spacing w:line="276" w:lineRule="auto"/>
        <w:rPr>
          <w:rFonts w:ascii="Helvetica" w:hAnsi="Helvetica"/>
        </w:rPr>
      </w:pPr>
      <w:r w:rsidRPr="00F44D6A">
        <w:rPr>
          <w:rFonts w:ascii="Helvetica" w:hAnsi="Helvetica"/>
        </w:rPr>
        <w:t>War is the external manifestation of state violence. Political repression is its internal form. Political freedoms are not only at a premium under military dictatorships and state socialism, but are also precarious in the representative democracies, especially in relation to 'national security.'</w:t>
      </w:r>
    </w:p>
    <w:p w:rsidR="00B00E1F" w:rsidRPr="00F44D6A" w:rsidRDefault="00B00E1F" w:rsidP="00F44D6A">
      <w:pPr>
        <w:pStyle w:val="BlockTitle"/>
        <w:spacing w:line="276" w:lineRule="auto"/>
        <w:rPr>
          <w:rFonts w:ascii="Helvetica" w:hAnsi="Helvetica"/>
        </w:rPr>
      </w:pPr>
      <w:r w:rsidRPr="00F44D6A">
        <w:rPr>
          <w:rFonts w:ascii="Helvetica" w:hAnsi="Helvetica"/>
        </w:rPr>
        <w:br w:type="page"/>
      </w:r>
      <w:bookmarkStart w:id="36" w:name="_Toc141700202"/>
      <w:r w:rsidRPr="00F44D6A">
        <w:rPr>
          <w:rFonts w:ascii="Helvetica" w:hAnsi="Helvetica"/>
        </w:rPr>
        <w:lastRenderedPageBreak/>
        <w:t>Impacts- Environmental Destruction</w:t>
      </w:r>
      <w:bookmarkEnd w:id="36"/>
    </w:p>
    <w:p w:rsidR="00B00E1F" w:rsidRPr="00F44D6A" w:rsidRDefault="00B00E1F" w:rsidP="00F44D6A">
      <w:pPr>
        <w:pStyle w:val="TagChar"/>
        <w:spacing w:line="276" w:lineRule="auto"/>
        <w:rPr>
          <w:rFonts w:ascii="Helvetica" w:hAnsi="Helvetica"/>
        </w:rPr>
      </w:pPr>
    </w:p>
    <w:p w:rsidR="00B00E1F" w:rsidRPr="00F44D6A" w:rsidRDefault="00B00E1F" w:rsidP="00F44D6A">
      <w:pPr>
        <w:pStyle w:val="TagChar"/>
        <w:spacing w:line="276" w:lineRule="auto"/>
        <w:rPr>
          <w:rFonts w:ascii="Helvetica" w:hAnsi="Helvetica"/>
        </w:rPr>
      </w:pPr>
      <w:r w:rsidRPr="00F44D6A">
        <w:rPr>
          <w:rFonts w:ascii="Helvetica" w:hAnsi="Helvetica"/>
        </w:rPr>
        <w:t>HIERARCHY LEGITIMIZES THE DOMINATION AND DESTRUCTION OF THE ENVIROMENT</w:t>
      </w:r>
    </w:p>
    <w:p w:rsidR="00B00E1F" w:rsidRPr="00F44D6A" w:rsidRDefault="00B00E1F"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50" w:history="1">
        <w:r w:rsidRPr="00F44D6A">
          <w:rPr>
            <w:rFonts w:ascii="Helvetica" w:hAnsi="Helvetica"/>
          </w:rPr>
          <w:t>http://www.infoshop.org/faq/secB1.html</w:t>
        </w:r>
      </w:hyperlink>
      <w:r w:rsidRPr="00F44D6A">
        <w:rPr>
          <w:rFonts w:ascii="Helvetica" w:hAnsi="Helvetica"/>
        </w:rPr>
        <w:t>, accessed July 10, 2006//WFI KEC</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CardText"/>
        <w:spacing w:line="276" w:lineRule="auto"/>
        <w:rPr>
          <w:rFonts w:ascii="Helvetica" w:hAnsi="Helvetica"/>
        </w:rPr>
      </w:pPr>
      <w:r w:rsidRPr="00F44D6A">
        <w:rPr>
          <w:rFonts w:ascii="Helvetica" w:hAnsi="Helvetica"/>
        </w:rPr>
        <w:t xml:space="preserve">However, that is not all. </w:t>
      </w:r>
      <w:r w:rsidRPr="00F44D6A">
        <w:rPr>
          <w:rFonts w:ascii="Helvetica" w:hAnsi="Helvetica"/>
          <w:u w:val="single"/>
        </w:rPr>
        <w:t>Hierarchy</w:t>
      </w:r>
      <w:r w:rsidRPr="00F44D6A">
        <w:rPr>
          <w:rFonts w:ascii="Helvetica" w:hAnsi="Helvetica"/>
        </w:rPr>
        <w:t xml:space="preserve">, anarchists argue, </w:t>
      </w:r>
      <w:r w:rsidRPr="00F44D6A">
        <w:rPr>
          <w:rFonts w:ascii="Helvetica" w:hAnsi="Helvetica"/>
          <w:u w:val="single"/>
        </w:rPr>
        <w:t>also twists our relationships with the environment</w:t>
      </w:r>
      <w:r w:rsidRPr="00F44D6A">
        <w:rPr>
          <w:rFonts w:ascii="Helvetica" w:hAnsi="Helvetica"/>
        </w:rPr>
        <w:t>. Indeed, "</w:t>
      </w:r>
      <w:r w:rsidRPr="00F44D6A">
        <w:rPr>
          <w:rFonts w:ascii="Helvetica" w:hAnsi="Helvetica"/>
          <w:u w:val="single"/>
        </w:rPr>
        <w:t>all our notions of dominating nature stem from the very real domination of human by human . . . And it is not until we eliminate domination in all its forms . . . that we will really create a rational, ecological society</w:t>
      </w:r>
      <w:r w:rsidRPr="00F44D6A">
        <w:rPr>
          <w:rFonts w:ascii="Helvetica" w:hAnsi="Helvetica"/>
        </w:rPr>
        <w:t xml:space="preserve">." For "the conflicts within a divided humanity, structured around domination, inevitably leads to conflicts with nature. The ecological crisis with its embattled division between humanity and nature stems, above all, from divisions between human and human." While the "rise of capitalism, with a law of life based on competition, capital accumulation, and limitless growth, brought these problems -- ecological and social -- to an acute point," </w:t>
      </w:r>
      <w:r w:rsidRPr="00F44D6A">
        <w:rPr>
          <w:rFonts w:ascii="Helvetica" w:hAnsi="Helvetica"/>
          <w:u w:val="single"/>
        </w:rPr>
        <w:t>anarchists "</w:t>
      </w:r>
      <w:proofErr w:type="spellStart"/>
      <w:r w:rsidRPr="00F44D6A">
        <w:rPr>
          <w:rFonts w:ascii="Helvetica" w:hAnsi="Helvetica"/>
          <w:u w:val="single"/>
        </w:rPr>
        <w:t>emphasise</w:t>
      </w:r>
      <w:proofErr w:type="spellEnd"/>
      <w:r w:rsidRPr="00F44D6A">
        <w:rPr>
          <w:rFonts w:ascii="Helvetica" w:hAnsi="Helvetica"/>
          <w:u w:val="single"/>
        </w:rPr>
        <w:t xml:space="preserve"> that major ecological problems have their roots in social problems</w:t>
      </w:r>
      <w:r w:rsidRPr="00F44D6A">
        <w:rPr>
          <w:rFonts w:ascii="Helvetica" w:hAnsi="Helvetica"/>
        </w:rPr>
        <w:t xml:space="preserve"> -- </w:t>
      </w:r>
      <w:proofErr w:type="spellStart"/>
      <w:r w:rsidRPr="00F44D6A">
        <w:rPr>
          <w:rFonts w:ascii="Helvetica" w:hAnsi="Helvetica"/>
        </w:rPr>
        <w:t>problems</w:t>
      </w:r>
      <w:proofErr w:type="spellEnd"/>
      <w:r w:rsidRPr="00F44D6A">
        <w:rPr>
          <w:rFonts w:ascii="Helvetica" w:hAnsi="Helvetica"/>
        </w:rPr>
        <w:t xml:space="preserve"> that go back to the very beginnings of patricentric culture itself." [Murray Bookchin, Remaking Society, p. 72, p. 44, p. 72 and pp. 154-5]</w:t>
      </w:r>
    </w:p>
    <w:p w:rsidR="00B00E1F" w:rsidRPr="00F44D6A" w:rsidRDefault="00B00E1F" w:rsidP="00F44D6A">
      <w:pPr>
        <w:pStyle w:val="CardText"/>
        <w:spacing w:line="276" w:lineRule="auto"/>
        <w:rPr>
          <w:rFonts w:ascii="Helvetica" w:hAnsi="Helvetica"/>
        </w:rPr>
      </w:pPr>
      <w:r w:rsidRPr="00F44D6A">
        <w:rPr>
          <w:rFonts w:ascii="Helvetica" w:hAnsi="Helvetica"/>
          <w:u w:val="single"/>
        </w:rPr>
        <w:t>Thus</w:t>
      </w:r>
      <w:r w:rsidRPr="00F44D6A">
        <w:rPr>
          <w:rFonts w:ascii="Helvetica" w:hAnsi="Helvetica"/>
        </w:rPr>
        <w:t xml:space="preserve">, anarchists argue, </w:t>
      </w:r>
      <w:r w:rsidRPr="00F44D6A">
        <w:rPr>
          <w:rFonts w:ascii="Helvetica" w:hAnsi="Helvetica"/>
          <w:u w:val="single"/>
        </w:rPr>
        <w:t>hierarchy impacts not only on us but also our surroundings</w:t>
      </w:r>
      <w:r w:rsidRPr="00F44D6A">
        <w:rPr>
          <w:rFonts w:ascii="Helvetica" w:hAnsi="Helvetica"/>
        </w:rPr>
        <w:t xml:space="preserve">. The environmental crisis we face is a result of the hierarchical power structures at the heart of our society, structures which damage the planet's ecology at least as much as they damage humans. The problems within society, the economic, ethnic, cultural, and gender conflicts, among many others, lie at the core of the most serious ecological dislocations we face. The way human beings deal with each other as social beings is crucial to addressing the ecological crisis. Ultimately, ecological destruction is rooted in the </w:t>
      </w:r>
      <w:proofErr w:type="spellStart"/>
      <w:r w:rsidRPr="00F44D6A">
        <w:rPr>
          <w:rFonts w:ascii="Helvetica" w:hAnsi="Helvetica"/>
        </w:rPr>
        <w:t>organisation</w:t>
      </w:r>
      <w:proofErr w:type="spellEnd"/>
      <w:r w:rsidRPr="00F44D6A">
        <w:rPr>
          <w:rFonts w:ascii="Helvetica" w:hAnsi="Helvetica"/>
        </w:rPr>
        <w:t xml:space="preserve"> of our society for a degraded humanity can only yield a degraded nature (as capitalism and our hierarchical history have sadly shown).</w:t>
      </w:r>
    </w:p>
    <w:p w:rsidR="00B00E1F" w:rsidRPr="00F44D6A" w:rsidRDefault="00B00E1F" w:rsidP="00F44D6A">
      <w:pPr>
        <w:pStyle w:val="CardText"/>
        <w:spacing w:line="276" w:lineRule="auto"/>
        <w:rPr>
          <w:rFonts w:ascii="Helvetica" w:hAnsi="Helvetica"/>
        </w:rPr>
      </w:pPr>
      <w:r w:rsidRPr="00F44D6A">
        <w:rPr>
          <w:rFonts w:ascii="Helvetica" w:hAnsi="Helvetica"/>
        </w:rPr>
        <w:t xml:space="preserve">This is unsurprising as we, as a species, shape our environment and, consequently, whatever shapes us will impact how we do so. This means that </w:t>
      </w:r>
      <w:r w:rsidRPr="00F44D6A">
        <w:rPr>
          <w:rFonts w:ascii="Helvetica" w:hAnsi="Helvetica"/>
          <w:u w:val="single"/>
        </w:rPr>
        <w:t>the individuals produced by the hierarchy (and the authoritarian mentality it produces) will shape the planet in specific, harmful, ways</w:t>
      </w:r>
      <w:r w:rsidRPr="00F44D6A">
        <w:rPr>
          <w:rFonts w:ascii="Helvetica" w:hAnsi="Helvetica"/>
        </w:rPr>
        <w:t xml:space="preserve">. This is to be expected as humans act upon their environment deliberately, creating what is most suitable for their mode of existence. </w:t>
      </w:r>
      <w:r w:rsidRPr="00F44D6A">
        <w:rPr>
          <w:rFonts w:ascii="Helvetica" w:hAnsi="Helvetica"/>
          <w:u w:val="single"/>
        </w:rPr>
        <w:t>If that mode of living is riddled with hierarchies, classes, states and the oppression, exploitation and domination they create then our relations with the natural world will hardly be any better.</w:t>
      </w:r>
      <w:r w:rsidRPr="00F44D6A">
        <w:rPr>
          <w:rFonts w:ascii="Helvetica" w:hAnsi="Helvetica"/>
        </w:rPr>
        <w:t xml:space="preserve"> In other words, </w:t>
      </w:r>
      <w:r w:rsidRPr="00F44D6A">
        <w:rPr>
          <w:rFonts w:ascii="Helvetica" w:hAnsi="Helvetica"/>
          <w:u w:val="single"/>
        </w:rPr>
        <w:t xml:space="preserve">social hierarchy and class </w:t>
      </w:r>
      <w:proofErr w:type="spellStart"/>
      <w:r w:rsidRPr="00F44D6A">
        <w:rPr>
          <w:rFonts w:ascii="Helvetica" w:hAnsi="Helvetica"/>
          <w:u w:val="single"/>
        </w:rPr>
        <w:t>legitimises</w:t>
      </w:r>
      <w:proofErr w:type="spellEnd"/>
      <w:r w:rsidRPr="00F44D6A">
        <w:rPr>
          <w:rFonts w:ascii="Helvetica" w:hAnsi="Helvetica"/>
          <w:u w:val="single"/>
        </w:rPr>
        <w:t xml:space="preserve"> our domination of the environment</w:t>
      </w:r>
      <w:r w:rsidRPr="00F44D6A">
        <w:rPr>
          <w:rFonts w:ascii="Helvetica" w:hAnsi="Helvetica"/>
        </w:rPr>
        <w:t>, planting the seeds for the believe that nature exists, like other people, to be dominated and used as required.</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Tag"/>
        <w:spacing w:line="276" w:lineRule="auto"/>
        <w:rPr>
          <w:rFonts w:ascii="Helvetica" w:hAnsi="Helvetica"/>
        </w:rPr>
      </w:pPr>
      <w:r w:rsidRPr="00F44D6A">
        <w:rPr>
          <w:rFonts w:ascii="Helvetica" w:hAnsi="Helvetica"/>
        </w:rPr>
        <w:t>ENVIRONMENTAL DECAY RISKS COLLAPSE OF CIVILIZATION</w:t>
      </w:r>
    </w:p>
    <w:p w:rsidR="00B00E1F" w:rsidRPr="00F44D6A" w:rsidRDefault="00B00E1F" w:rsidP="00F44D6A">
      <w:pPr>
        <w:pStyle w:val="Header"/>
        <w:tabs>
          <w:tab w:val="clear" w:pos="4320"/>
          <w:tab w:val="clear" w:pos="8640"/>
        </w:tabs>
        <w:spacing w:line="276" w:lineRule="auto"/>
        <w:rPr>
          <w:rFonts w:ascii="Helvetica" w:hAnsi="Helvetica"/>
        </w:rPr>
      </w:pPr>
    </w:p>
    <w:p w:rsidR="00B00E1F" w:rsidRPr="00F44D6A" w:rsidRDefault="00B00E1F" w:rsidP="00F44D6A">
      <w:pPr>
        <w:spacing w:line="276" w:lineRule="auto"/>
        <w:ind w:left="720"/>
        <w:rPr>
          <w:rFonts w:ascii="Helvetica" w:hAnsi="Helvetica"/>
        </w:rPr>
      </w:pPr>
      <w:r w:rsidRPr="00F44D6A">
        <w:rPr>
          <w:rFonts w:ascii="Helvetica" w:hAnsi="Helvetica"/>
        </w:rPr>
        <w:t xml:space="preserve">John C. </w:t>
      </w:r>
      <w:r w:rsidRPr="00F44D6A">
        <w:rPr>
          <w:rFonts w:ascii="Helvetica" w:hAnsi="Helvetica"/>
          <w:b/>
          <w:color w:val="000000"/>
          <w:sz w:val="28"/>
          <w:u w:val="thick" w:color="000000"/>
        </w:rPr>
        <w:t>Dernbach</w:t>
      </w:r>
      <w:r w:rsidRPr="00F44D6A">
        <w:rPr>
          <w:rFonts w:ascii="Helvetica" w:hAnsi="Helvetica"/>
        </w:rPr>
        <w:t>, Associate Professor, Law, Widener University, “Sustainable Development as a Framework for National Governance,” CASE WESTERN RESERVE UNIVERSITY LAW REVIEW v. 49, Fall 19</w:t>
      </w:r>
      <w:r w:rsidRPr="00F44D6A">
        <w:rPr>
          <w:rFonts w:ascii="Helvetica" w:hAnsi="Helvetica"/>
          <w:b/>
          <w:color w:val="000000"/>
          <w:sz w:val="28"/>
          <w:u w:val="thick" w:color="000000"/>
        </w:rPr>
        <w:t>98</w:t>
      </w:r>
      <w:r w:rsidRPr="00F44D6A">
        <w:rPr>
          <w:rFonts w:ascii="Helvetica" w:hAnsi="Helvetica"/>
        </w:rPr>
        <w:t>, p. 16.</w:t>
      </w:r>
    </w:p>
    <w:p w:rsidR="00B00E1F" w:rsidRPr="00F44D6A" w:rsidRDefault="00B00E1F" w:rsidP="00F44D6A">
      <w:pPr>
        <w:pStyle w:val="evidencetextCharChar"/>
        <w:spacing w:line="276" w:lineRule="auto"/>
        <w:rPr>
          <w:rFonts w:ascii="Helvetica" w:hAnsi="Helvetica"/>
        </w:rPr>
      </w:pPr>
    </w:p>
    <w:p w:rsidR="00B00E1F" w:rsidRPr="00F44D6A" w:rsidRDefault="00B00E1F" w:rsidP="00F44D6A">
      <w:pPr>
        <w:pStyle w:val="CardText"/>
        <w:spacing w:line="276" w:lineRule="auto"/>
        <w:rPr>
          <w:rFonts w:ascii="Helvetica" w:hAnsi="Helvetica"/>
        </w:rPr>
      </w:pPr>
      <w:r w:rsidRPr="00F44D6A">
        <w:rPr>
          <w:rFonts w:ascii="Helvetica" w:hAnsi="Helvetica"/>
          <w:highlight w:val="lightGray"/>
          <w:u w:val="single"/>
        </w:rPr>
        <w:t>The</w:t>
      </w:r>
      <w:r w:rsidRPr="00F44D6A">
        <w:rPr>
          <w:rFonts w:ascii="Helvetica" w:hAnsi="Helvetica"/>
          <w:u w:val="single"/>
        </w:rPr>
        <w:t xml:space="preserve"> </w:t>
      </w:r>
      <w:r w:rsidRPr="00F44D6A">
        <w:rPr>
          <w:rFonts w:ascii="Helvetica" w:hAnsi="Helvetica"/>
          <w:sz w:val="14"/>
          <w:u w:val="single"/>
        </w:rPr>
        <w:t>global scale</w:t>
      </w:r>
      <w:r w:rsidRPr="00F44D6A">
        <w:rPr>
          <w:rFonts w:ascii="Helvetica" w:hAnsi="Helvetica"/>
          <w:u w:val="single"/>
        </w:rPr>
        <w:t xml:space="preserve"> </w:t>
      </w:r>
      <w:r w:rsidRPr="00F44D6A">
        <w:rPr>
          <w:rFonts w:ascii="Helvetica" w:hAnsi="Helvetica"/>
          <w:sz w:val="14"/>
          <w:u w:val="single"/>
        </w:rPr>
        <w:t>and</w:t>
      </w:r>
      <w:r w:rsidRPr="00F44D6A">
        <w:rPr>
          <w:rFonts w:ascii="Helvetica" w:hAnsi="Helvetica"/>
          <w:u w:val="single"/>
        </w:rPr>
        <w:t xml:space="preserve"> </w:t>
      </w:r>
      <w:r w:rsidRPr="00F44D6A">
        <w:rPr>
          <w:rFonts w:ascii="Helvetica" w:hAnsi="Helvetica"/>
          <w:highlight w:val="lightGray"/>
          <w:u w:val="single"/>
        </w:rPr>
        <w:t>severity of environmental degradation and poverty are unprecedented</w:t>
      </w:r>
      <w:r w:rsidRPr="00F44D6A">
        <w:rPr>
          <w:rFonts w:ascii="Helvetica" w:hAnsi="Helvetica"/>
          <w:u w:val="single"/>
        </w:rPr>
        <w:t xml:space="preserve"> in </w:t>
      </w:r>
      <w:r w:rsidRPr="00F44D6A">
        <w:rPr>
          <w:rFonts w:ascii="Helvetica" w:hAnsi="Helvetica"/>
          <w:sz w:val="14"/>
          <w:u w:val="single"/>
        </w:rPr>
        <w:t>human history</w:t>
      </w:r>
      <w:r w:rsidRPr="00F44D6A">
        <w:rPr>
          <w:rFonts w:ascii="Helvetica" w:hAnsi="Helvetica"/>
          <w:u w:val="single"/>
        </w:rPr>
        <w:t xml:space="preserve">. </w:t>
      </w:r>
      <w:r w:rsidRPr="00F44D6A">
        <w:rPr>
          <w:rFonts w:ascii="Helvetica" w:hAnsi="Helvetica"/>
          <w:highlight w:val="lightGray"/>
          <w:u w:val="single"/>
        </w:rPr>
        <w:t>Major adverse consequences</w:t>
      </w:r>
      <w:r w:rsidRPr="00F44D6A">
        <w:rPr>
          <w:rFonts w:ascii="Helvetica" w:hAnsi="Helvetica"/>
          <w:u w:val="single"/>
        </w:rPr>
        <w:t xml:space="preserve"> </w:t>
      </w:r>
      <w:r w:rsidRPr="00F44D6A">
        <w:rPr>
          <w:rFonts w:ascii="Helvetica" w:hAnsi="Helvetica"/>
          <w:sz w:val="14"/>
          <w:u w:val="single"/>
        </w:rPr>
        <w:t>are not inevitable, but they</w:t>
      </w:r>
      <w:r w:rsidRPr="00F44D6A">
        <w:rPr>
          <w:rFonts w:ascii="Helvetica" w:hAnsi="Helvetica"/>
          <w:u w:val="single"/>
        </w:rPr>
        <w:t xml:space="preserve"> </w:t>
      </w:r>
      <w:r w:rsidRPr="00F44D6A">
        <w:rPr>
          <w:rFonts w:ascii="Helvetica" w:hAnsi="Helvetica"/>
          <w:highlight w:val="lightGray"/>
          <w:u w:val="single"/>
        </w:rPr>
        <w:t>are likely if these problems are not addressed. Many civilizations collapsed or were severely weakened because they exhausted or degraded the natural resource base on which they depended</w:t>
      </w:r>
      <w:r w:rsidRPr="00F44D6A">
        <w:rPr>
          <w:rFonts w:ascii="Helvetica" w:hAnsi="Helvetica"/>
          <w:u w:val="single"/>
        </w:rPr>
        <w:t xml:space="preserve">. </w:t>
      </w:r>
      <w:r w:rsidRPr="00F44D6A">
        <w:rPr>
          <w:rFonts w:ascii="Helvetica" w:hAnsi="Helvetica"/>
          <w:sz w:val="14"/>
          <w:u w:val="single"/>
        </w:rPr>
        <w:t xml:space="preserve">n76 </w:t>
      </w:r>
      <w:proofErr w:type="gramStart"/>
      <w:r w:rsidRPr="00F44D6A">
        <w:rPr>
          <w:rFonts w:ascii="Helvetica" w:hAnsi="Helvetica"/>
          <w:sz w:val="14"/>
          <w:u w:val="single"/>
        </w:rPr>
        <w:t>In</w:t>
      </w:r>
      <w:proofErr w:type="gramEnd"/>
      <w:r w:rsidRPr="00F44D6A">
        <w:rPr>
          <w:rFonts w:ascii="Helvetica" w:hAnsi="Helvetica"/>
          <w:sz w:val="14"/>
          <w:u w:val="single"/>
        </w:rPr>
        <w:t xml:space="preserve"> addition, substantial economic and social inequalities have caused or contributed to many wars and revolutions. n77 These problems are intensified by the speed at which they have occurred and are worsening, making it difficult for natural systems to adapt.</w:t>
      </w:r>
      <w:r w:rsidRPr="00F44D6A">
        <w:rPr>
          <w:rFonts w:ascii="Helvetica" w:hAnsi="Helvetica"/>
          <w:sz w:val="14"/>
        </w:rPr>
        <w:t xml:space="preserve"> The complexity of natural and </w:t>
      </w:r>
      <w:r w:rsidRPr="00F44D6A">
        <w:rPr>
          <w:rFonts w:ascii="Helvetica" w:hAnsi="Helvetica"/>
          <w:sz w:val="14"/>
        </w:rPr>
        <w:lastRenderedPageBreak/>
        <w:t>human systems also means that the effects of these problems are difficult to anticipate. The potential impact of global warming on the transmission of tropical diseases in a time of substantial international travel and commerce is but one example.</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TagChar"/>
        <w:spacing w:line="276" w:lineRule="auto"/>
        <w:rPr>
          <w:rFonts w:ascii="Helvetica" w:hAnsi="Helvetica"/>
        </w:rPr>
      </w:pPr>
    </w:p>
    <w:p w:rsidR="00B00E1F" w:rsidRPr="00F44D6A" w:rsidRDefault="00B00E1F" w:rsidP="00F44D6A">
      <w:pPr>
        <w:pStyle w:val="BlockTitle"/>
        <w:spacing w:line="276" w:lineRule="auto"/>
        <w:rPr>
          <w:rFonts w:ascii="Helvetica" w:hAnsi="Helvetica"/>
        </w:rPr>
      </w:pPr>
      <w:r w:rsidRPr="00F44D6A">
        <w:rPr>
          <w:rFonts w:ascii="Helvetica" w:hAnsi="Helvetica"/>
        </w:rPr>
        <w:br w:type="page"/>
      </w:r>
      <w:bookmarkStart w:id="37" w:name="_Toc141700203"/>
      <w:r w:rsidRPr="00F44D6A">
        <w:rPr>
          <w:rFonts w:ascii="Helvetica" w:hAnsi="Helvetica"/>
        </w:rPr>
        <w:lastRenderedPageBreak/>
        <w:t>Impacts- Violence</w:t>
      </w:r>
      <w:bookmarkEnd w:id="37"/>
    </w:p>
    <w:p w:rsidR="00B00E1F" w:rsidRPr="00F44D6A" w:rsidRDefault="00B00E1F" w:rsidP="00F44D6A">
      <w:pPr>
        <w:pStyle w:val="Tag"/>
        <w:spacing w:line="276" w:lineRule="auto"/>
        <w:rPr>
          <w:rFonts w:ascii="Helvetica" w:hAnsi="Helvetica"/>
        </w:rPr>
      </w:pPr>
    </w:p>
    <w:p w:rsidR="00B00E1F" w:rsidRPr="00F44D6A" w:rsidRDefault="00B00E1F" w:rsidP="00F44D6A">
      <w:pPr>
        <w:pStyle w:val="TagChar"/>
        <w:spacing w:line="276" w:lineRule="auto"/>
        <w:rPr>
          <w:rFonts w:ascii="Helvetica" w:hAnsi="Helvetica"/>
        </w:rPr>
      </w:pPr>
      <w:r w:rsidRPr="00F44D6A">
        <w:rPr>
          <w:rFonts w:ascii="Helvetica" w:hAnsi="Helvetica"/>
        </w:rPr>
        <w:t>SERVITUDE DEGRADES HUMAN NATURE ITSELF; WE CANNOT REGAIN OUR RIGHTS UNTIL IT DISAPPEARS</w:t>
      </w:r>
    </w:p>
    <w:p w:rsidR="00B00E1F" w:rsidRPr="00F44D6A" w:rsidRDefault="00B00E1F"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51" w:history="1">
        <w:r w:rsidRPr="00F44D6A">
          <w:rPr>
            <w:rStyle w:val="Hyperlink"/>
            <w:rFonts w:ascii="Helvetica" w:hAnsi="Helvetica"/>
          </w:rPr>
          <w:t>http://www.infoshop.org/faq/secB1.html</w:t>
        </w:r>
      </w:hyperlink>
      <w:r w:rsidRPr="00F44D6A">
        <w:rPr>
          <w:rFonts w:ascii="Helvetica" w:hAnsi="Helvetica"/>
        </w:rPr>
        <w:t>, accessed July 10, 2006//WFI KEC</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CardText"/>
        <w:spacing w:line="276" w:lineRule="auto"/>
        <w:rPr>
          <w:rFonts w:ascii="Helvetica" w:hAnsi="Helvetica"/>
        </w:rPr>
      </w:pPr>
      <w:r w:rsidRPr="00F44D6A">
        <w:rPr>
          <w:rFonts w:ascii="Helvetica" w:hAnsi="Helvetica"/>
        </w:rPr>
        <w:t xml:space="preserve">Authoritarian social relationships </w:t>
      </w:r>
      <w:proofErr w:type="gramStart"/>
      <w:r w:rsidRPr="00F44D6A">
        <w:rPr>
          <w:rFonts w:ascii="Helvetica" w:hAnsi="Helvetica"/>
        </w:rPr>
        <w:t>means</w:t>
      </w:r>
      <w:proofErr w:type="gramEnd"/>
      <w:r w:rsidRPr="00F44D6A">
        <w:rPr>
          <w:rFonts w:ascii="Helvetica" w:hAnsi="Helvetica"/>
        </w:rPr>
        <w:t xml:space="preserve"> dividing society into (the few) order givers and (the many) order takers, impoverishing the individuals involved (mentally, emotionally and physically) and society as a whole. Human relationships, in all parts of life, are stamped by authority, not liberty. And as freedom can only be created by freedom, authoritarian social relationships (and the obedience they require) do not and cannot educate a person in freedom -- only participation (self-management) in all areas of life can do that. </w:t>
      </w:r>
      <w:r w:rsidRPr="00F44D6A">
        <w:rPr>
          <w:rFonts w:ascii="Helvetica" w:hAnsi="Helvetica"/>
          <w:u w:val="single"/>
        </w:rPr>
        <w:t>"In a society based on exploitation and servitude," in Kropotkin's words, "human nature itself is degraded" and it is only "as servitude disappears" shall we "regain our rights."</w:t>
      </w:r>
      <w:r w:rsidRPr="00F44D6A">
        <w:rPr>
          <w:rFonts w:ascii="Helvetica" w:hAnsi="Helvetica"/>
        </w:rPr>
        <w:t xml:space="preserve"> [Anarchism, p. 104]</w:t>
      </w:r>
    </w:p>
    <w:p w:rsidR="00B00E1F" w:rsidRPr="00F44D6A" w:rsidRDefault="00B00E1F" w:rsidP="00F44D6A">
      <w:pPr>
        <w:pStyle w:val="BlockTitle"/>
        <w:spacing w:line="276" w:lineRule="auto"/>
        <w:rPr>
          <w:rFonts w:ascii="Helvetica" w:hAnsi="Helvetica"/>
        </w:rPr>
      </w:pPr>
      <w:r w:rsidRPr="00F44D6A">
        <w:rPr>
          <w:rFonts w:ascii="Helvetica" w:hAnsi="Helvetica"/>
        </w:rPr>
        <w:br w:type="page"/>
      </w:r>
      <w:bookmarkStart w:id="38" w:name="_Toc141700204"/>
      <w:r w:rsidRPr="00F44D6A">
        <w:rPr>
          <w:rFonts w:ascii="Helvetica" w:hAnsi="Helvetica"/>
        </w:rPr>
        <w:lastRenderedPageBreak/>
        <w:t>Impacts- Freedom</w:t>
      </w:r>
      <w:bookmarkEnd w:id="38"/>
    </w:p>
    <w:p w:rsidR="00B00E1F" w:rsidRPr="00F44D6A" w:rsidRDefault="00B00E1F" w:rsidP="00F44D6A">
      <w:pPr>
        <w:spacing w:line="276" w:lineRule="auto"/>
        <w:rPr>
          <w:rFonts w:ascii="Helvetica" w:hAnsi="Helvetica"/>
        </w:rPr>
      </w:pPr>
    </w:p>
    <w:p w:rsidR="00B00E1F" w:rsidRPr="00F44D6A" w:rsidRDefault="00B00E1F" w:rsidP="00F44D6A">
      <w:pPr>
        <w:pStyle w:val="Tag"/>
        <w:spacing w:line="276" w:lineRule="auto"/>
        <w:rPr>
          <w:rFonts w:ascii="Helvetica" w:hAnsi="Helvetica"/>
        </w:rPr>
      </w:pPr>
      <w:r w:rsidRPr="00F44D6A">
        <w:rPr>
          <w:rFonts w:ascii="Helvetica" w:hAnsi="Helvetica"/>
        </w:rPr>
        <w:t>Solidarity key for freedom</w:t>
      </w:r>
    </w:p>
    <w:p w:rsidR="00B00E1F" w:rsidRPr="00F44D6A" w:rsidRDefault="00B00E1F" w:rsidP="00F44D6A">
      <w:pPr>
        <w:pStyle w:val="Citation"/>
        <w:spacing w:line="276" w:lineRule="auto"/>
        <w:rPr>
          <w:rFonts w:ascii="Helvetica" w:hAnsi="Helvetica"/>
        </w:rPr>
      </w:pPr>
    </w:p>
    <w:p w:rsidR="00B00E1F" w:rsidRPr="00F44D6A" w:rsidRDefault="00B00E1F" w:rsidP="00F44D6A">
      <w:pPr>
        <w:pStyle w:val="Citation"/>
        <w:spacing w:line="276" w:lineRule="auto"/>
        <w:ind w:left="0"/>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52" w:history="1">
        <w:r w:rsidRPr="00F44D6A">
          <w:rPr>
            <w:rStyle w:val="Hyperlink"/>
            <w:rFonts w:ascii="Helvetica" w:hAnsi="Helvetica"/>
          </w:rPr>
          <w:t>http://www.infoshop.org/faq/secA2.html</w:t>
        </w:r>
      </w:hyperlink>
      <w:r w:rsidRPr="00F44D6A">
        <w:rPr>
          <w:rFonts w:ascii="Helvetica" w:hAnsi="Helvetica"/>
        </w:rPr>
        <w:t>; Accessed July 10, 2006; // WFI- DR</w:t>
      </w:r>
    </w:p>
    <w:p w:rsidR="00B00E1F" w:rsidRPr="00F44D6A" w:rsidRDefault="00B00E1F" w:rsidP="00F44D6A">
      <w:pPr>
        <w:pStyle w:val="underlinecard"/>
        <w:spacing w:line="276" w:lineRule="auto"/>
        <w:rPr>
          <w:rFonts w:ascii="Helvetica" w:hAnsi="Helvetica"/>
        </w:rPr>
      </w:pPr>
    </w:p>
    <w:p w:rsidR="00B00E1F" w:rsidRPr="00F44D6A" w:rsidRDefault="00B00E1F" w:rsidP="00F44D6A">
      <w:pPr>
        <w:pStyle w:val="StyleCardTextArialCharChar"/>
        <w:spacing w:line="276" w:lineRule="auto"/>
        <w:rPr>
          <w:rFonts w:ascii="Helvetica" w:hAnsi="Helvetica" w:cs="Arial"/>
        </w:rPr>
      </w:pPr>
      <w:r w:rsidRPr="00F44D6A">
        <w:rPr>
          <w:rFonts w:ascii="Helvetica" w:hAnsi="Helvetica"/>
        </w:rPr>
        <w:t xml:space="preserve">Solidarity is thus the means by which we can obtain and ensure our own freedom. We agree to work together so that we will not have to </w:t>
      </w:r>
      <w:r w:rsidRPr="00F44D6A">
        <w:rPr>
          <w:rFonts w:ascii="Helvetica" w:hAnsi="Helvetica" w:cs="Arial"/>
        </w:rPr>
        <w:t xml:space="preserve">work for another. By agreeing to share </w:t>
      </w:r>
    </w:p>
    <w:p w:rsidR="00B00E1F" w:rsidRPr="00F44D6A" w:rsidRDefault="00B00E1F" w:rsidP="00F44D6A">
      <w:pPr>
        <w:pStyle w:val="StyleCardTextArialCharChar"/>
        <w:spacing w:line="276" w:lineRule="auto"/>
        <w:rPr>
          <w:rFonts w:ascii="Helvetica" w:hAnsi="Helvetica" w:cs="Arial"/>
        </w:rPr>
      </w:pPr>
      <w:r w:rsidRPr="00F44D6A">
        <w:rPr>
          <w:rFonts w:ascii="Helvetica" w:hAnsi="Helvetica" w:cs="Arial"/>
        </w:rPr>
        <w:t xml:space="preserve">with each other we increase our options so that we may enjoy more, not less. </w:t>
      </w:r>
      <w:r w:rsidRPr="00F44D6A">
        <w:rPr>
          <w:rFonts w:ascii="Helvetica" w:hAnsi="Helvetica"/>
        </w:rPr>
        <w:t>Mutual aid</w:t>
      </w:r>
      <w:r w:rsidRPr="00F44D6A">
        <w:rPr>
          <w:rFonts w:ascii="Helvetica" w:hAnsi="Helvetica" w:cs="Arial"/>
        </w:rPr>
        <w:t xml:space="preserve"> </w:t>
      </w:r>
    </w:p>
    <w:p w:rsidR="00B00E1F" w:rsidRPr="00F44D6A" w:rsidRDefault="00B00E1F" w:rsidP="00F44D6A">
      <w:pPr>
        <w:pStyle w:val="StyleCardTextArialCharChar"/>
        <w:spacing w:line="276" w:lineRule="auto"/>
        <w:rPr>
          <w:rFonts w:ascii="Helvetica" w:hAnsi="Helvetica" w:cs="Arial"/>
        </w:rPr>
      </w:pPr>
      <w:r w:rsidRPr="00F44D6A">
        <w:rPr>
          <w:rFonts w:ascii="Helvetica" w:hAnsi="Helvetica" w:cs="Arial"/>
        </w:rPr>
        <w:t xml:space="preserve">is in my self-interest -- that is, I see that it is to my advantage to reach agreements with others based on mutual respect and social equality; for if I dominate someone, this means </w:t>
      </w:r>
    </w:p>
    <w:p w:rsidR="00B00E1F" w:rsidRPr="00F44D6A" w:rsidRDefault="00B00E1F" w:rsidP="00F44D6A">
      <w:pPr>
        <w:pStyle w:val="StyleCardTextArialCharChar"/>
        <w:spacing w:line="276" w:lineRule="auto"/>
        <w:rPr>
          <w:rFonts w:ascii="Helvetica" w:hAnsi="Helvetica" w:cs="Arial"/>
        </w:rPr>
      </w:pPr>
      <w:r w:rsidRPr="00F44D6A">
        <w:rPr>
          <w:rFonts w:ascii="Helvetica" w:hAnsi="Helvetica" w:cs="Arial"/>
        </w:rPr>
        <w:t xml:space="preserve">that the conditions exist which allow domination, and so in all probability I too will be </w:t>
      </w:r>
    </w:p>
    <w:p w:rsidR="00B00E1F" w:rsidRPr="00F44D6A" w:rsidRDefault="00B00E1F" w:rsidP="00F44D6A">
      <w:pPr>
        <w:pStyle w:val="StyleCardTextArialCharChar"/>
        <w:spacing w:line="276" w:lineRule="auto"/>
        <w:rPr>
          <w:rFonts w:ascii="Helvetica" w:hAnsi="Helvetica" w:cs="Arial"/>
        </w:rPr>
      </w:pPr>
      <w:r w:rsidRPr="00F44D6A">
        <w:rPr>
          <w:rFonts w:ascii="Helvetica" w:hAnsi="Helvetica" w:cs="Arial"/>
        </w:rPr>
        <w:t>dominated in turn.</w:t>
      </w:r>
    </w:p>
    <w:p w:rsidR="00B00E1F" w:rsidRPr="00F44D6A" w:rsidRDefault="00B00E1F" w:rsidP="00F44D6A">
      <w:pPr>
        <w:pStyle w:val="BlockTitle"/>
        <w:spacing w:line="276" w:lineRule="auto"/>
        <w:rPr>
          <w:rFonts w:ascii="Helvetica" w:hAnsi="Helvetica"/>
        </w:rPr>
      </w:pPr>
      <w:r w:rsidRPr="00F44D6A">
        <w:rPr>
          <w:rFonts w:ascii="Helvetica" w:hAnsi="Helvetica"/>
        </w:rPr>
        <w:br w:type="page"/>
      </w:r>
      <w:bookmarkStart w:id="39" w:name="_Toc141700205"/>
      <w:r w:rsidRPr="00F44D6A">
        <w:rPr>
          <w:rFonts w:ascii="Helvetica" w:hAnsi="Helvetica"/>
        </w:rPr>
        <w:lastRenderedPageBreak/>
        <w:t>Impacts- Racism, Sexism, Homophobia</w:t>
      </w:r>
      <w:bookmarkEnd w:id="39"/>
    </w:p>
    <w:p w:rsidR="00B00E1F" w:rsidRPr="00F44D6A" w:rsidRDefault="00B00E1F" w:rsidP="00F44D6A">
      <w:pPr>
        <w:pStyle w:val="TagChar"/>
        <w:spacing w:line="276" w:lineRule="auto"/>
        <w:rPr>
          <w:rFonts w:ascii="Helvetica" w:hAnsi="Helvetica"/>
        </w:rPr>
      </w:pPr>
    </w:p>
    <w:p w:rsidR="00B00E1F" w:rsidRPr="00F44D6A" w:rsidRDefault="00B00E1F" w:rsidP="00F44D6A">
      <w:pPr>
        <w:pStyle w:val="TagChar"/>
        <w:spacing w:line="276" w:lineRule="auto"/>
        <w:rPr>
          <w:rFonts w:ascii="Helvetica" w:hAnsi="Helvetica"/>
        </w:rPr>
      </w:pPr>
      <w:r w:rsidRPr="00F44D6A">
        <w:rPr>
          <w:rFonts w:ascii="Helvetica" w:hAnsi="Helvetica"/>
        </w:rPr>
        <w:t>RACISM, SEXISM, AND HOMOPHOBIA ARE INEVITABLE IN HIERARCHICAL SOCIETIES</w:t>
      </w:r>
    </w:p>
    <w:p w:rsidR="00B00E1F" w:rsidRPr="00F44D6A" w:rsidRDefault="00B00E1F" w:rsidP="00F44D6A">
      <w:pPr>
        <w:spacing w:line="276" w:lineRule="auto"/>
        <w:rPr>
          <w:rFonts w:ascii="Helvetica" w:hAnsi="Helvetica"/>
        </w:rPr>
      </w:pPr>
    </w:p>
    <w:p w:rsidR="00B00E1F" w:rsidRPr="00F44D6A" w:rsidRDefault="00B00E1F" w:rsidP="00F44D6A">
      <w:pPr>
        <w:spacing w:line="276" w:lineRule="auto"/>
        <w:rPr>
          <w:rFonts w:ascii="Helvetica" w:hAnsi="Helvetica"/>
        </w:rPr>
      </w:pPr>
      <w:r w:rsidRPr="00F44D6A">
        <w:rPr>
          <w:rFonts w:ascii="Helvetica" w:hAnsi="Helvetica"/>
        </w:rPr>
        <w:t>THE ANARCHIST FAQ 06</w:t>
      </w:r>
    </w:p>
    <w:p w:rsidR="00B00E1F" w:rsidRPr="00F44D6A" w:rsidRDefault="00B00E1F" w:rsidP="00F44D6A">
      <w:pPr>
        <w:spacing w:line="276" w:lineRule="auto"/>
        <w:rPr>
          <w:rFonts w:ascii="Helvetica" w:hAnsi="Helvetica"/>
        </w:rPr>
      </w:pPr>
      <w:r w:rsidRPr="00F44D6A">
        <w:rPr>
          <w:rFonts w:ascii="Helvetica" w:hAnsi="Helvetica"/>
        </w:rPr>
        <w:t xml:space="preserve"> (Iain McKay, Gary Elkin, Dave Neal and Ed Boraas), 13 May 2006, </w:t>
      </w:r>
      <w:hyperlink r:id="rId53" w:history="1">
        <w:r w:rsidRPr="00F44D6A">
          <w:rPr>
            <w:rFonts w:ascii="Helvetica" w:hAnsi="Helvetica"/>
          </w:rPr>
          <w:t>http://www.infoshop.org/faq/secB1.html</w:t>
        </w:r>
      </w:hyperlink>
      <w:r w:rsidRPr="00F44D6A">
        <w:rPr>
          <w:rFonts w:ascii="Helvetica" w:hAnsi="Helvetica"/>
        </w:rPr>
        <w:t>, accessed July 10, 2006//WFI KEC</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CardText"/>
        <w:spacing w:line="276" w:lineRule="auto"/>
        <w:rPr>
          <w:rFonts w:ascii="Helvetica" w:hAnsi="Helvetica"/>
          <w:u w:val="single"/>
        </w:rPr>
      </w:pPr>
      <w:r w:rsidRPr="00F44D6A">
        <w:rPr>
          <w:rFonts w:ascii="Helvetica" w:hAnsi="Helvetica"/>
          <w:u w:val="single"/>
        </w:rPr>
        <w:t>Since racism, sexism and homophobia</w:t>
      </w:r>
      <w:r w:rsidRPr="00F44D6A">
        <w:rPr>
          <w:rFonts w:ascii="Helvetica" w:hAnsi="Helvetica"/>
        </w:rPr>
        <w:t xml:space="preserve"> (hatred/fear of homosexuals) </w:t>
      </w:r>
      <w:r w:rsidRPr="00F44D6A">
        <w:rPr>
          <w:rFonts w:ascii="Helvetica" w:hAnsi="Helvetica"/>
          <w:u w:val="single"/>
        </w:rPr>
        <w:t xml:space="preserve">are </w:t>
      </w:r>
      <w:proofErr w:type="spellStart"/>
      <w:r w:rsidRPr="00F44D6A">
        <w:rPr>
          <w:rFonts w:ascii="Helvetica" w:hAnsi="Helvetica"/>
          <w:u w:val="single"/>
        </w:rPr>
        <w:t>institutionalised</w:t>
      </w:r>
      <w:proofErr w:type="spellEnd"/>
      <w:r w:rsidRPr="00F44D6A">
        <w:rPr>
          <w:rFonts w:ascii="Helvetica" w:hAnsi="Helvetica"/>
          <w:u w:val="single"/>
        </w:rPr>
        <w:t xml:space="preserve"> throughout society, sexual, racial and gay oppression are commonplace. The primary cause of these three evil attitudes is the need for ideologies that justify domination and exploitation, which are inherent in hierarchy -- in other words, "theories" that "justify" and "explain" oppression and injustice</w:t>
      </w:r>
      <w:r w:rsidRPr="00F44D6A">
        <w:rPr>
          <w:rFonts w:ascii="Helvetica" w:hAnsi="Helvetica"/>
        </w:rPr>
        <w:t xml:space="preserve">. As Tacitus said, "We hate those whom we injure." Those who oppress others always find reasons to regard their victims as "inferior" and hence deserving of their fate. Elites need some way to justify their superior social and economic positions. Since the social system is obviously unfair and elitist, attention must be distracted to other, less inconvenient, "facts," such as alleged superiority based on biology or "nature." </w:t>
      </w:r>
      <w:r w:rsidRPr="00F44D6A">
        <w:rPr>
          <w:rFonts w:ascii="Helvetica" w:hAnsi="Helvetica"/>
          <w:u w:val="single"/>
        </w:rPr>
        <w:t>Therefore, doctrines of sexual, racial, and ethnic superiority are inevitable in hierarchical, class-stratified societies.</w:t>
      </w:r>
    </w:p>
    <w:p w:rsidR="00B00E1F" w:rsidRPr="00F44D6A" w:rsidRDefault="00B00E1F" w:rsidP="00F44D6A">
      <w:pPr>
        <w:pStyle w:val="CardText"/>
        <w:spacing w:line="276" w:lineRule="auto"/>
        <w:rPr>
          <w:rFonts w:ascii="Helvetica" w:hAnsi="Helvetica"/>
          <w:u w:val="single"/>
        </w:rPr>
      </w:pPr>
    </w:p>
    <w:p w:rsidR="00B00E1F" w:rsidRPr="00F44D6A" w:rsidRDefault="00B00E1F" w:rsidP="00F44D6A">
      <w:pPr>
        <w:pStyle w:val="TagChar"/>
        <w:spacing w:line="276" w:lineRule="auto"/>
        <w:rPr>
          <w:rFonts w:ascii="Helvetica" w:hAnsi="Helvetica"/>
        </w:rPr>
      </w:pPr>
      <w:r w:rsidRPr="00F44D6A">
        <w:rPr>
          <w:rFonts w:ascii="Helvetica" w:hAnsi="Helvetica"/>
        </w:rPr>
        <w:t>DOMINATION AND EXPLOITATION ALLOW OPPRESSION BASED ON RACE, SEX, AND SEXUALITY</w:t>
      </w:r>
    </w:p>
    <w:p w:rsidR="00B00E1F" w:rsidRPr="00F44D6A" w:rsidRDefault="00B00E1F" w:rsidP="00F44D6A">
      <w:pPr>
        <w:spacing w:line="276" w:lineRule="auto"/>
        <w:rPr>
          <w:rFonts w:ascii="Helvetica" w:hAnsi="Helvetica"/>
        </w:rPr>
      </w:pPr>
    </w:p>
    <w:p w:rsidR="00B00E1F" w:rsidRPr="00F44D6A" w:rsidRDefault="00B00E1F" w:rsidP="00F44D6A">
      <w:pPr>
        <w:spacing w:line="276" w:lineRule="auto"/>
        <w:rPr>
          <w:rFonts w:ascii="Helvetica" w:hAnsi="Helvetica"/>
        </w:rPr>
      </w:pPr>
      <w:r w:rsidRPr="00F44D6A">
        <w:rPr>
          <w:rFonts w:ascii="Helvetica" w:hAnsi="Helvetica"/>
        </w:rPr>
        <w:t>THE ANARCHIST FAQ 06</w:t>
      </w:r>
    </w:p>
    <w:p w:rsidR="00B00E1F" w:rsidRPr="00F44D6A" w:rsidRDefault="00B00E1F" w:rsidP="00F44D6A">
      <w:pPr>
        <w:spacing w:line="276" w:lineRule="auto"/>
        <w:rPr>
          <w:rFonts w:ascii="Helvetica" w:hAnsi="Helvetica"/>
        </w:rPr>
      </w:pPr>
      <w:r w:rsidRPr="00F44D6A">
        <w:rPr>
          <w:rFonts w:ascii="Helvetica" w:hAnsi="Helvetica"/>
        </w:rPr>
        <w:t xml:space="preserve">(Iain McKay, Gary Elkin, Dave Neal and Ed Boraas), 13 May 2006, </w:t>
      </w:r>
      <w:hyperlink r:id="rId54" w:history="1">
        <w:r w:rsidRPr="00F44D6A">
          <w:rPr>
            <w:rFonts w:ascii="Helvetica" w:hAnsi="Helvetica"/>
          </w:rPr>
          <w:t>http://www.infoshop.org/faq/secB1.html</w:t>
        </w:r>
      </w:hyperlink>
      <w:r w:rsidRPr="00F44D6A">
        <w:rPr>
          <w:rFonts w:ascii="Helvetica" w:hAnsi="Helvetica"/>
        </w:rPr>
        <w:t>, accessed July 10, 2006//WFI KEC</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CardText"/>
        <w:spacing w:line="276" w:lineRule="auto"/>
        <w:rPr>
          <w:rFonts w:ascii="Helvetica" w:hAnsi="Helvetica"/>
        </w:rPr>
      </w:pPr>
      <w:r w:rsidRPr="00F44D6A">
        <w:rPr>
          <w:rFonts w:ascii="Helvetica" w:hAnsi="Helvetica"/>
        </w:rPr>
        <w:t xml:space="preserve">From the anarchist standpoint, </w:t>
      </w:r>
      <w:r w:rsidRPr="00F44D6A">
        <w:rPr>
          <w:rFonts w:ascii="Helvetica" w:hAnsi="Helvetica"/>
          <w:u w:val="single"/>
        </w:rPr>
        <w:t>oppression based on race, sex or sexuality will remain forever intractable under capitalism or, indeed, under any economic or political system based on domination and exploitation</w:t>
      </w:r>
      <w:r w:rsidRPr="00F44D6A">
        <w:rPr>
          <w:rFonts w:ascii="Helvetica" w:hAnsi="Helvetica"/>
        </w:rPr>
        <w:t>. While individual members of "minorities" may prosper, racism as a justification for inequality is too useful a tool for elites to discard. By using the results of racism (e.g. poverty) as a justification for racist ideology, criticism of the status quo can, yet again, be replaced by nonsense about "nature" and "biology." Similarly with sexism or discrimination against gays.</w:t>
      </w:r>
    </w:p>
    <w:p w:rsidR="00B00E1F" w:rsidRPr="00F44D6A" w:rsidRDefault="00B00E1F" w:rsidP="00F44D6A">
      <w:pPr>
        <w:pStyle w:val="CardText"/>
        <w:spacing w:line="276" w:lineRule="auto"/>
        <w:rPr>
          <w:rFonts w:ascii="Helvetica" w:hAnsi="Helvetica"/>
        </w:rPr>
      </w:pPr>
    </w:p>
    <w:p w:rsidR="00B00E1F" w:rsidRPr="00F44D6A" w:rsidRDefault="00B00E1F" w:rsidP="00F44D6A">
      <w:pPr>
        <w:pStyle w:val="TagChar"/>
        <w:spacing w:line="276" w:lineRule="auto"/>
        <w:rPr>
          <w:rFonts w:ascii="Helvetica" w:hAnsi="Helvetica"/>
        </w:rPr>
      </w:pPr>
      <w:r w:rsidRPr="00F44D6A">
        <w:rPr>
          <w:rFonts w:ascii="Helvetica" w:hAnsi="Helvetica"/>
        </w:rPr>
        <w:t>EMPIRICALLY, HIERARCHIES LEAD INDIVIDUALS TO SUPPRESS THEIR ANGER TOWARD THE AUTHORITY AND DIRECT IT INSTEAD AT MINORITIES</w:t>
      </w:r>
    </w:p>
    <w:p w:rsidR="00B00E1F" w:rsidRPr="00F44D6A" w:rsidRDefault="00B00E1F" w:rsidP="00F44D6A">
      <w:pPr>
        <w:spacing w:line="276" w:lineRule="auto"/>
        <w:rPr>
          <w:rFonts w:ascii="Helvetica" w:hAnsi="Helvetica"/>
        </w:rPr>
      </w:pPr>
    </w:p>
    <w:p w:rsidR="00B00E1F" w:rsidRPr="00F44D6A" w:rsidRDefault="00B00E1F" w:rsidP="00F44D6A">
      <w:pPr>
        <w:spacing w:line="276" w:lineRule="auto"/>
        <w:rPr>
          <w:rFonts w:ascii="Helvetica" w:hAnsi="Helvetica"/>
          <w:b/>
        </w:rPr>
      </w:pPr>
      <w:r w:rsidRPr="00F44D6A">
        <w:rPr>
          <w:rFonts w:ascii="Helvetica" w:hAnsi="Helvetica"/>
          <w:b/>
        </w:rPr>
        <w:t>THE ANARCHIST FAQ 06</w:t>
      </w:r>
    </w:p>
    <w:p w:rsidR="00B00E1F" w:rsidRPr="00F44D6A" w:rsidRDefault="00B00E1F" w:rsidP="00F44D6A">
      <w:pPr>
        <w:spacing w:line="276" w:lineRule="auto"/>
        <w:rPr>
          <w:rFonts w:ascii="Helvetica" w:hAnsi="Helvetica"/>
        </w:rPr>
      </w:pPr>
      <w:r w:rsidRPr="00F44D6A">
        <w:rPr>
          <w:rFonts w:ascii="Helvetica" w:hAnsi="Helvetica"/>
        </w:rPr>
        <w:t xml:space="preserve">(Iain McKay, Gary Elkin, Dave Neal and Ed Boraas), 13 May 2006, </w:t>
      </w:r>
      <w:hyperlink r:id="rId55" w:history="1">
        <w:r w:rsidRPr="00F44D6A">
          <w:rPr>
            <w:rFonts w:ascii="Helvetica" w:hAnsi="Helvetica"/>
          </w:rPr>
          <w:t>http://www.infoshop.org/faq/secB1.html</w:t>
        </w:r>
      </w:hyperlink>
      <w:r w:rsidRPr="00F44D6A">
        <w:rPr>
          <w:rFonts w:ascii="Helvetica" w:hAnsi="Helvetica"/>
        </w:rPr>
        <w:t>, accessed July 10, 2006//WFI KEC</w:t>
      </w:r>
    </w:p>
    <w:p w:rsidR="00B00E1F" w:rsidRPr="00F44D6A" w:rsidRDefault="00B00E1F" w:rsidP="00F44D6A">
      <w:pPr>
        <w:pStyle w:val="CardText"/>
        <w:spacing w:line="276" w:lineRule="auto"/>
        <w:rPr>
          <w:rFonts w:ascii="Helvetica" w:hAnsi="Helvetica"/>
        </w:rPr>
      </w:pPr>
    </w:p>
    <w:p w:rsidR="00DE699D" w:rsidRPr="00F44D6A" w:rsidRDefault="00B00E1F" w:rsidP="00F44D6A">
      <w:pPr>
        <w:pStyle w:val="CardText"/>
        <w:spacing w:line="276" w:lineRule="auto"/>
        <w:rPr>
          <w:rFonts w:ascii="Helvetica" w:hAnsi="Helvetica"/>
        </w:rPr>
      </w:pPr>
      <w:r w:rsidRPr="00F44D6A">
        <w:rPr>
          <w:rFonts w:ascii="Helvetica" w:hAnsi="Helvetica"/>
        </w:rPr>
        <w:t xml:space="preserve">Eisler also points out that </w:t>
      </w:r>
      <w:r w:rsidRPr="00F44D6A">
        <w:rPr>
          <w:rFonts w:ascii="Helvetica" w:hAnsi="Helvetica"/>
          <w:u w:val="single"/>
        </w:rPr>
        <w:t xml:space="preserve">there is "ample evidence that people who grow up in families where rigid hierarchies and painful punishments are the norm learn to suppress anger toward their parents. There is also ample evidence that this anger is then often deflected against traditionally </w:t>
      </w:r>
      <w:r w:rsidRPr="00F44D6A">
        <w:rPr>
          <w:rFonts w:ascii="Helvetica" w:hAnsi="Helvetica"/>
          <w:u w:val="single"/>
        </w:rPr>
        <w:lastRenderedPageBreak/>
        <w:t>disempowered groups (such as minorities, children, and women)."</w:t>
      </w:r>
      <w:r w:rsidRPr="00F44D6A">
        <w:rPr>
          <w:rFonts w:ascii="Helvetica" w:hAnsi="Helvetica"/>
        </w:rPr>
        <w:t xml:space="preserve"> [Sacred Pleasure, p. 187] This repressed anger then becomes fertile ground for reactionary politicians, whose mass appeal usually rests in part on scapegoating minorities for society's problems.</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40" w:name="_Toc141700206"/>
      <w:r w:rsidRPr="00F44D6A">
        <w:rPr>
          <w:rFonts w:ascii="Helvetica" w:hAnsi="Helvetica"/>
        </w:rPr>
        <w:lastRenderedPageBreak/>
        <w:t>Racism Impacts</w:t>
      </w:r>
      <w:bookmarkEnd w:id="40"/>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FAILURE TO COMBAT RACISM RISKS EXTINCTION</w:t>
      </w:r>
    </w:p>
    <w:p w:rsidR="00DE699D" w:rsidRPr="00F44D6A" w:rsidRDefault="00DE699D" w:rsidP="00F44D6A">
      <w:pPr>
        <w:spacing w:line="276" w:lineRule="auto"/>
        <w:rPr>
          <w:rFonts w:ascii="Helvetica" w:hAnsi="Helvetica"/>
        </w:rPr>
      </w:pPr>
    </w:p>
    <w:p w:rsidR="00DE699D" w:rsidRPr="00F44D6A" w:rsidRDefault="00DE699D" w:rsidP="00F44D6A">
      <w:pPr>
        <w:spacing w:line="276" w:lineRule="auto"/>
        <w:ind w:firstLine="720"/>
        <w:rPr>
          <w:rFonts w:ascii="Helvetica" w:hAnsi="Helvetica"/>
        </w:rPr>
      </w:pPr>
      <w:r w:rsidRPr="00F44D6A">
        <w:rPr>
          <w:rFonts w:ascii="Helvetica" w:hAnsi="Helvetica"/>
        </w:rPr>
        <w:t xml:space="preserve">Joseph </w:t>
      </w:r>
      <w:r w:rsidRPr="00F44D6A">
        <w:rPr>
          <w:rFonts w:ascii="Helvetica" w:hAnsi="Helvetica"/>
          <w:b/>
          <w:color w:val="000000"/>
          <w:sz w:val="28"/>
          <w:u w:val="thick" w:color="000000"/>
        </w:rPr>
        <w:t>Barndt</w:t>
      </w:r>
      <w:r w:rsidRPr="00F44D6A">
        <w:rPr>
          <w:rFonts w:ascii="Helvetica" w:hAnsi="Helvetica"/>
        </w:rPr>
        <w:t>, Co-Director, Crossroads, DISMANTLING RACISM, 19</w:t>
      </w:r>
      <w:r w:rsidRPr="00F44D6A">
        <w:rPr>
          <w:rFonts w:ascii="Helvetica" w:hAnsi="Helvetica"/>
          <w:b/>
          <w:color w:val="000000"/>
          <w:sz w:val="28"/>
          <w:u w:val="thick" w:color="000000"/>
        </w:rPr>
        <w:t>91</w:t>
      </w:r>
      <w:r w:rsidRPr="00F44D6A">
        <w:rPr>
          <w:rFonts w:ascii="Helvetica" w:hAnsi="Helvetica"/>
        </w:rPr>
        <w:t>, p. 155-156</w:t>
      </w:r>
    </w:p>
    <w:p w:rsidR="00DE699D" w:rsidRPr="00F44D6A" w:rsidRDefault="00DE699D" w:rsidP="00F44D6A">
      <w:pPr>
        <w:pStyle w:val="evidencetextCha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sz w:val="12"/>
        </w:rPr>
        <w:t>The limitations imposed on people of color by poverty, subservience, and powerlessness are cruel, inhuman, and unjust: the effects of uncontrolled power privilege, and greed, which are the marks of our white prison, will inevitably destroy us. But we have also seen that</w:t>
      </w:r>
      <w:r w:rsidRPr="00F44D6A">
        <w:rPr>
          <w:rFonts w:ascii="Helvetica" w:hAnsi="Helvetica"/>
        </w:rPr>
        <w:t xml:space="preserve"> </w:t>
      </w:r>
      <w:r w:rsidRPr="00F44D6A">
        <w:rPr>
          <w:rFonts w:ascii="Helvetica" w:hAnsi="Helvetica"/>
          <w:highlight w:val="lightGray"/>
          <w:u w:val="single"/>
        </w:rPr>
        <w:t>the walls of racism can be dismantled. We are not condemned to an inexorable fate, but are offered the vision and the possibility of freedom. Brick by brick, stone by stone, the prison of individual, institutional, and cultural racism can be destroyed</w:t>
      </w:r>
      <w:r w:rsidRPr="00F44D6A">
        <w:rPr>
          <w:rFonts w:ascii="Helvetica" w:hAnsi="Helvetica"/>
          <w:highlight w:val="lightGray"/>
        </w:rPr>
        <w:t xml:space="preserve">. </w:t>
      </w:r>
      <w:r w:rsidRPr="00F44D6A">
        <w:rPr>
          <w:rFonts w:ascii="Helvetica" w:hAnsi="Helvetica"/>
          <w:highlight w:val="lightGray"/>
          <w:u w:val="single"/>
        </w:rPr>
        <w:t xml:space="preserve">You and I are urgently called to join the efforts of those who know it is time to tear down, once and for all, the walls of racism. The danger point of self-destruction seems to be drawing even more </w:t>
      </w:r>
      <w:proofErr w:type="gramStart"/>
      <w:r w:rsidRPr="00F44D6A">
        <w:rPr>
          <w:rFonts w:ascii="Helvetica" w:hAnsi="Helvetica"/>
          <w:highlight w:val="lightGray"/>
          <w:u w:val="single"/>
        </w:rPr>
        <w:t>near</w:t>
      </w:r>
      <w:proofErr w:type="gramEnd"/>
      <w:r w:rsidRPr="00F44D6A">
        <w:rPr>
          <w:rFonts w:ascii="Helvetica" w:hAnsi="Helvetica"/>
          <w:sz w:val="12"/>
        </w:rPr>
        <w:t>. The results of centuries of national and worldwide conquest and colonialism, of military buildups and violent aggression, of overconsumption and environmental destruction, may be reaching a point of no return. A small and predominately white minority of the global population derives its power and privilege from the suffering of the vast majority of peoples of color.</w:t>
      </w:r>
      <w:r w:rsidRPr="00F44D6A">
        <w:rPr>
          <w:rFonts w:ascii="Helvetica" w:hAnsi="Helvetica"/>
        </w:rPr>
        <w:t xml:space="preserve"> </w:t>
      </w:r>
      <w:r w:rsidRPr="00F44D6A">
        <w:rPr>
          <w:rFonts w:ascii="Helvetica" w:hAnsi="Helvetica"/>
          <w:highlight w:val="lightGray"/>
          <w:u w:val="single"/>
        </w:rPr>
        <w:t>For the sake of the world and ourselves, we dare not allow it to continue</w:t>
      </w:r>
      <w:r w:rsidRPr="00F44D6A">
        <w:rPr>
          <w:rFonts w:ascii="Helvetica" w:hAnsi="Helvetica"/>
          <w:highlight w:val="lightGray"/>
        </w:rPr>
        <w:t>.</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RACISM FACILITATES THE BIOPOLITICAL MOBILIZATION OF POPULATIONS FOR WAR</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 </w:t>
      </w:r>
    </w:p>
    <w:p w:rsidR="00DE699D" w:rsidRPr="00F44D6A" w:rsidRDefault="00DE699D" w:rsidP="00F44D6A">
      <w:pPr>
        <w:pStyle w:val="CardText"/>
        <w:spacing w:line="276" w:lineRule="auto"/>
        <w:rPr>
          <w:rFonts w:ascii="Helvetica" w:hAnsi="Helvetica"/>
        </w:rPr>
      </w:pPr>
      <w:r w:rsidRPr="00F44D6A">
        <w:rPr>
          <w:rFonts w:ascii="Helvetica" w:hAnsi="Helvetica"/>
        </w:rPr>
        <w:t>Eduardo Mendieta, SUNY-Stony Brook, "'To Make Live and to Let Die'—Foucault on Racism," Meeting of the Foucault Circle, APA Central Division Meeting, Chicago IL, April 25, 2002. Available from the World Wide Web at: www.sunysb.edu/philosophy/faculty/emendieta/articles/foucault.pdf, accessed 11/5/05.</w:t>
      </w:r>
    </w:p>
    <w:p w:rsidR="00DE699D" w:rsidRPr="00F44D6A" w:rsidRDefault="00DE699D" w:rsidP="00F44D6A">
      <w:pPr>
        <w:pStyle w:val="CardText"/>
        <w:spacing w:line="276" w:lineRule="auto"/>
        <w:rPr>
          <w:rFonts w:ascii="Helvetica" w:hAnsi="Helvetica"/>
        </w:rPr>
      </w:pPr>
      <w:r w:rsidRPr="00F44D6A">
        <w:rPr>
          <w:rFonts w:ascii="Helvetica" w:hAnsi="Helvetica"/>
        </w:rPr>
        <w:t>This is where racism intervenes, not from without, exogenously, but from within, constitutively. For the emergence of biopower as the form of a new form of political rationality, entails the inscription within the very logic of the modern state the logic of racism. For racism grants, and here I am quoting: "the conditions for the acceptability of putting to death in a society of normalization. Where there is a society of normalization, where there is a power that is, in all of its surface and in first instance, and first line, a bio-power, racism is indispensable as a condition to be able to put to death someone, in order to be able to put to death others. The homicidal [</w:t>
      </w:r>
      <w:proofErr w:type="spellStart"/>
      <w:r w:rsidRPr="00F44D6A">
        <w:rPr>
          <w:rFonts w:ascii="Helvetica" w:hAnsi="Helvetica"/>
        </w:rPr>
        <w:t>meurtrière</w:t>
      </w:r>
      <w:proofErr w:type="spellEnd"/>
      <w:r w:rsidRPr="00F44D6A">
        <w:rPr>
          <w:rFonts w:ascii="Helvetica" w:hAnsi="Helvetica"/>
        </w:rPr>
        <w:t xml:space="preserve">] function of the state, to the degree that the state functions on the modality of bio-power, can only be assured by racism "(Foucault 1997, 227) To use the formulations from his 1982 lecture "The Political Technology of Individuals" –which incidentally, echo his 1979 Tanner Lectures –the power of the state after the 18th century, a power which is enacted through the police, and is enacted over the population, is a power over living beings, and as such it is a biopolitics. And, to quote more directly, "since the population is nothing more than what the state takes care of for its own sake, of course, the state is entitled to slaughter it, if necessary. </w:t>
      </w:r>
      <w:proofErr w:type="gramStart"/>
      <w:r w:rsidRPr="00F44D6A">
        <w:rPr>
          <w:rFonts w:ascii="Helvetica" w:hAnsi="Helvetica"/>
        </w:rPr>
        <w:t>So</w:t>
      </w:r>
      <w:proofErr w:type="gramEnd"/>
      <w:r w:rsidRPr="00F44D6A">
        <w:rPr>
          <w:rFonts w:ascii="Helvetica" w:hAnsi="Helvetica"/>
        </w:rPr>
        <w:t xml:space="preserve"> the reverse of biopolitics is </w:t>
      </w:r>
      <w:proofErr w:type="spellStart"/>
      <w:r w:rsidRPr="00F44D6A">
        <w:rPr>
          <w:rFonts w:ascii="Helvetica" w:hAnsi="Helvetica"/>
        </w:rPr>
        <w:t>thanatopolitics</w:t>
      </w:r>
      <w:proofErr w:type="spellEnd"/>
      <w:r w:rsidRPr="00F44D6A">
        <w:rPr>
          <w:rFonts w:ascii="Helvetica" w:hAnsi="Helvetica"/>
        </w:rPr>
        <w:t xml:space="preserve">." (Foucault 2000, 416). Racism, is the </w:t>
      </w:r>
      <w:proofErr w:type="spellStart"/>
      <w:r w:rsidRPr="00F44D6A">
        <w:rPr>
          <w:rFonts w:ascii="Helvetica" w:hAnsi="Helvetica"/>
        </w:rPr>
        <w:t>thanatopolitics</w:t>
      </w:r>
      <w:proofErr w:type="spellEnd"/>
      <w:r w:rsidRPr="00F44D6A">
        <w:rPr>
          <w:rFonts w:ascii="Helvetica" w:hAnsi="Helvetica"/>
        </w:rPr>
        <w:t xml:space="preserve"> of the biopolitics of the total state. They are two sides of one same political technology, one same political rationality: the management of life, the life of a population, the tending to the continuum of life of a people. And with the inscription of racism within the state of biopower, the long history of war that Foucault has been telling in these dazzling lectures has made a new turn: the war of peoples, a war against invaders, imperials colonizers, which turned into a war of races, to then turn into a war of classes, has now turned into the war of a race, a biological unit, against its polluters and threats. Racism is the means by which bourgeois political power, biopower, re-kindles the fires of war within civil society. Racism normalizes and medicalizes war. Racism makes war the permanent condition of society, while at the same time masking its weapons of death and torture. As I wrote somewhere else, racism banalizes genocide by making quotidian the lynching of suspect threats to the health of the social </w:t>
      </w:r>
      <w:r w:rsidRPr="00F44D6A">
        <w:rPr>
          <w:rFonts w:ascii="Helvetica" w:hAnsi="Helvetica"/>
        </w:rPr>
        <w:lastRenderedPageBreak/>
        <w:t>body. Racism makes the killing of the other, of others, an everyday occurrence by internalizing and normalizing the war of society against its enemies. To protect society entails we be ready to kill its threats, its foes, and if we understand society as a unity of life, as a continuum of the living, then these threat and foes are biological in nature.</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41" w:name="_Toc141700207"/>
      <w:r w:rsidRPr="00F44D6A">
        <w:rPr>
          <w:rFonts w:ascii="Helvetica" w:hAnsi="Helvetica"/>
        </w:rPr>
        <w:lastRenderedPageBreak/>
        <w:t>Biopower Impact</w:t>
      </w:r>
      <w:bookmarkEnd w:id="41"/>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 xml:space="preserve">BIOPOWER SETS THE STAGE FOR OUR OWN EXTINCTION </w:t>
      </w:r>
    </w:p>
    <w:p w:rsidR="00DE699D" w:rsidRPr="00F44D6A" w:rsidRDefault="00DE699D" w:rsidP="00F44D6A">
      <w:pPr>
        <w:pStyle w:val="TagCha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 xml:space="preserve"> </w:t>
      </w:r>
      <w:proofErr w:type="gramStart"/>
      <w:r w:rsidRPr="00F44D6A">
        <w:rPr>
          <w:rFonts w:ascii="Helvetica" w:hAnsi="Helvetica"/>
        </w:rPr>
        <w:t>Mitchell ,</w:t>
      </w:r>
      <w:proofErr w:type="gramEnd"/>
      <w:r w:rsidRPr="00F44D6A">
        <w:rPr>
          <w:rFonts w:ascii="Helvetica" w:hAnsi="Helvetica"/>
        </w:rPr>
        <w:t xml:space="preserve"> Professor, Sociology, Macquarie University, STATES OF IMAGINATION: ETHNOGRAPHIC EXPLORATIONS OF THE POSTCOLONIAL STATE, ed. T.B. Hansen &amp; F. </w:t>
      </w:r>
      <w:proofErr w:type="spellStart"/>
      <w:r w:rsidRPr="00F44D6A">
        <w:rPr>
          <w:rFonts w:ascii="Helvetica" w:hAnsi="Helvetica"/>
        </w:rPr>
        <w:t>Stepputat</w:t>
      </w:r>
      <w:proofErr w:type="spellEnd"/>
      <w:r w:rsidRPr="00F44D6A">
        <w:rPr>
          <w:rFonts w:ascii="Helvetica" w:hAnsi="Helvetica"/>
        </w:rPr>
        <w:t xml:space="preserve">, 2001, p. 53-54. </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 Consider again the contrastive terms in which it is possible to view biopolitics and sovereignty. The final chapter in the first volume of the History of Sexuality that contrasts sovereignty and biopolitics is titled “Right of Death and Power Over Life.” The initial terms of the contrast between the two registers of government </w:t>
      </w:r>
      <w:proofErr w:type="gramStart"/>
      <w:r w:rsidRPr="00F44D6A">
        <w:rPr>
          <w:rFonts w:ascii="Helvetica" w:hAnsi="Helvetica"/>
        </w:rPr>
        <w:t>is</w:t>
      </w:r>
      <w:proofErr w:type="gramEnd"/>
      <w:r w:rsidRPr="00F44D6A">
        <w:rPr>
          <w:rFonts w:ascii="Helvetica" w:hAnsi="Helvetica"/>
        </w:rPr>
        <w:t xml:space="preserve"> thus between one that could employ power to put subjects to death, even if this right to kill was conditioned by the defense of the sovereign, and one that was concerned with the fostering of life. Nevertheless, each part of the contrast can be further broken down. The right of death can also be understood as “the right to take life or let live”; the power over life as the power “to foster life or disallow it.” Sovereign power is a power that distinguishes between political life (bios) and mere existence or bare life (</w:t>
      </w:r>
      <w:proofErr w:type="spellStart"/>
      <w:r w:rsidRPr="00F44D6A">
        <w:rPr>
          <w:rFonts w:ascii="Helvetica" w:hAnsi="Helvetica"/>
        </w:rPr>
        <w:t>zoe</w:t>
      </w:r>
      <w:proofErr w:type="spellEnd"/>
      <w:r w:rsidRPr="00F44D6A">
        <w:rPr>
          <w:rFonts w:ascii="Helvetica" w:hAnsi="Helvetica"/>
        </w:rPr>
        <w:t xml:space="preserve">). Bare life is included in the constitution of sovereign power by its very exclusion from political life. In contrast, biopolitics might be thought to include </w:t>
      </w:r>
      <w:proofErr w:type="spellStart"/>
      <w:r w:rsidRPr="00F44D6A">
        <w:rPr>
          <w:rFonts w:ascii="Helvetica" w:hAnsi="Helvetica"/>
        </w:rPr>
        <w:t>zoe</w:t>
      </w:r>
      <w:proofErr w:type="spellEnd"/>
      <w:r w:rsidRPr="00F44D6A">
        <w:rPr>
          <w:rFonts w:ascii="Helvetica" w:hAnsi="Helvetica"/>
        </w:rPr>
        <w:t xml:space="preserve"> in bios: stripped down mere existence becomes a matter of political reality. Thus, the contract between biopolitics and sovereignty is not one of a power of life versus a power of death but concerns the way the different forms of power treat matters of life and death and entail different conceptions of life. Thus, biopolitics reinscribes the earlier right of death and power over life and places it within a new and different form that attempts to include what had earlier been sacred and taboo, bare life, in political existence. It is no longer so much the right of the sovereign to put to death his enemies by to disqualify life—the mere existence—of those who are a threat to the life of the population, to disallow those deemed “unworthy of life,” those whose bare life is not worth living. This allows us, first to consider what might be thought of as the dark side of biopolitics (Foucault 1979a: 136-137). In Foucault’s account, biopolitics does not put an end to the practice of war: it provides it with new and more sophisticated killing machines. These machines allow killing itself to be reposed at the level of entire populations. Wars become genocidal in the twentieth century. The same state that takes on the duty to enhance the life of the population also exercises the power of death over whole populations. Atomic weapons are the key weapons of this process of the power to put whole populations to death. We might also consider here the aptly named biological and chemical weapons that seek an extermination of populations by visiting plagues upon them or polluting the biosphere in which they live to the point at which bare life is no longer sustainable. Nor does the birth of biopolitics put an end to the killing of one's own populations. Rather, it intensifies that killing--whether by an "ethnic cleansing" that visits holocausts upon whole groups or by the mass slaughters of classes and groups conducted in the name of the utopia to be achieved. There is a certain restraint in sovereign power. The right of death is only occasionally exercised as the right to kill and then often in a ritual fashion that suggests a relation to the sacred. More often, sovereign power is manifest in the refraining from the right to kill. The biopolitical imperative knows no such restraint. Power is exercised at the level of populations and hence wars will be waged at that level, on behalf of everyone and their lives. This point brings us to the heart of Foucault's provocative thesis about biopolitics: that there is an intimate connection between the exercise of a life-administering power and the commission of genocide: “If genocide is indeed the dream of modern powers. This is not because of recent return of the ancient right to kill: it is because power is situated and exercised at the level of life, the species, the race, and the large-scale phenomena of population" (1979a: 137). Foucault completes this same passage with an expression that deserves more notice: “massacres become vital.”</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42" w:name="_Toc141700208"/>
      <w:proofErr w:type="spellStart"/>
      <w:r w:rsidRPr="00F44D6A">
        <w:rPr>
          <w:rFonts w:ascii="Helvetica" w:hAnsi="Helvetica"/>
        </w:rPr>
        <w:lastRenderedPageBreak/>
        <w:t>Dehum</w:t>
      </w:r>
      <w:proofErr w:type="spellEnd"/>
      <w:r w:rsidRPr="00F44D6A">
        <w:rPr>
          <w:rFonts w:ascii="Helvetica" w:hAnsi="Helvetica"/>
        </w:rPr>
        <w:t xml:space="preserve"> Impacts</w:t>
      </w:r>
      <w:bookmarkEnd w:id="42"/>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 xml:space="preserve">dehumanization is the sum of all evil and justifies all of the </w:t>
      </w:r>
      <w:proofErr w:type="gramStart"/>
      <w:r w:rsidRPr="00F44D6A">
        <w:rPr>
          <w:rFonts w:ascii="Helvetica" w:hAnsi="Helvetica"/>
        </w:rPr>
        <w:t>worlds</w:t>
      </w:r>
      <w:proofErr w:type="gramEnd"/>
      <w:r w:rsidRPr="00F44D6A">
        <w:rPr>
          <w:rFonts w:ascii="Helvetica" w:hAnsi="Helvetica"/>
        </w:rPr>
        <w:t xml:space="preserve"> atrocities</w:t>
      </w:r>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Berube ’97</w:t>
      </w:r>
    </w:p>
    <w:p w:rsidR="00DE699D" w:rsidRPr="00F44D6A" w:rsidRDefault="00DE699D" w:rsidP="00F44D6A">
      <w:pPr>
        <w:spacing w:line="276" w:lineRule="auto"/>
        <w:rPr>
          <w:rFonts w:ascii="Helvetica" w:hAnsi="Helvetica"/>
        </w:rPr>
      </w:pPr>
      <w:r w:rsidRPr="00F44D6A">
        <w:rPr>
          <w:rFonts w:ascii="Helvetica" w:hAnsi="Helvetica"/>
        </w:rPr>
        <w:t xml:space="preserve">(David, Ph.D. in Communications, “Nanotechnological </w:t>
      </w:r>
      <w:proofErr w:type="spellStart"/>
      <w:r w:rsidRPr="00F44D6A">
        <w:rPr>
          <w:rFonts w:ascii="Helvetica" w:hAnsi="Helvetica"/>
        </w:rPr>
        <w:t>Prolongevity</w:t>
      </w:r>
      <w:proofErr w:type="spellEnd"/>
      <w:r w:rsidRPr="00F44D6A">
        <w:rPr>
          <w:rFonts w:ascii="Helvetica" w:hAnsi="Helvetica"/>
        </w:rPr>
        <w:t xml:space="preserve">: The Down Side”, </w:t>
      </w:r>
      <w:proofErr w:type="spellStart"/>
      <w:r w:rsidRPr="00F44D6A">
        <w:rPr>
          <w:rFonts w:ascii="Helvetica" w:hAnsi="Helvetica"/>
        </w:rPr>
        <w:t>NanoTechnology</w:t>
      </w:r>
      <w:proofErr w:type="spellEnd"/>
      <w:r w:rsidRPr="00F44D6A">
        <w:rPr>
          <w:rFonts w:ascii="Helvetica" w:hAnsi="Helvetica"/>
        </w:rPr>
        <w:t xml:space="preserve"> Magazine, June/July 1997, p. 1-6, URL: http://www.cla.sc.edu/ENGL/faculty/berube/prolong.htm) </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Assuming we are able to predict who or what are optimized humans, this entire resultant worldview smacks of eugenics and Nazi racial science. This would involve valuing people as means. Moreover, there would always be a superhuman more super than the current ones, humans would never be able to escape their treatment as means to an always further and distant end.</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This means-ends dispute is at the core of Montagu and Matson's treatise on the dehumanization of humanity. They warn: "its destructive toll is already greater than that of any war, plague, famine, or natural calamity on record -- and its potential danger to the quality of life and the fabric of civilized society is beyond calculation. For that </w:t>
      </w:r>
      <w:proofErr w:type="gramStart"/>
      <w:r w:rsidRPr="00F44D6A">
        <w:rPr>
          <w:rFonts w:ascii="Helvetica" w:hAnsi="Helvetica"/>
        </w:rPr>
        <w:t>reason</w:t>
      </w:r>
      <w:proofErr w:type="gramEnd"/>
      <w:r w:rsidRPr="00F44D6A">
        <w:rPr>
          <w:rFonts w:ascii="Helvetica" w:hAnsi="Helvetica"/>
        </w:rPr>
        <w:t xml:space="preserve"> this sickness of the soul might well be called the Fifth Horseman of the Apocalypse.... Behind the genocide of the holocaust lay a dehumanized thought; beneath the menticide of deviants and dissidents... in the cuckoo's </w:t>
      </w:r>
      <w:proofErr w:type="spellStart"/>
      <w:r w:rsidRPr="00F44D6A">
        <w:rPr>
          <w:rFonts w:ascii="Helvetica" w:hAnsi="Helvetica"/>
        </w:rPr>
        <w:t>next</w:t>
      </w:r>
      <w:proofErr w:type="spellEnd"/>
      <w:r w:rsidRPr="00F44D6A">
        <w:rPr>
          <w:rFonts w:ascii="Helvetica" w:hAnsi="Helvetica"/>
        </w:rPr>
        <w:t xml:space="preserve"> of America, lies a dehumanized image of man... (Montagu &amp; Matson, 1983, p. xi-xii). While it may never be possible to quantify the impact dehumanizing ethics may have had on humanity, it is safe to conclude the foundations of humanness offer great opportunities which would be foregone. When we calculate the actual losses and the virtual benefits, we approach a nearly inestimable value greater than any tools which we can currently use to measure it. Dehumanization is nuclear war, environmental apocalypse, and international genocide. When people become things, they become dispensable. When people are dispensable, any and every atrocity can be justified. Once justified, they seem to be inevitable for every epoch has evil and dehumanization is evil's most powerful weapon.</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43" w:name="_Toc141700209"/>
      <w:r w:rsidRPr="00F44D6A">
        <w:rPr>
          <w:rFonts w:ascii="Helvetica" w:hAnsi="Helvetica"/>
        </w:rPr>
        <w:lastRenderedPageBreak/>
        <w:t>Capitalism Impacts- General</w:t>
      </w:r>
      <w:bookmarkEnd w:id="43"/>
    </w:p>
    <w:p w:rsidR="00DE699D" w:rsidRPr="00F44D6A" w:rsidRDefault="00DE699D" w:rsidP="00F44D6A">
      <w:pP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Corporations are fascist institutions controlling peoples’ lives</w:t>
      </w: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56" w:history="1">
        <w:r w:rsidRPr="00F44D6A">
          <w:rPr>
            <w:rStyle w:val="Hyperlink"/>
            <w:rFonts w:ascii="Helvetica" w:hAnsi="Helvetica"/>
          </w:rPr>
          <w:t>http://www.infoshop.org/faq/secA2.html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StyleCardTextArial"/>
        <w:spacing w:line="276" w:lineRule="auto"/>
        <w:rPr>
          <w:rFonts w:ascii="Helvetica" w:hAnsi="Helvetica"/>
        </w:rPr>
      </w:pPr>
      <w:r w:rsidRPr="00F44D6A">
        <w:rPr>
          <w:rFonts w:ascii="Helvetica" w:hAnsi="Helvetica"/>
        </w:rPr>
        <w:t xml:space="preserve">"Let's take a look at a corporation. . . [I]f you look at what they are, power goes strictly top down, from the board of directors to managers to lower managers to ultimately the people on the shop floor, typing messages, and so on. There's no flow of power or planning from the bottom up. People can disrupt and make suggestions, but the same is true of a slave society. The structure of power is linear, from the top down." [Keeping the Rabble in Line, p. 237] </w:t>
      </w:r>
    </w:p>
    <w:p w:rsidR="00DE699D" w:rsidRPr="00F44D6A" w:rsidRDefault="00DE699D" w:rsidP="00F44D6A">
      <w:pPr>
        <w:pStyle w:val="StyleCardTextArial"/>
        <w:spacing w:line="276" w:lineRule="auto"/>
        <w:rPr>
          <w:rFonts w:ascii="Helvetica" w:hAnsi="Helvetica"/>
        </w:rPr>
      </w:pPr>
      <w:r w:rsidRPr="00F44D6A">
        <w:rPr>
          <w:rFonts w:ascii="Helvetica" w:hAnsi="Helvetica"/>
        </w:rPr>
        <w:t>David Deleon indicates these similarities between the company and the state well when he writes:</w:t>
      </w:r>
    </w:p>
    <w:p w:rsidR="00DE699D" w:rsidRPr="00F44D6A" w:rsidRDefault="00DE699D" w:rsidP="00F44D6A">
      <w:pPr>
        <w:pStyle w:val="StyleCardTextArial"/>
        <w:spacing w:line="276" w:lineRule="auto"/>
        <w:rPr>
          <w:rFonts w:ascii="Helvetica" w:hAnsi="Helvetica"/>
        </w:rPr>
      </w:pPr>
      <w:r w:rsidRPr="00F44D6A">
        <w:rPr>
          <w:rFonts w:ascii="Helvetica" w:hAnsi="Helvetica"/>
        </w:rPr>
        <w:t xml:space="preserve"> "Most factories are like military dictatorships. Those at the bottom are privates, the supervisors are sergeants, and on up through the hierarchy. The </w:t>
      </w:r>
      <w:proofErr w:type="spellStart"/>
      <w:r w:rsidRPr="00F44D6A">
        <w:rPr>
          <w:rFonts w:ascii="Helvetica" w:hAnsi="Helvetica"/>
        </w:rPr>
        <w:t>organisation</w:t>
      </w:r>
      <w:proofErr w:type="spellEnd"/>
      <w:r w:rsidRPr="00F44D6A">
        <w:rPr>
          <w:rFonts w:ascii="Helvetica" w:hAnsi="Helvetica"/>
        </w:rPr>
        <w:t xml:space="preserve"> can dictate everything from our clothing and hair style to how we spend a large portion of our lives, during work. It can compel overtime; it can require us to see a company doctor if we have a medical complaint; it can forbid us free time to engage in political activity; it can suppress freedom of speech, press and assembly -- it can use ID cards and armed security police, along with closed-circuit TVs to watch us; it can punish dissenters with 'disciplinary layoffs' (as GM calls them), or it can fire us. We are forced, by circumstances, to accept much of this, or join the millions of unemployed. . . In almost every job, we have only the 'right' to quit. Major decisions are made at the top and we are expected to obey, whether we work in an ivory tower or a mine shaft." ["For Democracy Where We Work: A rationale for social self-management", Reinventing Anarchy, Again, Howard J. Ehrlich (ed.), pp. 193-4] </w:t>
      </w:r>
    </w:p>
    <w:p w:rsidR="00DE699D" w:rsidRPr="00F44D6A" w:rsidRDefault="00DE699D" w:rsidP="00F44D6A">
      <w:pPr>
        <w:pStyle w:val="StyleCardTextArial"/>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CAPITALISM IS SLAVERY</w:t>
      </w: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p>
    <w:p w:rsidR="00DE699D" w:rsidRPr="00F44D6A" w:rsidRDefault="00DE699D" w:rsidP="00F44D6A">
      <w:pPr>
        <w:pStyle w:val="Citation"/>
        <w:spacing w:line="276" w:lineRule="auto"/>
        <w:rPr>
          <w:rFonts w:ascii="Helvetica" w:hAnsi="Helvetica"/>
        </w:rPr>
      </w:pPr>
      <w:hyperlink r:id="rId57" w:history="1">
        <w:r w:rsidRPr="00F44D6A">
          <w:rPr>
            <w:rStyle w:val="Hyperlink"/>
            <w:rFonts w:ascii="Helvetica" w:hAnsi="Helvetica"/>
          </w:rPr>
          <w:t>http://www.infoshop.org/faq/secB4.html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When power is exercised over one's self, it is a source of freedom, but under capitalism it is a source of coercive authority. As Bob Black points out in The Abolition of Work: </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"The liberals and conservatives and Libertarians who lament totalitarianism are </w:t>
      </w:r>
      <w:proofErr w:type="spellStart"/>
      <w:r w:rsidRPr="00F44D6A">
        <w:rPr>
          <w:rFonts w:ascii="Helvetica" w:hAnsi="Helvetica"/>
        </w:rPr>
        <w:t>phoneys</w:t>
      </w:r>
      <w:proofErr w:type="spellEnd"/>
      <w:r w:rsidRPr="00F44D6A">
        <w:rPr>
          <w:rFonts w:ascii="Helvetica" w:hAnsi="Helvetica"/>
        </w:rPr>
        <w:t xml:space="preserve"> and hypocrites. . . You find the same sort of hierarchy and discipline in an office or factory as you do in a prison or a monastery. . . A worker is a part-time slave. The boss says when to show up, when to leave, and what to do in the meantime. He tells you how much work to do and how fast. He is free to carry his control to humiliating extremes, regulating, if he feels like it, the clothes you wear or how often you go to the bathroom. With a few exceptions he can fire you for any reason, or no reason. He has you spied on by snitches and supervisors, he amasses a dossier on every employee. Talking back is called 'insubordination,' just as if a worker is a naughty child, and it not only gets you fired, it disqualifies you for unemployment compensation. . .The demeaning system of domination I've described rules over half the waking hours of a majority of women and the vast majority of men for decades, for most of their lifespans. For certain purposes it's not too misleading to call our system democracy or capitalism or -- better still -- industrialism, but its real names are factory fascism and office oligarchy. Anybody who says these people are 'free' is lying or stupid." [The Abolition of Work and other essays, p. 21]</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44" w:name="_Toc141700210"/>
      <w:r w:rsidRPr="00F44D6A">
        <w:rPr>
          <w:rFonts w:ascii="Helvetica" w:hAnsi="Helvetica"/>
        </w:rPr>
        <w:lastRenderedPageBreak/>
        <w:t>Capitalism Impacts- General</w:t>
      </w:r>
      <w:bookmarkEnd w:id="44"/>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CAPITALISM IS LIKE A DICTATORSHIP</w:t>
      </w: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p>
    <w:p w:rsidR="00DE699D" w:rsidRPr="00F44D6A" w:rsidRDefault="00DE699D" w:rsidP="00F44D6A">
      <w:pPr>
        <w:pStyle w:val="Citation"/>
        <w:spacing w:line="276" w:lineRule="auto"/>
        <w:rPr>
          <w:rFonts w:ascii="Helvetica" w:hAnsi="Helvetica"/>
        </w:rPr>
      </w:pPr>
      <w:hyperlink r:id="rId58" w:history="1">
        <w:r w:rsidRPr="00F44D6A">
          <w:rPr>
            <w:rStyle w:val="Hyperlink"/>
            <w:rFonts w:ascii="Helvetica" w:hAnsi="Helvetica"/>
          </w:rPr>
          <w:t>http://www.infoshop.org/faq/secB4.html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While we return to this argument in section B.4.3, a few words seem appropriate now. To see why the capitalist response misses the point, we need only transfer the argument from the economic regime to the political. Let us assume a system of dictatorial states on an island. Each regime is a monarchy (i.e. a dictatorship). The King of each land decrees what his subjects do, who they associate with and, moreover, appropriates the fruit of their </w:t>
      </w:r>
      <w:proofErr w:type="spellStart"/>
      <w:r w:rsidRPr="00F44D6A">
        <w:rPr>
          <w:rFonts w:ascii="Helvetica" w:hAnsi="Helvetica"/>
        </w:rPr>
        <w:t>labour</w:t>
      </w:r>
      <w:proofErr w:type="spellEnd"/>
      <w:r w:rsidRPr="00F44D6A">
        <w:rPr>
          <w:rFonts w:ascii="Helvetica" w:hAnsi="Helvetica"/>
        </w:rPr>
        <w:t xml:space="preserve"> in exchange for food, clothing and shelter for however many hours a day he wants (the King is generous and allows his subjects some time to themselves in the evening and weekends). Some of the Kings even decree what their subjects will wear and how they will greet their fellow subjects. Few people would say that those subject to such arrangements are free. </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Now, if we add the condition that any subject is free to leave a Kingdom but only if another King will let them join his regime, does that make it any </w:t>
      </w:r>
      <w:proofErr w:type="gramStart"/>
      <w:r w:rsidRPr="00F44D6A">
        <w:rPr>
          <w:rFonts w:ascii="Helvetica" w:hAnsi="Helvetica"/>
        </w:rPr>
        <w:t>more freer</w:t>
      </w:r>
      <w:proofErr w:type="gramEnd"/>
      <w:r w:rsidRPr="00F44D6A">
        <w:rPr>
          <w:rFonts w:ascii="Helvetica" w:hAnsi="Helvetica"/>
        </w:rPr>
        <w:t xml:space="preserve">? Slightly, but not by much. The subjects now have a limited choice in who can govern them but the nature of the regime they are subjected to does not change. What we would expect to see happen is that those subjects whose skills are in demand will get better, more liberal, conditions than the others (as long as they are in demand). For the majority the conditions they are forced to accept will be as bad as before as they are easily replaceable. Both sets of subjects, however, are still under the autocratic rule of the monarchs. Neither are free but the members of one set have a more liberal regime than the others, dependent on the whims of the autocrats and their need for </w:t>
      </w:r>
      <w:proofErr w:type="spellStart"/>
      <w:r w:rsidRPr="00F44D6A">
        <w:rPr>
          <w:rFonts w:ascii="Helvetica" w:hAnsi="Helvetica"/>
        </w:rPr>
        <w:t>labour</w:t>
      </w:r>
      <w:proofErr w:type="spellEnd"/>
      <w:r w:rsidRPr="00F44D6A">
        <w:rPr>
          <w:rFonts w:ascii="Helvetica" w:hAnsi="Helvetica"/>
        </w:rPr>
        <w:t>.</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ALLOWING THE MARKET TO CONTROL INDIVIDUALS WILL RESULT IN THE DEMOLITION OF SOCIETY</w:t>
      </w:r>
    </w:p>
    <w:p w:rsidR="00DE699D" w:rsidRPr="00F44D6A" w:rsidRDefault="00DE699D"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59" w:history="1">
        <w:r w:rsidRPr="00F44D6A">
          <w:rPr>
            <w:rFonts w:ascii="Helvetica" w:hAnsi="Helvetica"/>
          </w:rPr>
          <w:t>http://www.infoshop.org/faq/secB1.html</w:t>
        </w:r>
      </w:hyperlink>
      <w:r w:rsidRPr="00F44D6A">
        <w:rPr>
          <w:rFonts w:ascii="Helvetica" w:hAnsi="Helvetica"/>
        </w:rPr>
        <w:t>, accessed July 10, 2006//WFI KEC</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This is not all. Capitalism, by treating </w:t>
      </w:r>
      <w:proofErr w:type="spellStart"/>
      <w:r w:rsidRPr="00F44D6A">
        <w:rPr>
          <w:rFonts w:ascii="Helvetica" w:hAnsi="Helvetica"/>
        </w:rPr>
        <w:t>labour</w:t>
      </w:r>
      <w:proofErr w:type="spellEnd"/>
      <w:r w:rsidRPr="00F44D6A">
        <w:rPr>
          <w:rFonts w:ascii="Helvetica" w:hAnsi="Helvetica"/>
        </w:rPr>
        <w:t xml:space="preserve"> as analogous to all other commodities denies the key distinction between </w:t>
      </w:r>
      <w:proofErr w:type="spellStart"/>
      <w:r w:rsidRPr="00F44D6A">
        <w:rPr>
          <w:rFonts w:ascii="Helvetica" w:hAnsi="Helvetica"/>
        </w:rPr>
        <w:t>labour</w:t>
      </w:r>
      <w:proofErr w:type="spellEnd"/>
      <w:r w:rsidRPr="00F44D6A">
        <w:rPr>
          <w:rFonts w:ascii="Helvetica" w:hAnsi="Helvetica"/>
        </w:rPr>
        <w:t xml:space="preserve"> and other "resources" - that is to say its inseparability from its bearer - </w:t>
      </w:r>
      <w:proofErr w:type="spellStart"/>
      <w:r w:rsidRPr="00F44D6A">
        <w:rPr>
          <w:rFonts w:ascii="Helvetica" w:hAnsi="Helvetica"/>
        </w:rPr>
        <w:t>labour</w:t>
      </w:r>
      <w:proofErr w:type="spellEnd"/>
      <w:r w:rsidRPr="00F44D6A">
        <w:rPr>
          <w:rFonts w:ascii="Helvetica" w:hAnsi="Helvetica"/>
        </w:rPr>
        <w:t xml:space="preserve">, unlike other "property," is endowed with will and agency. </w:t>
      </w:r>
      <w:proofErr w:type="gramStart"/>
      <w:r w:rsidRPr="00F44D6A">
        <w:rPr>
          <w:rFonts w:ascii="Helvetica" w:hAnsi="Helvetica"/>
        </w:rPr>
        <w:t>Thus</w:t>
      </w:r>
      <w:proofErr w:type="gramEnd"/>
      <w:r w:rsidRPr="00F44D6A">
        <w:rPr>
          <w:rFonts w:ascii="Helvetica" w:hAnsi="Helvetica"/>
        </w:rPr>
        <w:t xml:space="preserve"> when one speaks of selling </w:t>
      </w:r>
      <w:proofErr w:type="spellStart"/>
      <w:r w:rsidRPr="00F44D6A">
        <w:rPr>
          <w:rFonts w:ascii="Helvetica" w:hAnsi="Helvetica"/>
        </w:rPr>
        <w:t>labour</w:t>
      </w:r>
      <w:proofErr w:type="spellEnd"/>
      <w:r w:rsidRPr="00F44D6A">
        <w:rPr>
          <w:rFonts w:ascii="Helvetica" w:hAnsi="Helvetica"/>
        </w:rPr>
        <w:t xml:space="preserve"> there is a necessary subjugation of will (hierarchy). As Karl Polanyi writes:</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 "</w:t>
      </w:r>
      <w:proofErr w:type="spellStart"/>
      <w:r w:rsidRPr="00F44D6A">
        <w:rPr>
          <w:rFonts w:ascii="Helvetica" w:hAnsi="Helvetica"/>
        </w:rPr>
        <w:t>Labour</w:t>
      </w:r>
      <w:proofErr w:type="spellEnd"/>
      <w:r w:rsidRPr="00F44D6A">
        <w:rPr>
          <w:rFonts w:ascii="Helvetica" w:hAnsi="Helvetica"/>
        </w:rPr>
        <w:t xml:space="preserve"> is only another name for human activity which goes with life itself, which is in turn not produced for sale but for entirely different reasons, nor can that activity be detached from the rest of life itself, be stored or </w:t>
      </w:r>
      <w:proofErr w:type="spellStart"/>
      <w:r w:rsidRPr="00F44D6A">
        <w:rPr>
          <w:rFonts w:ascii="Helvetica" w:hAnsi="Helvetica"/>
        </w:rPr>
        <w:t>mobilised</w:t>
      </w:r>
      <w:proofErr w:type="spellEnd"/>
      <w:r w:rsidRPr="00F44D6A">
        <w:rPr>
          <w:rFonts w:ascii="Helvetica" w:hAnsi="Helvetica"/>
        </w:rPr>
        <w:t xml:space="preserve"> . . . </w:t>
      </w:r>
      <w:r w:rsidRPr="00F44D6A">
        <w:rPr>
          <w:rFonts w:ascii="Helvetica" w:hAnsi="Helvetica"/>
          <w:u w:val="single"/>
        </w:rPr>
        <w:t>To allow the market mechanism to be sole director of the fate of human beings and their natural environment . . . would result in the demolition of society.</w:t>
      </w:r>
      <w:r w:rsidRPr="00F44D6A">
        <w:rPr>
          <w:rFonts w:ascii="Helvetica" w:hAnsi="Helvetica"/>
        </w:rPr>
        <w:t xml:space="preserve"> </w:t>
      </w:r>
      <w:r w:rsidRPr="00F44D6A">
        <w:rPr>
          <w:rFonts w:ascii="Helvetica" w:hAnsi="Helvetica"/>
          <w:u w:val="single"/>
        </w:rPr>
        <w:t>For the alleged commodity '</w:t>
      </w:r>
      <w:proofErr w:type="spellStart"/>
      <w:r w:rsidRPr="00F44D6A">
        <w:rPr>
          <w:rFonts w:ascii="Helvetica" w:hAnsi="Helvetica"/>
          <w:u w:val="single"/>
        </w:rPr>
        <w:t>labour</w:t>
      </w:r>
      <w:proofErr w:type="spellEnd"/>
      <w:r w:rsidRPr="00F44D6A">
        <w:rPr>
          <w:rFonts w:ascii="Helvetica" w:hAnsi="Helvetica"/>
          <w:u w:val="single"/>
        </w:rPr>
        <w:t xml:space="preserve"> power' cannot be shoved about, used indiscriminately, or even left unused, without affecting also the human individual who happens to be the bearer of this peculiar commodity. In disposing of a man's </w:t>
      </w:r>
      <w:proofErr w:type="spellStart"/>
      <w:r w:rsidRPr="00F44D6A">
        <w:rPr>
          <w:rFonts w:ascii="Helvetica" w:hAnsi="Helvetica"/>
          <w:u w:val="single"/>
        </w:rPr>
        <w:t>labour</w:t>
      </w:r>
      <w:proofErr w:type="spellEnd"/>
      <w:r w:rsidRPr="00F44D6A">
        <w:rPr>
          <w:rFonts w:ascii="Helvetica" w:hAnsi="Helvetica"/>
          <w:u w:val="single"/>
        </w:rPr>
        <w:t xml:space="preserve"> power the system would, incidentally, dispose of the physical, psychological, and moral entity 'man' attached to that tag</w:t>
      </w:r>
      <w:r w:rsidRPr="00F44D6A">
        <w:rPr>
          <w:rFonts w:ascii="Helvetica" w:hAnsi="Helvetica"/>
        </w:rPr>
        <w:t>." [The Great Transformation, p. 72]</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WITH CAPITALISM, SOCIAL BREAKDOWN IS INEVITABLE</w:t>
      </w:r>
    </w:p>
    <w:p w:rsidR="00DE699D" w:rsidRPr="00F44D6A" w:rsidRDefault="00DE699D"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60" w:history="1">
        <w:r w:rsidRPr="00F44D6A">
          <w:rPr>
            <w:rFonts w:ascii="Helvetica" w:hAnsi="Helvetica"/>
          </w:rPr>
          <w:t>http://www.infoshop.org/faq/secB1.html</w:t>
        </w:r>
      </w:hyperlink>
      <w:r w:rsidRPr="00F44D6A">
        <w:rPr>
          <w:rFonts w:ascii="Helvetica" w:hAnsi="Helvetica"/>
        </w:rPr>
        <w:t>, accessed July 10, 2006//WFI KEC</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u w:val="single"/>
        </w:rPr>
        <w:lastRenderedPageBreak/>
        <w:t xml:space="preserve">With human values replaced by the ethics of calculation, and with only the laws of market and state "binding" people together, social breakdown is inevitable. Little wonder modern capitalism has seen a massive increase in crime and </w:t>
      </w:r>
      <w:proofErr w:type="spellStart"/>
      <w:r w:rsidRPr="00F44D6A">
        <w:rPr>
          <w:rFonts w:ascii="Helvetica" w:hAnsi="Helvetica"/>
          <w:u w:val="single"/>
        </w:rPr>
        <w:t>dehumanisation</w:t>
      </w:r>
      <w:proofErr w:type="spellEnd"/>
      <w:r w:rsidRPr="00F44D6A">
        <w:rPr>
          <w:rFonts w:ascii="Helvetica" w:hAnsi="Helvetica"/>
          <w:u w:val="single"/>
        </w:rPr>
        <w:t xml:space="preserve"> under the freer markets established by "conservative" governments</w:t>
      </w:r>
      <w:r w:rsidRPr="00F44D6A">
        <w:rPr>
          <w:rFonts w:ascii="Helvetica" w:hAnsi="Helvetica"/>
        </w:rPr>
        <w:t xml:space="preserve">, such as those of Thatcher and Reagan and their transnational corporate masters. We now live in a society where people live in self-constructed fortresses, "free" behind their walls and </w:t>
      </w:r>
      <w:proofErr w:type="spellStart"/>
      <w:r w:rsidRPr="00F44D6A">
        <w:rPr>
          <w:rFonts w:ascii="Helvetica" w:hAnsi="Helvetica"/>
        </w:rPr>
        <w:t>defences</w:t>
      </w:r>
      <w:proofErr w:type="spellEnd"/>
      <w:r w:rsidRPr="00F44D6A">
        <w:rPr>
          <w:rFonts w:ascii="Helvetica" w:hAnsi="Helvetica"/>
        </w:rPr>
        <w:t xml:space="preserve"> (both emotional and physical).</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45" w:name="_Toc141700211"/>
      <w:r w:rsidRPr="00F44D6A">
        <w:rPr>
          <w:rFonts w:ascii="Helvetica" w:hAnsi="Helvetica"/>
        </w:rPr>
        <w:lastRenderedPageBreak/>
        <w:t>Capitalism Impacts- Freedom</w:t>
      </w:r>
      <w:bookmarkEnd w:id="45"/>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CAPITALISM DESTROYS FREEDOM</w:t>
      </w:r>
    </w:p>
    <w:p w:rsidR="00DE699D" w:rsidRPr="00F44D6A" w:rsidRDefault="00DE699D" w:rsidP="00F44D6A">
      <w:pPr>
        <w:pStyle w:val="Tag"/>
        <w:spacing w:line="276" w:lineRule="auto"/>
        <w:rPr>
          <w:rFonts w:ascii="Helvetica" w:hAnsi="Helvetica"/>
        </w:rPr>
      </w:pP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p>
    <w:p w:rsidR="00DE699D" w:rsidRPr="00F44D6A" w:rsidRDefault="00DE699D" w:rsidP="00F44D6A">
      <w:pPr>
        <w:pStyle w:val="Citation"/>
        <w:spacing w:line="276" w:lineRule="auto"/>
        <w:rPr>
          <w:rFonts w:ascii="Helvetica" w:hAnsi="Helvetica"/>
        </w:rPr>
      </w:pPr>
      <w:hyperlink r:id="rId61" w:history="1">
        <w:r w:rsidRPr="00F44D6A">
          <w:rPr>
            <w:rStyle w:val="Hyperlink"/>
            <w:rFonts w:ascii="Helvetica" w:hAnsi="Helvetica"/>
          </w:rPr>
          <w:t>http://www.infoshop.org/faq/secB4.html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Far from being "based on freedom," then, capitalism actually destroys freedom. In this regard, Robert E. Wood, the chief executive officer of Sears, spoke plainly when he said "[w]e stress the advantages of the free enterprise system, we complain about the totalitarian state, but... we have created more or less of a totalitarian system in industry, particularly in large industry." [quoted by Allan Engler, Apostles of Greed, p. 68] </w:t>
      </w:r>
    </w:p>
    <w:p w:rsidR="00DE699D" w:rsidRPr="00F44D6A" w:rsidRDefault="00DE699D" w:rsidP="00F44D6A">
      <w:pPr>
        <w:pStyle w:val="CardText"/>
        <w:spacing w:line="276" w:lineRule="auto"/>
        <w:rPr>
          <w:rFonts w:ascii="Helvetica" w:hAnsi="Helvetica"/>
        </w:rPr>
      </w:pPr>
      <w:r w:rsidRPr="00F44D6A">
        <w:rPr>
          <w:rFonts w:ascii="Helvetica" w:hAnsi="Helvetica"/>
        </w:rPr>
        <w:t>Or, as Chomsky puts it, supporters of capitalism do not understand "the fundamental doctrine, that you should be free from domination and control, including the control of the manager and the owner" [Feb. 14th, 1992 appearance on Pozner/Donahue].</w:t>
      </w:r>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46" w:name="_Toc141700212"/>
      <w:r w:rsidRPr="00F44D6A">
        <w:rPr>
          <w:rFonts w:ascii="Helvetica" w:hAnsi="Helvetica"/>
        </w:rPr>
        <w:lastRenderedPageBreak/>
        <w:t>Capitalism Impacts- Dehumanization</w:t>
      </w:r>
      <w:bookmarkEnd w:id="46"/>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CAPITALIST COMPANIES DEHUMANIZE WORKERS TO GENERATE PROFIT</w:t>
      </w:r>
    </w:p>
    <w:p w:rsidR="00DE699D" w:rsidRPr="00F44D6A" w:rsidRDefault="00DE699D"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62" w:history="1">
        <w:r w:rsidRPr="00F44D6A">
          <w:rPr>
            <w:rFonts w:ascii="Helvetica" w:hAnsi="Helvetica"/>
          </w:rPr>
          <w:t>http://www.infoshop.org/faq/secB1.html</w:t>
        </w:r>
      </w:hyperlink>
      <w:r w:rsidRPr="00F44D6A">
        <w:rPr>
          <w:rFonts w:ascii="Helvetica" w:hAnsi="Helvetica"/>
        </w:rPr>
        <w:t>, accessed July 10, 2006//WFI KEC</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In other words, </w:t>
      </w:r>
      <w:proofErr w:type="spellStart"/>
      <w:r w:rsidRPr="00F44D6A">
        <w:rPr>
          <w:rFonts w:ascii="Helvetica" w:hAnsi="Helvetica"/>
        </w:rPr>
        <w:t>labour</w:t>
      </w:r>
      <w:proofErr w:type="spellEnd"/>
      <w:r w:rsidRPr="00F44D6A">
        <w:rPr>
          <w:rFonts w:ascii="Helvetica" w:hAnsi="Helvetica"/>
        </w:rPr>
        <w:t xml:space="preserve"> is much more than the commodity to which capitalism tries to reduce it. </w:t>
      </w:r>
      <w:r w:rsidRPr="00F44D6A">
        <w:rPr>
          <w:rFonts w:ascii="Helvetica" w:hAnsi="Helvetica"/>
          <w:u w:val="single"/>
        </w:rPr>
        <w:t>Creative, self-managed work is a source of pride and joy and part of what it means to be fully human. Wrenching control of work from the hands of the worker profoundly harms his or her mental and physical health</w:t>
      </w:r>
      <w:r w:rsidRPr="00F44D6A">
        <w:rPr>
          <w:rFonts w:ascii="Helvetica" w:hAnsi="Helvetica"/>
        </w:rPr>
        <w:t xml:space="preserve">. Indeed, </w:t>
      </w:r>
      <w:r w:rsidRPr="00F44D6A">
        <w:rPr>
          <w:rFonts w:ascii="Helvetica" w:hAnsi="Helvetica"/>
          <w:u w:val="single"/>
        </w:rPr>
        <w:t>Proudhon went so far as to argue that capitalist companies "plunder the bodies and souls of the wage-workers" and were an "outrage upon human dignity and personality."</w:t>
      </w:r>
      <w:r w:rsidRPr="00F44D6A">
        <w:rPr>
          <w:rFonts w:ascii="Helvetica" w:hAnsi="Helvetica"/>
        </w:rPr>
        <w:t xml:space="preserve"> [Op. Cit., p. 219] This is because wage </w:t>
      </w:r>
      <w:proofErr w:type="spellStart"/>
      <w:r w:rsidRPr="00F44D6A">
        <w:rPr>
          <w:rFonts w:ascii="Helvetica" w:hAnsi="Helvetica"/>
        </w:rPr>
        <w:t>labour</w:t>
      </w:r>
      <w:proofErr w:type="spellEnd"/>
      <w:r w:rsidRPr="00F44D6A">
        <w:rPr>
          <w:rFonts w:ascii="Helvetica" w:hAnsi="Helvetica"/>
        </w:rPr>
        <w:t xml:space="preserve"> turns productive activity and the person who does it into a commodity. People "are not human beings so much as human resources. </w:t>
      </w:r>
      <w:r w:rsidRPr="00F44D6A">
        <w:rPr>
          <w:rFonts w:ascii="Helvetica" w:hAnsi="Helvetica"/>
          <w:u w:val="single"/>
        </w:rPr>
        <w:t>To the morally blind corporation, they are tool to generate as much profit as possible. And 'the tool can be treated just like a piece of metal -- you use it if you want, you throw it away if you don't want it,</w:t>
      </w:r>
      <w:r w:rsidRPr="00F44D6A">
        <w:rPr>
          <w:rFonts w:ascii="Helvetica" w:hAnsi="Helvetica"/>
        </w:rPr>
        <w:t xml:space="preserve">' says Noam Chomsky. 'If you can get human beings to become tool like that, it's more efficient by some measure of efficiency . . . a measure which is based on </w:t>
      </w:r>
      <w:proofErr w:type="spellStart"/>
      <w:r w:rsidRPr="00F44D6A">
        <w:rPr>
          <w:rFonts w:ascii="Helvetica" w:hAnsi="Helvetica"/>
        </w:rPr>
        <w:t>dehumanisation</w:t>
      </w:r>
      <w:proofErr w:type="spellEnd"/>
      <w:r w:rsidRPr="00F44D6A">
        <w:rPr>
          <w:rFonts w:ascii="Helvetica" w:hAnsi="Helvetica"/>
        </w:rPr>
        <w:t xml:space="preserve">. You have to </w:t>
      </w:r>
      <w:proofErr w:type="spellStart"/>
      <w:r w:rsidRPr="00F44D6A">
        <w:rPr>
          <w:rFonts w:ascii="Helvetica" w:hAnsi="Helvetica"/>
        </w:rPr>
        <w:t>dehumanise</w:t>
      </w:r>
      <w:proofErr w:type="spellEnd"/>
      <w:r w:rsidRPr="00F44D6A">
        <w:rPr>
          <w:rFonts w:ascii="Helvetica" w:hAnsi="Helvetica"/>
        </w:rPr>
        <w:t xml:space="preserve"> it. That's part of the system.'" [Joel Bakan, The Corporation, p. 69]</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CAPITALISM MAKES PEOPLE INTO THINGS TO BE USED BY OTHERS</w:t>
      </w:r>
    </w:p>
    <w:p w:rsidR="00DE699D" w:rsidRPr="00F44D6A" w:rsidRDefault="00DE699D"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63" w:history="1">
        <w:r w:rsidRPr="00F44D6A">
          <w:rPr>
            <w:rFonts w:ascii="Helvetica" w:hAnsi="Helvetica"/>
          </w:rPr>
          <w:t>http://www.infoshop.org/faq/secB1.html</w:t>
        </w:r>
      </w:hyperlink>
      <w:r w:rsidRPr="00F44D6A">
        <w:rPr>
          <w:rFonts w:ascii="Helvetica" w:hAnsi="Helvetica"/>
        </w:rPr>
        <w:t>, accessed July 10, 2006//WFI KEC</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u w:val="single"/>
        </w:rPr>
      </w:pPr>
      <w:r w:rsidRPr="00F44D6A">
        <w:rPr>
          <w:rFonts w:ascii="Helvetica" w:hAnsi="Helvetica"/>
          <w:u w:val="single"/>
        </w:rPr>
        <w:t xml:space="preserve">Ultimately, there is one right that cannot be ceded or abandoned, namely the right to personality. If a person gave up their </w:t>
      </w:r>
      <w:proofErr w:type="gramStart"/>
      <w:r w:rsidRPr="00F44D6A">
        <w:rPr>
          <w:rFonts w:ascii="Helvetica" w:hAnsi="Helvetica"/>
          <w:u w:val="single"/>
        </w:rPr>
        <w:t>personality</w:t>
      </w:r>
      <w:proofErr w:type="gramEnd"/>
      <w:r w:rsidRPr="00F44D6A">
        <w:rPr>
          <w:rFonts w:ascii="Helvetica" w:hAnsi="Helvetica"/>
          <w:u w:val="single"/>
        </w:rPr>
        <w:t xml:space="preserve"> they would cease to be a person yet this is what the employment contract imposes. To maintain and develop their personality is a basic right of humanity and it cannot be transferred to another, permanently or temporarily. To argue otherwise would be to admit that under certain circumstances and for certain periods of time a person is not a person but rather a thing to be used by others. Yet this is precisely what capitalism does due to its hierarchical nature.</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47" w:name="_Toc141700213"/>
      <w:r w:rsidRPr="00F44D6A">
        <w:rPr>
          <w:rFonts w:ascii="Helvetica" w:hAnsi="Helvetica"/>
        </w:rPr>
        <w:lastRenderedPageBreak/>
        <w:t>Capitalism Impacts- Slavery</w:t>
      </w:r>
      <w:bookmarkEnd w:id="47"/>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CAPITALIST LABOR IS SLAVERY</w:t>
      </w:r>
    </w:p>
    <w:p w:rsidR="00DE699D" w:rsidRPr="00F44D6A" w:rsidRDefault="00DE699D" w:rsidP="00F44D6A">
      <w:pPr>
        <w:pStyle w:val="Tag"/>
        <w:spacing w:line="276" w:lineRule="auto"/>
        <w:rPr>
          <w:rFonts w:ascii="Helvetica" w:hAnsi="Helvetica"/>
        </w:rPr>
      </w:pP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p>
    <w:p w:rsidR="00DE699D" w:rsidRPr="00F44D6A" w:rsidRDefault="00DE699D" w:rsidP="00F44D6A">
      <w:pPr>
        <w:pStyle w:val="Citation"/>
        <w:spacing w:line="276" w:lineRule="auto"/>
        <w:rPr>
          <w:rFonts w:ascii="Helvetica" w:hAnsi="Helvetica"/>
        </w:rPr>
      </w:pPr>
      <w:hyperlink r:id="rId64" w:history="1">
        <w:r w:rsidRPr="00F44D6A">
          <w:rPr>
            <w:rStyle w:val="Hyperlink"/>
            <w:rFonts w:ascii="Helvetica" w:hAnsi="Helvetica"/>
          </w:rPr>
          <w:t>http://www.infoshop.org/faq/secB4.html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proofErr w:type="gramStart"/>
      <w:r w:rsidRPr="00F44D6A">
        <w:rPr>
          <w:rFonts w:ascii="Helvetica" w:hAnsi="Helvetica"/>
        </w:rPr>
        <w:t>Thus</w:t>
      </w:r>
      <w:proofErr w:type="gramEnd"/>
      <w:r w:rsidRPr="00F44D6A">
        <w:rPr>
          <w:rFonts w:ascii="Helvetica" w:hAnsi="Helvetica"/>
        </w:rPr>
        <w:t xml:space="preserve"> the only "difference" between slavery and capitalist </w:t>
      </w:r>
      <w:proofErr w:type="spellStart"/>
      <w:r w:rsidRPr="00F44D6A">
        <w:rPr>
          <w:rFonts w:ascii="Helvetica" w:hAnsi="Helvetica"/>
        </w:rPr>
        <w:t>labour</w:t>
      </w:r>
      <w:proofErr w:type="spellEnd"/>
      <w:r w:rsidRPr="00F44D6A">
        <w:rPr>
          <w:rFonts w:ascii="Helvetica" w:hAnsi="Helvetica"/>
        </w:rPr>
        <w:t xml:space="preserve"> is the "mode of purchasing." The </w:t>
      </w:r>
      <w:proofErr w:type="spellStart"/>
      <w:r w:rsidRPr="00F44D6A">
        <w:rPr>
          <w:rFonts w:ascii="Helvetica" w:hAnsi="Helvetica"/>
        </w:rPr>
        <w:t>labour</w:t>
      </w:r>
      <w:proofErr w:type="spellEnd"/>
      <w:r w:rsidRPr="00F44D6A">
        <w:rPr>
          <w:rFonts w:ascii="Helvetica" w:hAnsi="Helvetica"/>
        </w:rPr>
        <w:t xml:space="preserve"> itself and its product in both cases is owned by the "great capitalist." Clearly this is a case of, to use Rothbard's words, during working hours the worker "has little or no right to self-ownership; his person and his produce are systematically expropriated by his master." Little wonder anarchists have tended to call wage </w:t>
      </w:r>
      <w:proofErr w:type="spellStart"/>
      <w:r w:rsidRPr="00F44D6A">
        <w:rPr>
          <w:rFonts w:ascii="Helvetica" w:hAnsi="Helvetica"/>
        </w:rPr>
        <w:t>labour</w:t>
      </w:r>
      <w:proofErr w:type="spellEnd"/>
      <w:r w:rsidRPr="00F44D6A">
        <w:rPr>
          <w:rFonts w:ascii="Helvetica" w:hAnsi="Helvetica"/>
        </w:rPr>
        <w:t xml:space="preserve"> by the more accurate term "wage slavery." For the duration of the working day the boss owns the </w:t>
      </w:r>
      <w:proofErr w:type="spellStart"/>
      <w:r w:rsidRPr="00F44D6A">
        <w:rPr>
          <w:rFonts w:ascii="Helvetica" w:hAnsi="Helvetica"/>
        </w:rPr>
        <w:t>labour</w:t>
      </w:r>
      <w:proofErr w:type="spellEnd"/>
      <w:r w:rsidRPr="00F44D6A">
        <w:rPr>
          <w:rFonts w:ascii="Helvetica" w:hAnsi="Helvetica"/>
        </w:rPr>
        <w:t xml:space="preserve"> power of the worker. As this cannot be alienated from its "owner" this means that the boss effectively owns the worker -- and keeps the product of their </w:t>
      </w:r>
      <w:proofErr w:type="spellStart"/>
      <w:r w:rsidRPr="00F44D6A">
        <w:rPr>
          <w:rFonts w:ascii="Helvetica" w:hAnsi="Helvetica"/>
        </w:rPr>
        <w:t>labour</w:t>
      </w:r>
      <w:proofErr w:type="spellEnd"/>
      <w:r w:rsidRPr="00F44D6A">
        <w:rPr>
          <w:rFonts w:ascii="Helvetica" w:hAnsi="Helvetica"/>
        </w:rPr>
        <w:t xml:space="preserve"> for the privilege of so doing! </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There are key differences of course. At the time, slavery was not a voluntary decision and the slaves could not change their master (although in some cultures, such as Ancient Rome, people over the could sell themselves in slavery while "voluntary slavery is sanctioned in the Bible." [Ellerman, Op. Cit., p. 115 and p. 114]). Yet the fact that under wage slavery people are not forced to take a specific job and can change masters does not change the relations of authority created between the two parties. As we note in the next section, the objection that people can leave their jobs just amounts to saying "love it or leave it!" and does not address the issue at hand. The vast majority of the population cannot avoid wage </w:t>
      </w:r>
      <w:proofErr w:type="spellStart"/>
      <w:r w:rsidRPr="00F44D6A">
        <w:rPr>
          <w:rFonts w:ascii="Helvetica" w:hAnsi="Helvetica"/>
        </w:rPr>
        <w:t>labour</w:t>
      </w:r>
      <w:proofErr w:type="spellEnd"/>
      <w:r w:rsidRPr="00F44D6A">
        <w:rPr>
          <w:rFonts w:ascii="Helvetica" w:hAnsi="Helvetica"/>
        </w:rPr>
        <w:t xml:space="preserve"> and remain wage workers for most of their adult lives. It is virtually impossible to distinguish being able to sell your liberty/</w:t>
      </w:r>
      <w:proofErr w:type="spellStart"/>
      <w:r w:rsidRPr="00F44D6A">
        <w:rPr>
          <w:rFonts w:ascii="Helvetica" w:hAnsi="Helvetica"/>
        </w:rPr>
        <w:t>labour</w:t>
      </w:r>
      <w:proofErr w:type="spellEnd"/>
      <w:r w:rsidRPr="00F44D6A">
        <w:rPr>
          <w:rFonts w:ascii="Helvetica" w:hAnsi="Helvetica"/>
        </w:rPr>
        <w:t xml:space="preserve"> piecemeal over a lifetime from alienating your whole lifetime's </w:t>
      </w:r>
      <w:proofErr w:type="spellStart"/>
      <w:r w:rsidRPr="00F44D6A">
        <w:rPr>
          <w:rFonts w:ascii="Helvetica" w:hAnsi="Helvetica"/>
        </w:rPr>
        <w:t>labour</w:t>
      </w:r>
      <w:proofErr w:type="spellEnd"/>
      <w:r w:rsidRPr="00F44D6A">
        <w:rPr>
          <w:rFonts w:ascii="Helvetica" w:hAnsi="Helvetica"/>
        </w:rPr>
        <w:t xml:space="preserve"> at one go. Changing who you alienate your </w:t>
      </w:r>
      <w:proofErr w:type="spellStart"/>
      <w:r w:rsidRPr="00F44D6A">
        <w:rPr>
          <w:rFonts w:ascii="Helvetica" w:hAnsi="Helvetica"/>
        </w:rPr>
        <w:t>labour</w:t>
      </w:r>
      <w:proofErr w:type="spellEnd"/>
      <w:r w:rsidRPr="00F44D6A">
        <w:rPr>
          <w:rFonts w:ascii="Helvetica" w:hAnsi="Helvetica"/>
        </w:rPr>
        <w:t>/liberty to does not change the act and experience of alienation.</w:t>
      </w:r>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48" w:name="_Toc141700214"/>
      <w:r w:rsidRPr="00F44D6A">
        <w:rPr>
          <w:rFonts w:ascii="Helvetica" w:hAnsi="Helvetica"/>
        </w:rPr>
        <w:lastRenderedPageBreak/>
        <w:t>Capitalism Impacts- Racism, Sexism, Homophobia</w:t>
      </w:r>
      <w:bookmarkEnd w:id="48"/>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CAPITALISM PINS WORKERS AGAINST EACH OTHER RACIALLY IN ORDER TO INCREASE PROFITS</w:t>
      </w:r>
    </w:p>
    <w:p w:rsidR="00DE699D" w:rsidRPr="00F44D6A" w:rsidRDefault="00DE699D"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65" w:history="1">
        <w:r w:rsidRPr="00F44D6A">
          <w:rPr>
            <w:rFonts w:ascii="Helvetica" w:hAnsi="Helvetica"/>
          </w:rPr>
          <w:t>http://www.infoshop.org/faq/secB1.html</w:t>
        </w:r>
      </w:hyperlink>
      <w:r w:rsidRPr="00F44D6A">
        <w:rPr>
          <w:rFonts w:ascii="Helvetica" w:hAnsi="Helvetica"/>
        </w:rPr>
        <w:t>, accessed July 10, 2006//WFI KEC</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u w:val="single"/>
        </w:rPr>
        <w:t>For those in power, this makes perfect sense as racism</w:t>
      </w:r>
      <w:r w:rsidRPr="00F44D6A">
        <w:rPr>
          <w:rFonts w:ascii="Helvetica" w:hAnsi="Helvetica"/>
        </w:rPr>
        <w:t xml:space="preserve"> (like other forms of bigotry) </w:t>
      </w:r>
      <w:r w:rsidRPr="00F44D6A">
        <w:rPr>
          <w:rFonts w:ascii="Helvetica" w:hAnsi="Helvetica"/>
          <w:u w:val="single"/>
        </w:rPr>
        <w:t xml:space="preserve">can be used to split and divide the working class by getting people to blame others of their class for the conditions they all suffer. In this way, the anger people feel about the problems they face are turned away from their real causes onto scapegoats. </w:t>
      </w:r>
      <w:proofErr w:type="gramStart"/>
      <w:r w:rsidRPr="00F44D6A">
        <w:rPr>
          <w:rFonts w:ascii="Helvetica" w:hAnsi="Helvetica"/>
          <w:u w:val="single"/>
        </w:rPr>
        <w:t>Thus</w:t>
      </w:r>
      <w:proofErr w:type="gramEnd"/>
      <w:r w:rsidRPr="00F44D6A">
        <w:rPr>
          <w:rFonts w:ascii="Helvetica" w:hAnsi="Helvetica"/>
          <w:u w:val="single"/>
        </w:rPr>
        <w:t xml:space="preserve"> white workers are subtly (and sometimes not so subtly) encouraged, for example, to blame unemployment, poverty and crime on blacks or Hispanics instead of capitalism and the (white, male) elites who run it and who directly benefit from low wages and high profits</w:t>
      </w:r>
      <w:r w:rsidRPr="00F44D6A">
        <w:rPr>
          <w:rFonts w:ascii="Helvetica" w:hAnsi="Helvetica"/>
        </w:rPr>
        <w:t xml:space="preserve">. Discrimination against racial minorities and women makes sense for capitalism, for in this way profits are enlarged directly and indirectly. </w:t>
      </w:r>
      <w:r w:rsidRPr="00F44D6A">
        <w:rPr>
          <w:rFonts w:ascii="Helvetica" w:hAnsi="Helvetica"/>
          <w:u w:val="single"/>
        </w:rPr>
        <w:t>As jobs and investment opportunities are denied to the disadvantaged groups, their wages can be depressed below prevailing levels and profits, correspondingly, increased</w:t>
      </w:r>
      <w:r w:rsidRPr="00F44D6A">
        <w:rPr>
          <w:rFonts w:ascii="Helvetica" w:hAnsi="Helvetica"/>
        </w:rPr>
        <w:t>. Indirectly, discrimination adds capitalist profits and power by increasing unemployment and setting workers against each other. Such factors ensure that capitalism will never "compete" discrimination way as some free-market capitalist economists argue.</w:t>
      </w:r>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SEXISM, RACISM, AND HOMOPHOBIA HURT ALL WORKERS IN THE CAPITALIST SYSTEM</w:t>
      </w:r>
    </w:p>
    <w:p w:rsidR="00DE699D" w:rsidRPr="00F44D6A" w:rsidRDefault="00DE699D"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66" w:history="1">
        <w:r w:rsidRPr="00F44D6A">
          <w:rPr>
            <w:rFonts w:ascii="Helvetica" w:hAnsi="Helvetica"/>
          </w:rPr>
          <w:t>http://www.infoshop.org/faq/secB1.html</w:t>
        </w:r>
      </w:hyperlink>
      <w:r w:rsidRPr="00F44D6A">
        <w:rPr>
          <w:rFonts w:ascii="Helvetica" w:hAnsi="Helvetica"/>
        </w:rPr>
        <w:t>, accessed July 10, 2006//WFI KEC</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u w:val="single"/>
        </w:rPr>
      </w:pPr>
      <w:r w:rsidRPr="00F44D6A">
        <w:rPr>
          <w:rFonts w:ascii="Helvetica" w:hAnsi="Helvetica"/>
        </w:rPr>
        <w:t xml:space="preserve">This is not all. </w:t>
      </w:r>
      <w:r w:rsidRPr="00F44D6A">
        <w:rPr>
          <w:rFonts w:ascii="Helvetica" w:hAnsi="Helvetica"/>
          <w:u w:val="single"/>
        </w:rPr>
        <w:t xml:space="preserve">As well as adversely affecting </w:t>
      </w:r>
      <w:proofErr w:type="gramStart"/>
      <w:r w:rsidRPr="00F44D6A">
        <w:rPr>
          <w:rFonts w:ascii="Helvetica" w:hAnsi="Helvetica"/>
          <w:u w:val="single"/>
        </w:rPr>
        <w:t>those subject</w:t>
      </w:r>
      <w:proofErr w:type="gramEnd"/>
      <w:r w:rsidRPr="00F44D6A">
        <w:rPr>
          <w:rFonts w:ascii="Helvetica" w:hAnsi="Helvetica"/>
          <w:u w:val="single"/>
        </w:rPr>
        <w:t xml:space="preserve"> to them, sexism, racism and homophobia are harmful to those who practice them</w:t>
      </w:r>
      <w:r w:rsidRPr="00F44D6A">
        <w:rPr>
          <w:rFonts w:ascii="Helvetica" w:hAnsi="Helvetica"/>
        </w:rPr>
        <w:t xml:space="preserve"> (and in some way benefit from them) </w:t>
      </w:r>
      <w:r w:rsidRPr="00F44D6A">
        <w:rPr>
          <w:rFonts w:ascii="Helvetica" w:hAnsi="Helvetica"/>
          <w:u w:val="single"/>
        </w:rPr>
        <w:t>within the working class itself.</w:t>
      </w:r>
      <w:r w:rsidRPr="00F44D6A">
        <w:rPr>
          <w:rFonts w:ascii="Helvetica" w:hAnsi="Helvetica"/>
        </w:rPr>
        <w:t xml:space="preserve"> Why this should be the case is obvious, once you think about it. </w:t>
      </w:r>
      <w:r w:rsidRPr="00F44D6A">
        <w:rPr>
          <w:rFonts w:ascii="Helvetica" w:hAnsi="Helvetica"/>
          <w:u w:val="single"/>
        </w:rPr>
        <w:t xml:space="preserve">All three divide the working class, which means that whites, males and heterosexuals hurt themselves by maintaining a pool of low-paid competing </w:t>
      </w:r>
      <w:proofErr w:type="spellStart"/>
      <w:r w:rsidRPr="00F44D6A">
        <w:rPr>
          <w:rFonts w:ascii="Helvetica" w:hAnsi="Helvetica"/>
          <w:u w:val="single"/>
        </w:rPr>
        <w:t>labour</w:t>
      </w:r>
      <w:proofErr w:type="spellEnd"/>
      <w:r w:rsidRPr="00F44D6A">
        <w:rPr>
          <w:rFonts w:ascii="Helvetica" w:hAnsi="Helvetica"/>
          <w:u w:val="single"/>
        </w:rPr>
        <w:t xml:space="preserve">, ensuring low wages for their own wives, daughters, mothers, relatives and friends. Such divisions create inferior conditions and wages for all as capitalists gain a competitive advantage using this pool of cheap </w:t>
      </w:r>
      <w:proofErr w:type="spellStart"/>
      <w:r w:rsidRPr="00F44D6A">
        <w:rPr>
          <w:rFonts w:ascii="Helvetica" w:hAnsi="Helvetica"/>
          <w:u w:val="single"/>
        </w:rPr>
        <w:t>labour</w:t>
      </w:r>
      <w:proofErr w:type="spellEnd"/>
      <w:r w:rsidRPr="00F44D6A">
        <w:rPr>
          <w:rFonts w:ascii="Helvetica" w:hAnsi="Helvetica"/>
          <w:u w:val="single"/>
        </w:rPr>
        <w:t>, forcing all capitalists to cut conditions and wages to survive in the market</w:t>
      </w:r>
      <w:r w:rsidRPr="00F44D6A">
        <w:rPr>
          <w:rFonts w:ascii="Helvetica" w:hAnsi="Helvetica"/>
        </w:rPr>
        <w:t xml:space="preserve"> (in addition, such social hierarchies, by undermining solidarity against the employer on the job and the state possibly create a group of excluded workers who could become scabs during strikes). </w:t>
      </w:r>
      <w:r w:rsidRPr="00F44D6A">
        <w:rPr>
          <w:rFonts w:ascii="Helvetica" w:hAnsi="Helvetica"/>
          <w:u w:val="single"/>
        </w:rPr>
        <w:t>Also, "privileged" sections of the working class lose out because their wages and conditions are less than those which unity could have won them. Only the boss really wins.</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49" w:name="_Toc141700215"/>
      <w:r w:rsidRPr="00F44D6A">
        <w:rPr>
          <w:rFonts w:ascii="Helvetica" w:hAnsi="Helvetica"/>
        </w:rPr>
        <w:lastRenderedPageBreak/>
        <w:t>Capitalism Impacts- Racism, Sexism, Homophobia</w:t>
      </w:r>
      <w:bookmarkEnd w:id="49"/>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CAPITALISM MAKES WOMEN INTO CHEAP LABOR AND SCAPEGOATS</w:t>
      </w:r>
    </w:p>
    <w:p w:rsidR="00DE699D" w:rsidRPr="00F44D6A" w:rsidRDefault="00DE699D"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67" w:history="1">
        <w:r w:rsidRPr="00F44D6A">
          <w:rPr>
            <w:rFonts w:ascii="Helvetica" w:hAnsi="Helvetica"/>
          </w:rPr>
          <w:t>http://www.infoshop.org/faq/secB1.html</w:t>
        </w:r>
      </w:hyperlink>
      <w:r w:rsidRPr="00F44D6A">
        <w:rPr>
          <w:rFonts w:ascii="Helvetica" w:hAnsi="Helvetica"/>
        </w:rPr>
        <w:t>, accessed July 10, 2006//WFI KEC</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u w:val="single"/>
        </w:rPr>
      </w:pPr>
      <w:r w:rsidRPr="00F44D6A">
        <w:rPr>
          <w:rFonts w:ascii="Helvetica" w:hAnsi="Helvetica"/>
        </w:rPr>
        <w:t xml:space="preserve">Women's subservient role also has economic value for capitalism (we should note that Goldman considered capitalism to be another "paternal arrangement" like marriage, both of which robbed people of their "birthright," "stunts" their growth, "poisons" their bodies and keeps people in "ignorance, in poverty and dependence." [Op. Cit., p. 210]). </w:t>
      </w:r>
      <w:r w:rsidRPr="00F44D6A">
        <w:rPr>
          <w:rFonts w:ascii="Helvetica" w:hAnsi="Helvetica"/>
          <w:u w:val="single"/>
        </w:rPr>
        <w:t xml:space="preserve">Women often provide necessary (and unpaid) </w:t>
      </w:r>
      <w:proofErr w:type="spellStart"/>
      <w:r w:rsidRPr="00F44D6A">
        <w:rPr>
          <w:rFonts w:ascii="Helvetica" w:hAnsi="Helvetica"/>
          <w:u w:val="single"/>
        </w:rPr>
        <w:t>labour</w:t>
      </w:r>
      <w:proofErr w:type="spellEnd"/>
      <w:r w:rsidRPr="00F44D6A">
        <w:rPr>
          <w:rFonts w:ascii="Helvetica" w:hAnsi="Helvetica"/>
          <w:u w:val="single"/>
        </w:rPr>
        <w:t xml:space="preserve"> which keeps the (usually) male worker in good condition; and it is primarily women who raise the next generation of wage-slaves</w:t>
      </w:r>
      <w:r w:rsidRPr="00F44D6A">
        <w:rPr>
          <w:rFonts w:ascii="Helvetica" w:hAnsi="Helvetica"/>
        </w:rPr>
        <w:t xml:space="preserve"> (again without pay) </w:t>
      </w:r>
      <w:r w:rsidRPr="00F44D6A">
        <w:rPr>
          <w:rFonts w:ascii="Helvetica" w:hAnsi="Helvetica"/>
          <w:u w:val="single"/>
        </w:rPr>
        <w:t>for capitalist owners to exploit</w:t>
      </w:r>
      <w:r w:rsidRPr="00F44D6A">
        <w:rPr>
          <w:rFonts w:ascii="Helvetica" w:hAnsi="Helvetica"/>
        </w:rPr>
        <w:t xml:space="preserve">. Moreover, </w:t>
      </w:r>
      <w:r w:rsidRPr="00F44D6A">
        <w:rPr>
          <w:rFonts w:ascii="Helvetica" w:hAnsi="Helvetica"/>
          <w:u w:val="single"/>
        </w:rPr>
        <w:t>women's subordination gives working-class men someone to look down upon and, sometimes, a convenient target on whom they can take out their frustrations (instead of stirring up trouble at work)</w:t>
      </w:r>
      <w:r w:rsidRPr="00F44D6A">
        <w:rPr>
          <w:rFonts w:ascii="Helvetica" w:hAnsi="Helvetica"/>
        </w:rPr>
        <w:t xml:space="preserve">. As Lucy Parsons pointed out, </w:t>
      </w:r>
      <w:r w:rsidRPr="00F44D6A">
        <w:rPr>
          <w:rFonts w:ascii="Helvetica" w:hAnsi="Helvetica"/>
          <w:u w:val="single"/>
        </w:rPr>
        <w:t xml:space="preserve">a </w:t>
      </w:r>
      <w:proofErr w:type="gramStart"/>
      <w:r w:rsidRPr="00F44D6A">
        <w:rPr>
          <w:rFonts w:ascii="Helvetica" w:hAnsi="Helvetica"/>
          <w:u w:val="single"/>
        </w:rPr>
        <w:t>working class</w:t>
      </w:r>
      <w:proofErr w:type="gramEnd"/>
      <w:r w:rsidRPr="00F44D6A">
        <w:rPr>
          <w:rFonts w:ascii="Helvetica" w:hAnsi="Helvetica"/>
          <w:u w:val="single"/>
        </w:rPr>
        <w:t xml:space="preserve"> woman is "a slave to a slave."</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RACISM, SEXISM, AND HOMOPHOBIA DEHUMANIZE THE OPPRESSOR</w:t>
      </w:r>
    </w:p>
    <w:p w:rsidR="00DE699D" w:rsidRPr="00F44D6A" w:rsidRDefault="00DE699D"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68" w:history="1">
        <w:r w:rsidRPr="00F44D6A">
          <w:rPr>
            <w:rFonts w:ascii="Helvetica" w:hAnsi="Helvetica"/>
          </w:rPr>
          <w:t>http://www.infoshop.org/faq/secB1.html</w:t>
        </w:r>
      </w:hyperlink>
      <w:r w:rsidRPr="00F44D6A">
        <w:rPr>
          <w:rFonts w:ascii="Helvetica" w:hAnsi="Helvetica"/>
        </w:rPr>
        <w:t>, accessed July 10, 2006//WFI KEC</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u w:val="single"/>
        </w:rPr>
        <w:t xml:space="preserve">In addition, a wealth of alternative viewpoints, insights, experiences, cultures, thoughts and so on are denied the racist, sexist or homophobe. Their minds are trapped in a cage, stagnating within a mono-culture -- and stagnation is death for the personality. Such forms of oppression are </w:t>
      </w:r>
      <w:proofErr w:type="spellStart"/>
      <w:r w:rsidRPr="00F44D6A">
        <w:rPr>
          <w:rFonts w:ascii="Helvetica" w:hAnsi="Helvetica"/>
          <w:u w:val="single"/>
        </w:rPr>
        <w:t>dehumanising</w:t>
      </w:r>
      <w:proofErr w:type="spellEnd"/>
      <w:r w:rsidRPr="00F44D6A">
        <w:rPr>
          <w:rFonts w:ascii="Helvetica" w:hAnsi="Helvetica"/>
          <w:u w:val="single"/>
        </w:rPr>
        <w:t xml:space="preserve"> for those who practice them, for the oppressor lives as a role, not as a person, and so are restricted by it and cannot express their individuality freely</w:t>
      </w:r>
      <w:r w:rsidRPr="00F44D6A">
        <w:rPr>
          <w:rFonts w:ascii="Helvetica" w:hAnsi="Helvetica"/>
        </w:rPr>
        <w:t xml:space="preserve"> (and so do so in very limited ways). </w:t>
      </w:r>
      <w:r w:rsidRPr="00F44D6A">
        <w:rPr>
          <w:rFonts w:ascii="Helvetica" w:hAnsi="Helvetica"/>
          <w:u w:val="single"/>
        </w:rPr>
        <w:t>This warps the personality of the oppressor and impoverishes their own life and personality.</w:t>
      </w:r>
      <w:r w:rsidRPr="00F44D6A">
        <w:rPr>
          <w:rFonts w:ascii="Helvetica" w:hAnsi="Helvetica"/>
        </w:rPr>
        <w:t xml:space="preserve"> Homophobia and sexism also </w:t>
      </w:r>
      <w:proofErr w:type="gramStart"/>
      <w:r w:rsidRPr="00F44D6A">
        <w:rPr>
          <w:rFonts w:ascii="Helvetica" w:hAnsi="Helvetica"/>
        </w:rPr>
        <w:t>limits</w:t>
      </w:r>
      <w:proofErr w:type="gramEnd"/>
      <w:r w:rsidRPr="00F44D6A">
        <w:rPr>
          <w:rFonts w:ascii="Helvetica" w:hAnsi="Helvetica"/>
        </w:rPr>
        <w:t xml:space="preserve"> the flexibility of all people, gay or straight, to choose the sexual expressions and relationships that are right for them. The sexual repression of the sexist and homophobe will hardly be good for their mental health, their relationships or general development.</w:t>
      </w:r>
    </w:p>
    <w:p w:rsidR="00AD5069" w:rsidRPr="00F44D6A" w:rsidRDefault="00DE699D" w:rsidP="00F44D6A">
      <w:pPr>
        <w:pStyle w:val="BlockTitle"/>
        <w:spacing w:line="276" w:lineRule="auto"/>
        <w:rPr>
          <w:rFonts w:ascii="Helvetica" w:hAnsi="Helvetica"/>
        </w:rPr>
      </w:pPr>
      <w:r w:rsidRPr="00F44D6A">
        <w:rPr>
          <w:rFonts w:ascii="Helvetica" w:hAnsi="Helvetica"/>
        </w:rPr>
        <w:br w:type="page"/>
      </w:r>
      <w:bookmarkStart w:id="50" w:name="_Toc141700216"/>
      <w:r w:rsidRPr="00F44D6A">
        <w:rPr>
          <w:rFonts w:ascii="Helvetica" w:hAnsi="Helvetica"/>
        </w:rPr>
        <w:lastRenderedPageBreak/>
        <w:t>***PUNISHMENT AD-ON***</w:t>
      </w:r>
      <w:bookmarkEnd w:id="50"/>
    </w:p>
    <w:p w:rsidR="00DE699D" w:rsidRPr="00F44D6A" w:rsidRDefault="00DE699D" w:rsidP="00F44D6A">
      <w:pPr>
        <w:pStyle w:val="BlockTitle"/>
        <w:spacing w:line="276" w:lineRule="auto"/>
        <w:rPr>
          <w:rFonts w:ascii="Helvetica" w:hAnsi="Helvetica"/>
        </w:rPr>
      </w:pPr>
      <w:bookmarkStart w:id="51" w:name="_Toc141700217"/>
      <w:r w:rsidRPr="00F44D6A">
        <w:rPr>
          <w:rFonts w:ascii="Helvetica" w:hAnsi="Helvetica"/>
        </w:rPr>
        <w:t xml:space="preserve">PUNISHMENT </w:t>
      </w:r>
      <w:proofErr w:type="spellStart"/>
      <w:r w:rsidRPr="00F44D6A">
        <w:rPr>
          <w:rFonts w:ascii="Helvetica" w:hAnsi="Helvetica"/>
        </w:rPr>
        <w:t>ADD-On</w:t>
      </w:r>
      <w:bookmarkEnd w:id="51"/>
      <w:proofErr w:type="spellEnd"/>
    </w:p>
    <w:p w:rsidR="00DE699D" w:rsidRPr="00F44D6A" w:rsidRDefault="00DE699D" w:rsidP="00F44D6A">
      <w:pP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THE STATE ONLY REGULATES IN WAYS THAT PROTECT ITSELF- IT REGULATES THROUGH USE OF PUNISHMENT</w:t>
      </w:r>
    </w:p>
    <w:p w:rsidR="00DE699D" w:rsidRPr="00F44D6A" w:rsidRDefault="00DE699D" w:rsidP="00F44D6A">
      <w:pPr>
        <w:spacing w:line="276" w:lineRule="auto"/>
        <w:rPr>
          <w:rFonts w:ascii="Helvetica" w:hAnsi="Helvetica"/>
        </w:rPr>
      </w:pP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2k6</w:t>
      </w:r>
    </w:p>
    <w:p w:rsidR="00DE699D" w:rsidRPr="00F44D6A" w:rsidRDefault="00DE699D" w:rsidP="00F44D6A">
      <w:pPr>
        <w:spacing w:line="276" w:lineRule="auto"/>
        <w:rPr>
          <w:rFonts w:ascii="Helvetica" w:hAnsi="Helvetica"/>
        </w:rPr>
      </w:pPr>
      <w:r w:rsidRPr="00F44D6A">
        <w:rPr>
          <w:rFonts w:ascii="Helvetica" w:hAnsi="Helvetica"/>
        </w:rPr>
        <w:t xml:space="preserve">[13 May 2006, </w:t>
      </w:r>
      <w:hyperlink r:id="rId69"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Simply put, if the state "presented nothing but a collection of prescriptions serviceable to rulers, it would find some difficulty in insuring acceptance and obedience" and so the law reflects customs "essential to the very being of society" but these are "cleverly intermingled with usages imposed by the ruling caste and both claim equal respect from the crowd." </w:t>
      </w:r>
      <w:proofErr w:type="gramStart"/>
      <w:r w:rsidRPr="00F44D6A">
        <w:rPr>
          <w:rFonts w:ascii="Helvetica" w:hAnsi="Helvetica"/>
        </w:rPr>
        <w:t>Thus</w:t>
      </w:r>
      <w:proofErr w:type="gramEnd"/>
      <w:r w:rsidRPr="00F44D6A">
        <w:rPr>
          <w:rFonts w:ascii="Helvetica" w:hAnsi="Helvetica"/>
        </w:rPr>
        <w:t xml:space="preserve"> the state's laws have a "two-fold character." While its "origin is the desire of the ruling class to give permanence to customs imposed by themselves for their own advantage" it also passes into law "customs useful to society, customs which have no need of law to </w:t>
      </w:r>
      <w:proofErr w:type="gramStart"/>
      <w:r w:rsidRPr="00F44D6A">
        <w:rPr>
          <w:rFonts w:ascii="Helvetica" w:hAnsi="Helvetica"/>
        </w:rPr>
        <w:t>insure</w:t>
      </w:r>
      <w:proofErr w:type="gramEnd"/>
      <w:r w:rsidRPr="00F44D6A">
        <w:rPr>
          <w:rFonts w:ascii="Helvetica" w:hAnsi="Helvetica"/>
        </w:rPr>
        <w:t xml:space="preserve"> respect" -- unlike those "other customs useful only to rulers, injurious to the mass of the people, and maintained only by the fear of punishment." [Kropotkin, Op. Cit., pp. 205-6] To use an obvious example, we find the state using the </w:t>
      </w:r>
      <w:proofErr w:type="spellStart"/>
      <w:r w:rsidRPr="00F44D6A">
        <w:rPr>
          <w:rFonts w:ascii="Helvetica" w:hAnsi="Helvetica"/>
        </w:rPr>
        <w:t>defence</w:t>
      </w:r>
      <w:proofErr w:type="spellEnd"/>
      <w:r w:rsidRPr="00F44D6A">
        <w:rPr>
          <w:rFonts w:ascii="Helvetica" w:hAnsi="Helvetica"/>
        </w:rPr>
        <w:t xml:space="preserve"> of an individual's possessions as the rationale for imposing capitalist private property rights upon the general public and, consequently, defending the elite and the source of its wealth and power against those subject to it.</w:t>
      </w:r>
    </w:p>
    <w:p w:rsidR="00DE699D" w:rsidRPr="00F44D6A" w:rsidRDefault="00DE699D" w:rsidP="00F44D6A">
      <w:pPr>
        <w:pStyle w:val="Tag"/>
        <w:spacing w:line="276" w:lineRule="auto"/>
        <w:rPr>
          <w:rFonts w:ascii="Helvetica" w:hAnsi="Helvetica"/>
          <w:szCs w:val="36"/>
        </w:rPr>
      </w:pPr>
    </w:p>
    <w:p w:rsidR="00DE699D" w:rsidRPr="00F44D6A" w:rsidRDefault="00DE699D" w:rsidP="00F44D6A">
      <w:pPr>
        <w:pStyle w:val="Tag"/>
        <w:spacing w:line="276" w:lineRule="auto"/>
        <w:rPr>
          <w:rFonts w:ascii="Helvetica" w:hAnsi="Helvetica"/>
          <w:szCs w:val="36"/>
        </w:rPr>
      </w:pPr>
      <w:r w:rsidRPr="00F44D6A">
        <w:rPr>
          <w:rFonts w:ascii="Helvetica" w:hAnsi="Helvetica"/>
          <w:szCs w:val="36"/>
        </w:rPr>
        <w:t>PUNISHMENT IS A TERRIBLE FRAMEWORK- IT PRE-EMPTS ALL REAL SOLUTIONS AND THREATENS TO DESTROY THE UNIVERSE AS WELL AS DESTROYING ALL VALUE TO LIFE</w:t>
      </w:r>
    </w:p>
    <w:p w:rsidR="00DE699D" w:rsidRPr="00F44D6A" w:rsidRDefault="00DE699D" w:rsidP="00F44D6A">
      <w:pPr>
        <w:pStyle w:val="boldcite"/>
        <w:spacing w:line="276" w:lineRule="auto"/>
        <w:rPr>
          <w:rFonts w:ascii="Helvetica" w:hAnsi="Helvetica"/>
          <w:sz w:val="28"/>
          <w:szCs w:val="36"/>
        </w:rPr>
      </w:pPr>
    </w:p>
    <w:p w:rsidR="00DE699D" w:rsidRPr="00F44D6A" w:rsidRDefault="00DE699D" w:rsidP="00F44D6A">
      <w:pPr>
        <w:pStyle w:val="boldcite"/>
        <w:spacing w:line="276" w:lineRule="auto"/>
        <w:rPr>
          <w:rFonts w:ascii="Helvetica" w:hAnsi="Helvetica"/>
        </w:rPr>
      </w:pPr>
      <w:r w:rsidRPr="00F44D6A">
        <w:rPr>
          <w:rFonts w:ascii="Helvetica" w:hAnsi="Helvetica"/>
        </w:rPr>
        <w:t>SULLIVAN IN 1980</w:t>
      </w:r>
    </w:p>
    <w:p w:rsidR="00DE699D" w:rsidRPr="00F44D6A" w:rsidRDefault="00DE699D" w:rsidP="00F44D6A">
      <w:pPr>
        <w:spacing w:line="276" w:lineRule="auto"/>
        <w:rPr>
          <w:rFonts w:ascii="Helvetica" w:hAnsi="Helvetica"/>
        </w:rPr>
      </w:pPr>
      <w:r w:rsidRPr="00F44D6A">
        <w:rPr>
          <w:rFonts w:ascii="Helvetica" w:hAnsi="Helvetica"/>
          <w:sz w:val="28"/>
        </w:rPr>
        <w:t>[</w:t>
      </w:r>
      <w:r w:rsidRPr="00F44D6A">
        <w:rPr>
          <w:rFonts w:ascii="Helvetica" w:hAnsi="Helvetica"/>
        </w:rPr>
        <w:t xml:space="preserve">Dennis, Criminal Justice Author of Various Monographs and Scholarly Articles, The Mask </w:t>
      </w:r>
      <w:proofErr w:type="gramStart"/>
      <w:r w:rsidRPr="00F44D6A">
        <w:rPr>
          <w:rFonts w:ascii="Helvetica" w:hAnsi="Helvetica"/>
        </w:rPr>
        <w:t>Of</w:t>
      </w:r>
      <w:proofErr w:type="gramEnd"/>
      <w:r w:rsidRPr="00F44D6A">
        <w:rPr>
          <w:rFonts w:ascii="Helvetica" w:hAnsi="Helvetica"/>
        </w:rPr>
        <w:t xml:space="preserve"> Love: Corrections in America”]</w:t>
      </w:r>
    </w:p>
    <w:p w:rsidR="00DE699D" w:rsidRPr="00F44D6A" w:rsidRDefault="00DE699D" w:rsidP="00F44D6A">
      <w:pPr>
        <w:pStyle w:val="Citation"/>
        <w:spacing w:line="276" w:lineRule="auto"/>
        <w:rPr>
          <w:rFonts w:ascii="Helvetica" w:hAnsi="Helvetica"/>
          <w:sz w:val="18"/>
          <w:szCs w:val="36"/>
        </w:rPr>
      </w:pPr>
    </w:p>
    <w:p w:rsidR="00DE699D" w:rsidRPr="00F44D6A" w:rsidRDefault="00DE699D" w:rsidP="00F44D6A">
      <w:pPr>
        <w:pStyle w:val="CardText"/>
        <w:spacing w:line="276" w:lineRule="auto"/>
        <w:rPr>
          <w:rFonts w:ascii="Helvetica" w:hAnsi="Helvetica"/>
          <w:sz w:val="14"/>
          <w:szCs w:val="16"/>
        </w:rPr>
      </w:pPr>
      <w:r w:rsidRPr="00F44D6A">
        <w:rPr>
          <w:rFonts w:ascii="Helvetica" w:hAnsi="Helvetica"/>
          <w:sz w:val="16"/>
          <w:u w:val="single"/>
        </w:rPr>
        <w:t>To use power as a principle for relationship</w:t>
      </w:r>
      <w:r w:rsidRPr="00F44D6A">
        <w:rPr>
          <w:rFonts w:ascii="Helvetica" w:hAnsi="Helvetica"/>
          <w:sz w:val="14"/>
          <w:szCs w:val="16"/>
        </w:rPr>
        <w:t>- whether the relationship is between person and environment or between persons</w:t>
      </w:r>
      <w:r w:rsidRPr="00F44D6A">
        <w:rPr>
          <w:rFonts w:ascii="Helvetica" w:hAnsi="Helvetica"/>
          <w:sz w:val="14"/>
          <w:szCs w:val="16"/>
          <w:u w:val="single"/>
        </w:rPr>
        <w:t xml:space="preserve">- is </w:t>
      </w:r>
      <w:r w:rsidRPr="00F44D6A">
        <w:rPr>
          <w:rFonts w:ascii="Helvetica" w:hAnsi="Helvetica"/>
          <w:sz w:val="16"/>
          <w:u w:val="single"/>
        </w:rPr>
        <w:t>to share in the cultivation of the despair and violence one is attempting to dissolve</w:t>
      </w:r>
      <w:r w:rsidRPr="00F44D6A">
        <w:rPr>
          <w:rFonts w:ascii="Helvetica" w:hAnsi="Helvetica"/>
          <w:sz w:val="14"/>
          <w:szCs w:val="16"/>
          <w:u w:val="single"/>
        </w:rPr>
        <w:t>.</w:t>
      </w:r>
      <w:r w:rsidRPr="00F44D6A">
        <w:rPr>
          <w:rFonts w:ascii="Helvetica" w:hAnsi="Helvetica"/>
          <w:sz w:val="14"/>
          <w:szCs w:val="16"/>
        </w:rPr>
        <w:t xml:space="preserve"> For </w:t>
      </w:r>
      <w:proofErr w:type="spellStart"/>
      <w:r w:rsidRPr="00F44D6A">
        <w:rPr>
          <w:rFonts w:ascii="Helvetica" w:hAnsi="Helvetica"/>
          <w:sz w:val="14"/>
          <w:szCs w:val="16"/>
        </w:rPr>
        <w:t>correctionalists</w:t>
      </w:r>
      <w:proofErr w:type="spellEnd"/>
      <w:r w:rsidRPr="00F44D6A">
        <w:rPr>
          <w:rFonts w:ascii="Helvetica" w:hAnsi="Helvetica"/>
          <w:sz w:val="14"/>
          <w:szCs w:val="16"/>
        </w:rPr>
        <w:t xml:space="preserve"> </w:t>
      </w:r>
      <w:r w:rsidRPr="00F44D6A">
        <w:rPr>
          <w:rFonts w:ascii="Helvetica" w:hAnsi="Helvetica"/>
          <w:sz w:val="16"/>
          <w:u w:val="single"/>
        </w:rPr>
        <w:t>it is a sharing in the creation of the very social conditions that bring about the social harm they claim they are attempting to eliminate. Power is never a means to health or safety or unity. In fact, power as a tool only threatens “the physical structure of the universe, undermines our participation in useful activity, deadens our creative imagination, usurps our autonomy and threatens the diversity of human language, culture and beliefs</w:t>
      </w:r>
      <w:r w:rsidRPr="00F44D6A">
        <w:rPr>
          <w:rFonts w:ascii="Helvetica" w:hAnsi="Helvetica"/>
          <w:sz w:val="14"/>
          <w:szCs w:val="16"/>
        </w:rPr>
        <w:t xml:space="preserve">.” Sharing in the pursuit of an abstract goal such as “community safety” or a “crime-free society” is simply one more justification for continuing the present and personal exploitation of others. </w:t>
      </w:r>
    </w:p>
    <w:p w:rsidR="00DE699D" w:rsidRPr="00F44D6A" w:rsidRDefault="00DE699D" w:rsidP="00F44D6A">
      <w:pPr>
        <w:pStyle w:val="CardText"/>
        <w:spacing w:line="276" w:lineRule="auto"/>
        <w:rPr>
          <w:rFonts w:ascii="Helvetica" w:hAnsi="Helvetica"/>
          <w:sz w:val="16"/>
        </w:rPr>
      </w:pPr>
      <w:r w:rsidRPr="00F44D6A">
        <w:rPr>
          <w:rFonts w:ascii="Helvetica" w:hAnsi="Helvetica"/>
          <w:sz w:val="16"/>
          <w:u w:val="single"/>
        </w:rPr>
        <w:t>To use power is to share in the domination of both nature and people</w:t>
      </w:r>
      <w:r w:rsidRPr="00F44D6A">
        <w:rPr>
          <w:rFonts w:ascii="Helvetica" w:hAnsi="Helvetica"/>
          <w:sz w:val="14"/>
          <w:szCs w:val="16"/>
        </w:rPr>
        <w:t xml:space="preserve">, Jerome states, “as might a rapist, getting what passed for love the only way he knew how, knowing all the while he was destroying the possibility of real love, like a drowning man compulsively breathing water, unable to wait a panicky moment until he can breathe air.” To base one’s life on power is to invade and violate the sanctity of others and to </w:t>
      </w:r>
      <w:proofErr w:type="spellStart"/>
      <w:r w:rsidRPr="00F44D6A">
        <w:rPr>
          <w:rFonts w:ascii="Helvetica" w:hAnsi="Helvetica"/>
          <w:sz w:val="14"/>
          <w:szCs w:val="16"/>
        </w:rPr>
        <w:t>forclose</w:t>
      </w:r>
      <w:proofErr w:type="spellEnd"/>
      <w:r w:rsidRPr="00F44D6A">
        <w:rPr>
          <w:rFonts w:ascii="Helvetica" w:hAnsi="Helvetica"/>
          <w:sz w:val="14"/>
          <w:szCs w:val="16"/>
        </w:rPr>
        <w:t xml:space="preserve"> the possibility of unity within oneself and with others. </w:t>
      </w:r>
      <w:r w:rsidRPr="00F44D6A">
        <w:rPr>
          <w:rFonts w:ascii="Helvetica" w:hAnsi="Helvetica"/>
          <w:sz w:val="16"/>
          <w:u w:val="single"/>
        </w:rPr>
        <w:t>Power militates against the natural impulse of people, which is to “grow, change to rectify error as a stalk seeks sunlight, to seek self-actualization through symbiotic relationship with -other self-</w:t>
      </w:r>
      <w:proofErr w:type="spellStart"/>
      <w:r w:rsidRPr="00F44D6A">
        <w:rPr>
          <w:rFonts w:ascii="Helvetica" w:hAnsi="Helvetica"/>
          <w:sz w:val="16"/>
          <w:u w:val="single"/>
        </w:rPr>
        <w:t>actualizatizing</w:t>
      </w:r>
      <w:proofErr w:type="spellEnd"/>
      <w:r w:rsidRPr="00F44D6A">
        <w:rPr>
          <w:rFonts w:ascii="Helvetica" w:hAnsi="Helvetica"/>
          <w:sz w:val="16"/>
          <w:u w:val="single"/>
        </w:rPr>
        <w:t xml:space="preserve"> and very diverse individuals</w:t>
      </w:r>
      <w:r w:rsidRPr="00F44D6A">
        <w:rPr>
          <w:rFonts w:ascii="Helvetica" w:hAnsi="Helvetica"/>
          <w:sz w:val="14"/>
          <w:szCs w:val="16"/>
        </w:rPr>
        <w:t xml:space="preserve"> (as healthy flowers require </w:t>
      </w:r>
      <w:proofErr w:type="spellStart"/>
      <w:r w:rsidRPr="00F44D6A">
        <w:rPr>
          <w:rFonts w:ascii="Helvetica" w:hAnsi="Helvetica"/>
          <w:sz w:val="14"/>
          <w:szCs w:val="16"/>
        </w:rPr>
        <w:t>healty</w:t>
      </w:r>
      <w:proofErr w:type="spellEnd"/>
      <w:r w:rsidRPr="00F44D6A">
        <w:rPr>
          <w:rFonts w:ascii="Helvetica" w:hAnsi="Helvetica"/>
          <w:sz w:val="14"/>
          <w:szCs w:val="16"/>
        </w:rPr>
        <w:t xml:space="preserve"> bees, and vice versa). Mechanistic </w:t>
      </w:r>
      <w:r w:rsidRPr="00F44D6A">
        <w:rPr>
          <w:rFonts w:ascii="Helvetica" w:hAnsi="Helvetica"/>
          <w:sz w:val="16"/>
          <w:u w:val="single"/>
        </w:rPr>
        <w:t>controls and constraints interrupt this process</w:t>
      </w:r>
      <w:r w:rsidRPr="00F44D6A">
        <w:rPr>
          <w:rFonts w:ascii="Helvetica" w:hAnsi="Helvetica"/>
          <w:sz w:val="16"/>
        </w:rPr>
        <w:t>.</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52" w:name="_Toc141700218"/>
      <w:r w:rsidRPr="00F44D6A">
        <w:rPr>
          <w:rFonts w:ascii="Helvetica" w:hAnsi="Helvetica"/>
        </w:rPr>
        <w:lastRenderedPageBreak/>
        <w:t>Punishment Ad-on</w:t>
      </w:r>
      <w:bookmarkEnd w:id="52"/>
    </w:p>
    <w:p w:rsidR="00DE699D" w:rsidRPr="00F44D6A" w:rsidRDefault="00DE699D" w:rsidP="00F44D6A">
      <w:pP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ANARCHY SOLVES PUNISHMENT FOR THE VIOLENT FEW THAT REMAIN</w:t>
      </w:r>
    </w:p>
    <w:p w:rsidR="00DE699D" w:rsidRPr="00F44D6A" w:rsidRDefault="00DE699D" w:rsidP="00F44D6A">
      <w:pPr>
        <w:spacing w:line="276" w:lineRule="auto"/>
        <w:rPr>
          <w:rFonts w:ascii="Helvetica" w:hAnsi="Helvetica"/>
        </w:rPr>
      </w:pP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2k6</w:t>
      </w:r>
    </w:p>
    <w:p w:rsidR="00DE699D" w:rsidRPr="00F44D6A" w:rsidRDefault="00DE699D" w:rsidP="00F44D6A">
      <w:pPr>
        <w:spacing w:line="276" w:lineRule="auto"/>
        <w:rPr>
          <w:rFonts w:ascii="Helvetica" w:hAnsi="Helvetica"/>
        </w:rPr>
      </w:pPr>
      <w:r w:rsidRPr="00F44D6A">
        <w:rPr>
          <w:rFonts w:ascii="Helvetica" w:hAnsi="Helvetica"/>
        </w:rPr>
        <w:t xml:space="preserve">[13 May 2006, </w:t>
      </w:r>
      <w:hyperlink r:id="rId70"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Moreover, even though the state does take a secondary interest in protecting the security of persons (particularly elite persons), the vast majority of crimes against persons are motivated by poverty and alienation due to state-supported exploitation and also by the </w:t>
      </w:r>
      <w:proofErr w:type="spellStart"/>
      <w:r w:rsidRPr="00F44D6A">
        <w:rPr>
          <w:rFonts w:ascii="Helvetica" w:hAnsi="Helvetica"/>
        </w:rPr>
        <w:t>desensitisation</w:t>
      </w:r>
      <w:proofErr w:type="spellEnd"/>
      <w:r w:rsidRPr="00F44D6A">
        <w:rPr>
          <w:rFonts w:ascii="Helvetica" w:hAnsi="Helvetica"/>
        </w:rPr>
        <w:t xml:space="preserve"> to violence created by the state's own violent methods of protecting private property. In other words, the state </w:t>
      </w:r>
      <w:proofErr w:type="spellStart"/>
      <w:r w:rsidRPr="00F44D6A">
        <w:rPr>
          <w:rFonts w:ascii="Helvetica" w:hAnsi="Helvetica"/>
        </w:rPr>
        <w:t>rationalises</w:t>
      </w:r>
      <w:proofErr w:type="spellEnd"/>
      <w:r w:rsidRPr="00F44D6A">
        <w:rPr>
          <w:rFonts w:ascii="Helvetica" w:hAnsi="Helvetica"/>
        </w:rPr>
        <w:t xml:space="preserve"> its existence by pointing to the social evils it itself helps to create (either directly or indirectly). Hence, anarchists maintain that without the state and the crime-engendering conditions to which it gives rise, it would be possible for </w:t>
      </w:r>
      <w:proofErr w:type="spellStart"/>
      <w:r w:rsidRPr="00F44D6A">
        <w:rPr>
          <w:rFonts w:ascii="Helvetica" w:hAnsi="Helvetica"/>
        </w:rPr>
        <w:t>decentralised</w:t>
      </w:r>
      <w:proofErr w:type="spellEnd"/>
      <w:r w:rsidRPr="00F44D6A">
        <w:rPr>
          <w:rFonts w:ascii="Helvetica" w:hAnsi="Helvetica"/>
        </w:rPr>
        <w:t>, voluntary community associations to deal compassionately (not punitively) with the few incorrigibly violent people who might remain (see section I.5.8).</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53" w:name="_Toc141700219"/>
      <w:r w:rsidRPr="00F44D6A">
        <w:rPr>
          <w:rFonts w:ascii="Helvetica" w:hAnsi="Helvetica"/>
        </w:rPr>
        <w:lastRenderedPageBreak/>
        <w:t>Punishment Extensions</w:t>
      </w:r>
      <w:bookmarkEnd w:id="53"/>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 xml:space="preserve"> REJECTING PUNISHEMENT CREATES THE IMPETUS FOR SOLVING ALL SOCIAL PROBLEMS THROUGH PEACE AND HARMONY</w:t>
      </w:r>
    </w:p>
    <w:p w:rsidR="00DE699D" w:rsidRPr="00F44D6A" w:rsidRDefault="00DE699D" w:rsidP="00F44D6A">
      <w:pPr>
        <w:pStyle w:val="boldcite"/>
        <w:spacing w:line="276" w:lineRule="auto"/>
        <w:rPr>
          <w:rFonts w:ascii="Helvetica" w:hAnsi="Helvetica"/>
          <w:sz w:val="28"/>
          <w:szCs w:val="36"/>
        </w:rPr>
      </w:pPr>
    </w:p>
    <w:p w:rsidR="00DE699D" w:rsidRPr="00F44D6A" w:rsidRDefault="00DE699D" w:rsidP="00F44D6A">
      <w:pPr>
        <w:pStyle w:val="boldcite"/>
        <w:spacing w:line="276" w:lineRule="auto"/>
        <w:rPr>
          <w:rFonts w:ascii="Helvetica" w:hAnsi="Helvetica"/>
        </w:rPr>
      </w:pPr>
      <w:r w:rsidRPr="00F44D6A">
        <w:rPr>
          <w:rFonts w:ascii="Helvetica" w:hAnsi="Helvetica"/>
        </w:rPr>
        <w:t>SULLIVAN IN 1980</w:t>
      </w:r>
    </w:p>
    <w:p w:rsidR="00DE699D" w:rsidRPr="00F44D6A" w:rsidRDefault="00DE699D" w:rsidP="00F44D6A">
      <w:pPr>
        <w:spacing w:line="276" w:lineRule="auto"/>
        <w:rPr>
          <w:rFonts w:ascii="Helvetica" w:hAnsi="Helvetica"/>
        </w:rPr>
      </w:pPr>
      <w:r w:rsidRPr="00F44D6A">
        <w:rPr>
          <w:rFonts w:ascii="Helvetica" w:hAnsi="Helvetica"/>
        </w:rPr>
        <w:t xml:space="preserve">[Dennis, Criminal Justice Author of Various Monographs and Scholarly Articles, The Mask </w:t>
      </w:r>
      <w:proofErr w:type="gramStart"/>
      <w:r w:rsidRPr="00F44D6A">
        <w:rPr>
          <w:rFonts w:ascii="Helvetica" w:hAnsi="Helvetica"/>
        </w:rPr>
        <w:t>Of</w:t>
      </w:r>
      <w:proofErr w:type="gramEnd"/>
      <w:r w:rsidRPr="00F44D6A">
        <w:rPr>
          <w:rFonts w:ascii="Helvetica" w:hAnsi="Helvetica"/>
        </w:rPr>
        <w:t xml:space="preserve"> Love: Corrections in America” p 169-70]</w:t>
      </w:r>
    </w:p>
    <w:p w:rsidR="00DE699D" w:rsidRPr="00F44D6A" w:rsidRDefault="00DE699D" w:rsidP="00F44D6A">
      <w:pPr>
        <w:pStyle w:val="CardText"/>
        <w:spacing w:line="276" w:lineRule="auto"/>
        <w:rPr>
          <w:rFonts w:ascii="Helvetica" w:hAnsi="Helvetica"/>
          <w:sz w:val="28"/>
        </w:rPr>
      </w:pPr>
    </w:p>
    <w:p w:rsidR="00DE699D" w:rsidRPr="00F44D6A" w:rsidRDefault="00DE699D" w:rsidP="00F44D6A">
      <w:pPr>
        <w:pStyle w:val="evidencetextChar"/>
        <w:spacing w:line="276" w:lineRule="auto"/>
        <w:rPr>
          <w:rFonts w:ascii="Helvetica" w:hAnsi="Helvetica"/>
          <w:u w:val="single"/>
        </w:rPr>
      </w:pPr>
      <w:r w:rsidRPr="00F44D6A">
        <w:rPr>
          <w:rFonts w:ascii="Helvetica" w:hAnsi="Helvetica"/>
          <w:u w:val="single"/>
        </w:rPr>
        <w:t>Resolutions of conflict in the context of mutual aid do not end in hatred, for the foundations of that hatred are explored and given vent and changed, perhaps by people doing more agreeable work-a revolutionary idea for this culture! These kinds of resolutions can only evolve into a deeper commitment on the part of people to each other</w:t>
      </w:r>
      <w:r w:rsidRPr="00F44D6A">
        <w:rPr>
          <w:rFonts w:ascii="Helvetica" w:hAnsi="Helvetica"/>
        </w:rPr>
        <w:t xml:space="preserve">, to community living. The conflicts themselves are seen as the material for growth and solidarity. </w:t>
      </w:r>
      <w:r w:rsidRPr="00F44D6A">
        <w:rPr>
          <w:rFonts w:ascii="Helvetica" w:hAnsi="Helvetica"/>
          <w:u w:val="single"/>
        </w:rPr>
        <w:t>Done through face-to-face negotiation, instead of through and impersonal, stigmatizing system, such resolutions bring each person to trust more in others</w:t>
      </w:r>
      <w:r w:rsidRPr="00F44D6A">
        <w:rPr>
          <w:rFonts w:ascii="Helvetica" w:hAnsi="Helvetica"/>
        </w:rPr>
        <w:t xml:space="preserve">. People trust more of what is other in themselves and to accept what is unique and different in others. This has both social and religious consequences, for the exiled, fugitive deities that inhabit the woods and streams and fields can be welcomed to our receptive consciousness: </w:t>
      </w:r>
      <w:r w:rsidRPr="00F44D6A">
        <w:rPr>
          <w:rFonts w:ascii="Helvetica" w:hAnsi="Helvetica"/>
          <w:u w:val="single"/>
        </w:rPr>
        <w:t xml:space="preserve">they are no longer seen as elements that are destructive to sanity or religion but as a positive foundation for both. Even each person’s own unique, </w:t>
      </w:r>
      <w:proofErr w:type="spellStart"/>
      <w:r w:rsidRPr="00F44D6A">
        <w:rPr>
          <w:rFonts w:ascii="Helvetica" w:hAnsi="Helvetica"/>
          <w:u w:val="single"/>
        </w:rPr>
        <w:t>daimonic</w:t>
      </w:r>
      <w:proofErr w:type="spellEnd"/>
      <w:r w:rsidRPr="00F44D6A">
        <w:rPr>
          <w:rFonts w:ascii="Helvetica" w:hAnsi="Helvetica"/>
          <w:u w:val="single"/>
        </w:rPr>
        <w:t xml:space="preserve"> mystery, that will not allow rational control or understanding is increasingly accepted. </w:t>
      </w:r>
    </w:p>
    <w:p w:rsidR="00DE699D" w:rsidRPr="00F44D6A" w:rsidRDefault="00DE699D" w:rsidP="00F44D6A">
      <w:pPr>
        <w:pStyle w:val="CardText"/>
        <w:spacing w:line="276" w:lineRule="auto"/>
        <w:rPr>
          <w:rFonts w:ascii="Helvetica" w:hAnsi="Helvetica"/>
          <w:u w:val="single"/>
        </w:rPr>
      </w:pPr>
      <w:r w:rsidRPr="00F44D6A">
        <w:rPr>
          <w:rFonts w:ascii="Helvetica" w:hAnsi="Helvetica"/>
          <w:u w:val="single"/>
        </w:rPr>
        <w:t>Bit by bit each person finds him or herself rejecting power and punishment as methods for correcting severed relationship, realizing that such processes destroy the foundations of personal history, and of personal and communal continuity</w:t>
      </w:r>
      <w:r w:rsidRPr="00F44D6A">
        <w:rPr>
          <w:rFonts w:ascii="Helvetica" w:hAnsi="Helvetica"/>
        </w:rPr>
        <w:t xml:space="preserve">. </w:t>
      </w:r>
      <w:r w:rsidRPr="00F44D6A">
        <w:rPr>
          <w:rFonts w:ascii="Helvetica" w:hAnsi="Helvetica"/>
          <w:u w:val="single"/>
        </w:rPr>
        <w:t xml:space="preserve">They destroy presence and therefore </w:t>
      </w:r>
      <w:proofErr w:type="spellStart"/>
      <w:r w:rsidRPr="00F44D6A">
        <w:rPr>
          <w:rFonts w:ascii="Helvetica" w:hAnsi="Helvetica"/>
          <w:u w:val="single"/>
        </w:rPr>
        <w:t>theh</w:t>
      </w:r>
      <w:proofErr w:type="spellEnd"/>
      <w:r w:rsidRPr="00F44D6A">
        <w:rPr>
          <w:rFonts w:ascii="Helvetica" w:hAnsi="Helvetica"/>
          <w:u w:val="single"/>
        </w:rPr>
        <w:t xml:space="preserve"> essence of history, the struggling, vulnerable self in the community. One experiences a dying to methods that reinforce a life based on status and differentiation, that sever connectedness</w:t>
      </w:r>
      <w:r w:rsidRPr="00F44D6A">
        <w:rPr>
          <w:rFonts w:ascii="Helvetica" w:hAnsi="Helvetica"/>
        </w:rPr>
        <w:t xml:space="preserve">, that assert: “You are guilty. I am innocent!” </w:t>
      </w:r>
      <w:r w:rsidRPr="00F44D6A">
        <w:rPr>
          <w:rFonts w:ascii="Helvetica" w:hAnsi="Helvetica"/>
          <w:u w:val="single"/>
        </w:rPr>
        <w:t>We find we can begin to forgo conceptions of life based on privatization and ethics, of “private property, whatever it is; our knowledge, our good name, our land, our money, or the many objects we have collected around us.</w:t>
      </w:r>
    </w:p>
    <w:p w:rsidR="00DE699D" w:rsidRPr="00F44D6A" w:rsidRDefault="00DE699D" w:rsidP="00F44D6A">
      <w:pPr>
        <w:pStyle w:val="CardText"/>
        <w:spacing w:line="276" w:lineRule="auto"/>
        <w:rPr>
          <w:rFonts w:ascii="Helvetica" w:hAnsi="Helvetica"/>
          <w:u w:val="single"/>
        </w:rPr>
      </w:pPr>
    </w:p>
    <w:p w:rsidR="00DE699D" w:rsidRPr="00F44D6A" w:rsidRDefault="00DE699D" w:rsidP="00F44D6A">
      <w:pPr>
        <w:pStyle w:val="Tag"/>
        <w:spacing w:line="276" w:lineRule="auto"/>
        <w:rPr>
          <w:rFonts w:ascii="Helvetica" w:hAnsi="Helvetica"/>
        </w:rPr>
      </w:pP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54" w:name="_Toc141700220"/>
      <w:r w:rsidRPr="00F44D6A">
        <w:rPr>
          <w:rFonts w:ascii="Helvetica" w:hAnsi="Helvetica"/>
        </w:rPr>
        <w:lastRenderedPageBreak/>
        <w:t>Punishment Extensions</w:t>
      </w:r>
      <w:bookmarkEnd w:id="54"/>
    </w:p>
    <w:p w:rsidR="00DE699D" w:rsidRPr="00F44D6A" w:rsidRDefault="00DE699D" w:rsidP="00F44D6A">
      <w:pPr>
        <w:pStyle w:val="Tag"/>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THE POLITICS OF CONDEMNATION IGNORE THE ACTUAL IMPACTS OF SANCTIONS AND INTERNATIONAL ISOLATIONISM- THE IMPACT IS VIOLENCE AND WAR</w:t>
      </w:r>
    </w:p>
    <w:p w:rsidR="00DE699D" w:rsidRPr="00F44D6A" w:rsidRDefault="00DE699D" w:rsidP="00F44D6A">
      <w:pPr>
        <w:pStyle w:val="Tag"/>
        <w:spacing w:line="276" w:lineRule="auto"/>
        <w:rPr>
          <w:rFonts w:ascii="Helvetica" w:hAnsi="Helvetica"/>
        </w:rPr>
      </w:pPr>
    </w:p>
    <w:p w:rsidR="00DE699D" w:rsidRPr="00F44D6A" w:rsidRDefault="00DE699D" w:rsidP="00F44D6A">
      <w:pPr>
        <w:pStyle w:val="boldcite"/>
        <w:spacing w:line="276" w:lineRule="auto"/>
        <w:rPr>
          <w:rFonts w:ascii="Helvetica" w:hAnsi="Helvetica"/>
        </w:rPr>
      </w:pPr>
      <w:r w:rsidRPr="00F44D6A">
        <w:rPr>
          <w:rFonts w:ascii="Helvetica" w:hAnsi="Helvetica"/>
        </w:rPr>
        <w:t>CHANDLER IN 2003</w:t>
      </w:r>
    </w:p>
    <w:p w:rsidR="00DE699D" w:rsidRPr="00F44D6A" w:rsidRDefault="00DE699D" w:rsidP="00F44D6A">
      <w:pPr>
        <w:pStyle w:val="Citation"/>
        <w:spacing w:line="276" w:lineRule="auto"/>
        <w:rPr>
          <w:rFonts w:ascii="Helvetica" w:hAnsi="Helvetica"/>
          <w:szCs w:val="20"/>
        </w:rPr>
      </w:pPr>
      <w:r w:rsidRPr="00F44D6A">
        <w:rPr>
          <w:rFonts w:ascii="Helvetica" w:hAnsi="Helvetica"/>
        </w:rPr>
        <w:t>[David, University of Westminster, Centre for the Study of Democracy, “Rhetoric without responsibility: the attraction of ‘ethical’ foreign policy”, The British Journal of Politics and International Relations, August 2003, //</w:t>
      </w:r>
      <w:proofErr w:type="spellStart"/>
      <w:r w:rsidRPr="00F44D6A">
        <w:rPr>
          <w:rFonts w:ascii="Helvetica" w:hAnsi="Helvetica"/>
        </w:rPr>
        <w:t>wyo</w:t>
      </w:r>
      <w:proofErr w:type="spellEnd"/>
      <w:r w:rsidRPr="00F44D6A">
        <w:rPr>
          <w:rFonts w:ascii="Helvetica" w:hAnsi="Helvetica"/>
        </w:rPr>
        <w:t>-pinto]</w:t>
      </w:r>
    </w:p>
    <w:p w:rsidR="00DE699D" w:rsidRPr="00F44D6A" w:rsidRDefault="00DE699D" w:rsidP="00F44D6A">
      <w:pPr>
        <w:pStyle w:val="Tag"/>
        <w:spacing w:line="276" w:lineRule="auto"/>
        <w:rPr>
          <w:rFonts w:ascii="Helvetica" w:hAnsi="Helvetica"/>
        </w:rPr>
      </w:pPr>
    </w:p>
    <w:p w:rsidR="00DE699D" w:rsidRPr="00F44D6A" w:rsidRDefault="00DE699D" w:rsidP="00F44D6A">
      <w:pPr>
        <w:pStyle w:val="evidencetextChar"/>
        <w:spacing w:line="276" w:lineRule="auto"/>
        <w:rPr>
          <w:rFonts w:ascii="Helvetica" w:hAnsi="Helvetica"/>
        </w:rPr>
      </w:pPr>
      <w:r w:rsidRPr="00F44D6A">
        <w:rPr>
          <w:rFonts w:ascii="Helvetica" w:hAnsi="Helvetica"/>
        </w:rPr>
        <w:t xml:space="preserve">It appears that the NGO approach of seeking ‘worst cases’ to highlight their good work through mounting a populist campaign of condemnation has been willingly followed by western governments. For example, in his ethical mission statement of July 1997, the British foreign secretary, Robin Cook identified </w:t>
      </w:r>
      <w:r w:rsidRPr="00F44D6A">
        <w:rPr>
          <w:rFonts w:ascii="Helvetica" w:hAnsi="Helvetica"/>
          <w:u w:val="single"/>
        </w:rPr>
        <w:t>the key aspects of ethical foreign policy.</w:t>
      </w:r>
      <w:r w:rsidRPr="00F44D6A">
        <w:rPr>
          <w:rFonts w:ascii="Helvetica" w:hAnsi="Helvetica"/>
        </w:rPr>
        <w:t xml:space="preserve"> These </w:t>
      </w:r>
      <w:proofErr w:type="gramStart"/>
      <w:r w:rsidRPr="00F44D6A">
        <w:rPr>
          <w:rFonts w:ascii="Helvetica" w:hAnsi="Helvetica"/>
        </w:rPr>
        <w:t xml:space="preserve">all </w:t>
      </w:r>
      <w:proofErr w:type="spellStart"/>
      <w:r w:rsidRPr="00F44D6A">
        <w:rPr>
          <w:rFonts w:ascii="Helvetica" w:hAnsi="Helvetica"/>
          <w:u w:val="single"/>
        </w:rPr>
        <w:t>prioritised</w:t>
      </w:r>
      <w:proofErr w:type="spellEnd"/>
      <w:proofErr w:type="gramEnd"/>
      <w:r w:rsidRPr="00F44D6A">
        <w:rPr>
          <w:rFonts w:ascii="Helvetica" w:hAnsi="Helvetica"/>
          <w:u w:val="single"/>
        </w:rPr>
        <w:t xml:space="preserve"> coercion over co-operation, ranging from public condemnation to international sanctions to threats to try political leaders</w:t>
      </w:r>
      <w:r w:rsidRPr="00F44D6A">
        <w:rPr>
          <w:rFonts w:ascii="Helvetica" w:hAnsi="Helvetica"/>
        </w:rPr>
        <w:t xml:space="preserve"> at new </w:t>
      </w:r>
      <w:r w:rsidRPr="00F44D6A">
        <w:rPr>
          <w:rFonts w:ascii="Helvetica" w:hAnsi="Helvetica" w:cs="Sabon-Italic"/>
          <w:i/>
          <w:iCs/>
        </w:rPr>
        <w:t>ad hoc</w:t>
      </w:r>
      <w:r w:rsidRPr="00F44D6A">
        <w:rPr>
          <w:rFonts w:ascii="Helvetica" w:hAnsi="Helvetica"/>
          <w:szCs w:val="20"/>
        </w:rPr>
        <w:t xml:space="preserve"> </w:t>
      </w:r>
      <w:r w:rsidRPr="00F44D6A">
        <w:rPr>
          <w:rFonts w:ascii="Helvetica" w:hAnsi="Helvetica"/>
        </w:rPr>
        <w:t xml:space="preserve">international courts (UKSCFF 1998; Cook 1997). </w:t>
      </w:r>
      <w:r w:rsidRPr="00F44D6A">
        <w:rPr>
          <w:rFonts w:ascii="Helvetica" w:hAnsi="Helvetica"/>
          <w:u w:val="single"/>
        </w:rPr>
        <w:t>The ethical policy of condemnation has, in fact, been central to the success of ethical foreign policy activism</w:t>
      </w:r>
      <w:r w:rsidRPr="00F44D6A">
        <w:rPr>
          <w:rFonts w:ascii="Helvetica" w:hAnsi="Helvetica"/>
        </w:rPr>
        <w:t xml:space="preserve">. </w:t>
      </w:r>
      <w:r w:rsidRPr="00F44D6A">
        <w:rPr>
          <w:rFonts w:ascii="Helvetica" w:hAnsi="Helvetica"/>
          <w:u w:val="single"/>
        </w:rPr>
        <w:t>The politics of condemnation takes for granted that the problems of weak and fragile states are internal matters of poor governance or questions of the mind-set of ruling elites</w:t>
      </w:r>
      <w:r w:rsidRPr="00F44D6A">
        <w:rPr>
          <w:rFonts w:ascii="Helvetica" w:hAnsi="Helvetica"/>
        </w:rPr>
        <w:t xml:space="preserve">. In this way, western governments justified their military action to remove the Afghan regime, after September 11, through the condemnation of the human rights record of the Taliban government, Tony Blair arguing: Look for a moment at the Taliban regime. It is undemocratic. That goes without saying. There is no sport allowed, or television or photography. No art or culture is permitted ... Women are treated in a way almost too revolting to be credible. First driven out of university; girls not allowed to go to school; no legal rights; unable to go out of doors without a man. Those that disobey are stoned (Blair 2001a). </w:t>
      </w:r>
      <w:r w:rsidRPr="00F44D6A">
        <w:rPr>
          <w:rFonts w:ascii="Helvetica" w:hAnsi="Helvetica"/>
          <w:u w:val="single"/>
        </w:rPr>
        <w:t>This approach ignores the international context, for example the impact of sanctions and international isolation. It also pays scant attention to the domestic social and political context, never asking how women can have equal rights, or how high art and culture can flourish in a society ravaged by war and intervention and now largely based on feudal backwardness and a subsistence economy. The foreign policy of criticism exploits the narrow focus of the human rights framework to portray even destructive actions such as carpet bombing as a viable solution to problems which might more rationally be seen to lie in earlier international policies that had encouraged economic and social disintegration</w:t>
      </w:r>
      <w:r w:rsidRPr="00F44D6A">
        <w:rPr>
          <w:rFonts w:ascii="Helvetica" w:hAnsi="Helvetica"/>
        </w:rPr>
        <w:t xml:space="preserve">. </w:t>
      </w:r>
    </w:p>
    <w:p w:rsidR="00DE699D" w:rsidRPr="00F44D6A" w:rsidRDefault="00DE699D" w:rsidP="00F44D6A">
      <w:pPr>
        <w:pStyle w:val="BlockTitle"/>
        <w:spacing w:line="276" w:lineRule="auto"/>
        <w:rPr>
          <w:rFonts w:ascii="Helvetica" w:hAnsi="Helvetica"/>
        </w:rPr>
      </w:pPr>
      <w:r w:rsidRPr="00F44D6A">
        <w:rPr>
          <w:rFonts w:ascii="Helvetica" w:hAnsi="Helvetica"/>
        </w:rPr>
        <w:br w:type="column"/>
      </w:r>
      <w:bookmarkStart w:id="55" w:name="_Toc141700221"/>
      <w:r w:rsidRPr="00F44D6A">
        <w:rPr>
          <w:rFonts w:ascii="Helvetica" w:hAnsi="Helvetica"/>
        </w:rPr>
        <w:lastRenderedPageBreak/>
        <w:t>Punishment Extensions</w:t>
      </w:r>
      <w:bookmarkEnd w:id="55"/>
    </w:p>
    <w:p w:rsidR="00DE699D" w:rsidRPr="00F44D6A" w:rsidRDefault="00DE699D" w:rsidP="00F44D6A">
      <w:pPr>
        <w:pStyle w:val="Tag"/>
        <w:spacing w:line="276" w:lineRule="auto"/>
        <w:rPr>
          <w:rFonts w:ascii="Helvetica" w:hAnsi="Helvetica"/>
          <w:szCs w:val="16"/>
        </w:rPr>
      </w:pPr>
      <w:r w:rsidRPr="00F44D6A">
        <w:rPr>
          <w:rFonts w:ascii="Helvetica" w:hAnsi="Helvetica"/>
          <w:szCs w:val="16"/>
        </w:rPr>
        <w:t>THE ETHIC OF PUNISHMENT FAILS- THE POWER DESTROYS OUR EXISTENCE</w:t>
      </w:r>
    </w:p>
    <w:p w:rsidR="00DE699D" w:rsidRPr="00F44D6A" w:rsidRDefault="00DE699D" w:rsidP="00F44D6A">
      <w:pPr>
        <w:pStyle w:val="boldcite"/>
        <w:spacing w:line="276" w:lineRule="auto"/>
        <w:rPr>
          <w:rFonts w:ascii="Helvetica" w:hAnsi="Helvetica"/>
          <w:sz w:val="28"/>
          <w:szCs w:val="36"/>
        </w:rPr>
      </w:pPr>
    </w:p>
    <w:p w:rsidR="00DE699D" w:rsidRPr="00F44D6A" w:rsidRDefault="00DE699D" w:rsidP="00F44D6A">
      <w:pPr>
        <w:pStyle w:val="boldcite"/>
        <w:spacing w:line="276" w:lineRule="auto"/>
        <w:rPr>
          <w:rFonts w:ascii="Helvetica" w:hAnsi="Helvetica"/>
          <w:sz w:val="28"/>
          <w:szCs w:val="36"/>
        </w:rPr>
      </w:pPr>
      <w:r w:rsidRPr="00F44D6A">
        <w:rPr>
          <w:rFonts w:ascii="Helvetica" w:hAnsi="Helvetica"/>
          <w:sz w:val="28"/>
          <w:szCs w:val="36"/>
        </w:rPr>
        <w:t>SULLIVAN IN 1980</w:t>
      </w:r>
    </w:p>
    <w:p w:rsidR="00DE699D" w:rsidRPr="00F44D6A" w:rsidRDefault="00DE699D" w:rsidP="00F44D6A">
      <w:pPr>
        <w:pStyle w:val="Citation"/>
        <w:spacing w:line="276" w:lineRule="auto"/>
        <w:rPr>
          <w:rFonts w:ascii="Helvetica" w:hAnsi="Helvetica"/>
          <w:szCs w:val="36"/>
        </w:rPr>
      </w:pPr>
      <w:r w:rsidRPr="00F44D6A">
        <w:rPr>
          <w:rFonts w:ascii="Helvetica" w:hAnsi="Helvetica"/>
          <w:sz w:val="28"/>
          <w:szCs w:val="36"/>
        </w:rPr>
        <w:t>[</w:t>
      </w:r>
      <w:r w:rsidRPr="00F44D6A">
        <w:rPr>
          <w:rFonts w:ascii="Helvetica" w:hAnsi="Helvetica"/>
          <w:szCs w:val="36"/>
        </w:rPr>
        <w:t xml:space="preserve">Dennis, Criminal Justice Author of Various Monographs and Scholarly Articles, </w:t>
      </w:r>
      <w:r w:rsidRPr="00F44D6A">
        <w:rPr>
          <w:rFonts w:ascii="Helvetica" w:hAnsi="Helvetica"/>
          <w:szCs w:val="36"/>
          <w:u w:val="single"/>
        </w:rPr>
        <w:t xml:space="preserve">The Mask </w:t>
      </w:r>
      <w:proofErr w:type="gramStart"/>
      <w:r w:rsidRPr="00F44D6A">
        <w:rPr>
          <w:rFonts w:ascii="Helvetica" w:hAnsi="Helvetica"/>
          <w:szCs w:val="36"/>
          <w:u w:val="single"/>
        </w:rPr>
        <w:t>Of</w:t>
      </w:r>
      <w:proofErr w:type="gramEnd"/>
      <w:r w:rsidRPr="00F44D6A">
        <w:rPr>
          <w:rFonts w:ascii="Helvetica" w:hAnsi="Helvetica"/>
          <w:szCs w:val="36"/>
          <w:u w:val="single"/>
        </w:rPr>
        <w:t xml:space="preserve"> Love: Corrections in America</w:t>
      </w:r>
      <w:r w:rsidRPr="00F44D6A">
        <w:rPr>
          <w:rFonts w:ascii="Helvetica" w:hAnsi="Helvetica"/>
          <w:szCs w:val="36"/>
        </w:rPr>
        <w:t>”]</w:t>
      </w:r>
    </w:p>
    <w:p w:rsidR="00DE699D" w:rsidRPr="00F44D6A" w:rsidRDefault="00DE699D" w:rsidP="00F44D6A">
      <w:pPr>
        <w:pStyle w:val="Citation"/>
        <w:spacing w:line="276" w:lineRule="auto"/>
        <w:rPr>
          <w:rFonts w:ascii="Helvetica" w:hAnsi="Helvetica"/>
          <w:szCs w:val="36"/>
        </w:rPr>
      </w:pPr>
    </w:p>
    <w:p w:rsidR="00DE699D" w:rsidRPr="00F44D6A" w:rsidRDefault="00DE699D" w:rsidP="00F44D6A">
      <w:pPr>
        <w:pStyle w:val="CardText"/>
        <w:spacing w:line="276" w:lineRule="auto"/>
        <w:rPr>
          <w:rFonts w:ascii="Helvetica" w:hAnsi="Helvetica"/>
          <w:szCs w:val="36"/>
        </w:rPr>
      </w:pPr>
      <w:r w:rsidRPr="00F44D6A">
        <w:rPr>
          <w:rFonts w:ascii="Helvetica" w:hAnsi="Helvetica"/>
          <w:szCs w:val="36"/>
        </w:rPr>
        <w:t xml:space="preserve">While this may sound to many like a tortuous route, </w:t>
      </w:r>
      <w:r w:rsidRPr="00F44D6A">
        <w:rPr>
          <w:rFonts w:ascii="Helvetica" w:hAnsi="Helvetica"/>
          <w:szCs w:val="36"/>
          <w:u w:val="single"/>
        </w:rPr>
        <w:t xml:space="preserve">there is no other way of making contact with another human being, of creating the conditions of solidarity. Walls, punishment, imposed schedules, therapies based on power, not the </w:t>
      </w:r>
      <w:proofErr w:type="spellStart"/>
      <w:r w:rsidRPr="00F44D6A">
        <w:rPr>
          <w:rFonts w:ascii="Helvetica" w:hAnsi="Helvetica"/>
          <w:szCs w:val="36"/>
          <w:u w:val="single"/>
        </w:rPr>
        <w:t>well being</w:t>
      </w:r>
      <w:proofErr w:type="spellEnd"/>
      <w:r w:rsidRPr="00F44D6A">
        <w:rPr>
          <w:rFonts w:ascii="Helvetica" w:hAnsi="Helvetica"/>
          <w:szCs w:val="36"/>
          <w:u w:val="single"/>
        </w:rPr>
        <w:t xml:space="preserve"> of each, will not do. They never have</w:t>
      </w:r>
      <w:r w:rsidRPr="00F44D6A">
        <w:rPr>
          <w:rFonts w:ascii="Helvetica" w:hAnsi="Helvetica"/>
          <w:szCs w:val="36"/>
        </w:rPr>
        <w:t xml:space="preserve">. Despite Hobbes, Skinner, Wilson, and Van den Haag, and the </w:t>
      </w:r>
      <w:r w:rsidRPr="00F44D6A">
        <w:rPr>
          <w:rFonts w:ascii="Helvetica" w:hAnsi="Helvetica"/>
          <w:szCs w:val="36"/>
          <w:u w:val="single"/>
        </w:rPr>
        <w:t xml:space="preserve">seeming endless list of those who support punishment and power-based relations, the history of the human community tells us otherwise. It tells us that punishment and power destroy and that when they persist as social evolutionary means the group decays and soon passes out of existence. </w:t>
      </w:r>
    </w:p>
    <w:p w:rsidR="00DE699D" w:rsidRPr="00F44D6A" w:rsidRDefault="00DE699D" w:rsidP="00F44D6A">
      <w:pPr>
        <w:pStyle w:val="Tag"/>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THIS OPERATIONAL TOTALITARIANISM OF HUMANITY CULMINATES IN THE MANUFACTURE OF ULTIMATE INHUMANITY</w:t>
      </w:r>
    </w:p>
    <w:p w:rsidR="00DE699D" w:rsidRPr="00F44D6A" w:rsidRDefault="00DE699D" w:rsidP="00F44D6A">
      <w:pPr>
        <w:pStyle w:val="boldcite"/>
        <w:spacing w:line="276" w:lineRule="auto"/>
        <w:rPr>
          <w:rFonts w:ascii="Helvetica" w:hAnsi="Helvetica"/>
        </w:rPr>
      </w:pPr>
    </w:p>
    <w:p w:rsidR="00DE699D" w:rsidRPr="00F44D6A" w:rsidRDefault="00DE699D" w:rsidP="00F44D6A">
      <w:pPr>
        <w:pStyle w:val="boldcite"/>
        <w:spacing w:line="276" w:lineRule="auto"/>
        <w:rPr>
          <w:rFonts w:ascii="Helvetica" w:hAnsi="Helvetica"/>
        </w:rPr>
      </w:pPr>
      <w:r w:rsidRPr="00F44D6A">
        <w:rPr>
          <w:rFonts w:ascii="Helvetica" w:hAnsi="Helvetica"/>
        </w:rPr>
        <w:t>FINKIELKRAUT in 2000</w:t>
      </w:r>
    </w:p>
    <w:p w:rsidR="00DE699D" w:rsidRPr="00F44D6A" w:rsidRDefault="00DE699D" w:rsidP="00F44D6A">
      <w:pPr>
        <w:spacing w:line="276" w:lineRule="auto"/>
        <w:rPr>
          <w:rFonts w:ascii="Helvetica" w:hAnsi="Helvetica"/>
        </w:rPr>
      </w:pPr>
      <w:r w:rsidRPr="00F44D6A">
        <w:rPr>
          <w:rFonts w:ascii="Helvetica" w:hAnsi="Helvetica"/>
        </w:rPr>
        <w:t xml:space="preserve">[Alain, </w:t>
      </w:r>
      <w:r w:rsidRPr="00F44D6A">
        <w:rPr>
          <w:rFonts w:ascii="Helvetica" w:hAnsi="Helvetica"/>
          <w:u w:val="single"/>
        </w:rPr>
        <w:t xml:space="preserve">In the Name of Humanity. </w:t>
      </w:r>
      <w:r w:rsidRPr="00F44D6A">
        <w:rPr>
          <w:rFonts w:ascii="Helvetica" w:hAnsi="Helvetica"/>
        </w:rPr>
        <w:t xml:space="preserve"> P. 77-8 //</w:t>
      </w:r>
      <w:proofErr w:type="spellStart"/>
      <w:r w:rsidRPr="00F44D6A">
        <w:rPr>
          <w:rFonts w:ascii="Helvetica" w:hAnsi="Helvetica"/>
        </w:rPr>
        <w:t>wyo</w:t>
      </w:r>
      <w:proofErr w:type="spellEnd"/>
      <w:r w:rsidRPr="00F44D6A">
        <w:rPr>
          <w:rFonts w:ascii="Helvetica" w:hAnsi="Helvetica"/>
        </w:rPr>
        <w:t>-pinto]</w:t>
      </w:r>
    </w:p>
    <w:p w:rsidR="00DE699D" w:rsidRPr="00F44D6A" w:rsidRDefault="00DE699D" w:rsidP="00F44D6A">
      <w:pPr>
        <w:pStyle w:val="evidence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Achieving everything while fighting: nostalgia and hope come together in a totalitarian surge forward, creating a regime in which all men merge into one. In a world like this, concluded Hannah Arendt in the final pages of her great reflection: “Men insofar as they are more than animal reaction and fulfillment of functions are entirely superfluous to totalitarian regimes. Totalitarianism strives not toward despotic rules over men, but toward a system in which men are superfluous. </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Under totalitarianism, concentration camps may not be economically useful, but they are ontologically necessary. To make sure that a single purpose reigns, it is necessary to liquidate the enemy of man while liquidating in man all his spontaneity, singularity, and unpredictability- all that makes a human being’s character unique. In this system, death factories become humanity factories without humans. Reconstructing the idea of a radical utopia and extreme politics, the purpose of these factories is to annihilate the adversary physically while making the many disappear metaphysically into the one. “Society believes it is alone, but someone is there,” wrote Artaud magnificently. “As long as someone is there, humanity is imperfect,” proclaims concentration-camp socialism of all stripes. Thus </w:t>
      </w:r>
      <w:proofErr w:type="spellStart"/>
      <w:r w:rsidRPr="00F44D6A">
        <w:rPr>
          <w:rFonts w:ascii="Helvetica" w:hAnsi="Helvetica"/>
        </w:rPr>
        <w:t>tow</w:t>
      </w:r>
      <w:proofErr w:type="spellEnd"/>
      <w:r w:rsidRPr="00F44D6A">
        <w:rPr>
          <w:rFonts w:ascii="Helvetica" w:hAnsi="Helvetica"/>
        </w:rPr>
        <w:t xml:space="preserve"> types of cadavers are produced: dead cadavers and living ones, these “marionettes with human faces,” this anonymous replaceable mass, these people-less people in whom the divine light has gone out, these beings without the faces described by Primo Levi as crowding his memory: “If I could sum up all the evil of our time with a single image, I would use one that is very familiar to me: an emaciated man, his head bowed, his shoulders stooped whose face and eyes give no sign of thinking. </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56" w:name="_Toc141700222"/>
      <w:r w:rsidRPr="00F44D6A">
        <w:rPr>
          <w:rFonts w:ascii="Helvetica" w:hAnsi="Helvetica"/>
        </w:rPr>
        <w:lastRenderedPageBreak/>
        <w:t>****ANSWERS TO***</w:t>
      </w:r>
      <w:bookmarkEnd w:id="56"/>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BlockTitle"/>
        <w:spacing w:line="276" w:lineRule="auto"/>
        <w:rPr>
          <w:rFonts w:ascii="Helvetica" w:hAnsi="Helvetica"/>
        </w:rPr>
      </w:pPr>
      <w:bookmarkStart w:id="57" w:name="_Toc141700223"/>
      <w:r w:rsidRPr="00F44D6A">
        <w:rPr>
          <w:rFonts w:ascii="Helvetica" w:hAnsi="Helvetica"/>
        </w:rPr>
        <w:t>A2 Perm</w:t>
      </w:r>
      <w:bookmarkEnd w:id="57"/>
    </w:p>
    <w:p w:rsidR="00DE699D" w:rsidRPr="00F44D6A" w:rsidRDefault="00DE699D" w:rsidP="00F44D6A">
      <w:pP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 xml:space="preserve">THE STATE CAN NEVER BE USED FOR EMANCIPATION BECAUSE IT PLACES POWER IN THE HANDS OF A FEW ELITES- ONLY A DECENTRALIZED </w:t>
      </w:r>
      <w:proofErr w:type="gramStart"/>
      <w:r w:rsidRPr="00F44D6A">
        <w:rPr>
          <w:rFonts w:ascii="Helvetica" w:hAnsi="Helvetica"/>
        </w:rPr>
        <w:t>BOTTOM UP</w:t>
      </w:r>
      <w:proofErr w:type="gramEnd"/>
      <w:r w:rsidRPr="00F44D6A">
        <w:rPr>
          <w:rFonts w:ascii="Helvetica" w:hAnsi="Helvetica"/>
        </w:rPr>
        <w:t xml:space="preserve"> APPROACH WILL SOLVE</w:t>
      </w:r>
    </w:p>
    <w:p w:rsidR="00DE699D" w:rsidRPr="00F44D6A" w:rsidRDefault="00DE699D" w:rsidP="00F44D6A">
      <w:pPr>
        <w:spacing w:line="276" w:lineRule="auto"/>
        <w:rPr>
          <w:rFonts w:ascii="Helvetica" w:hAnsi="Helvetica"/>
        </w:rPr>
      </w:pP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2k6</w:t>
      </w:r>
    </w:p>
    <w:p w:rsidR="00DE699D" w:rsidRPr="00F44D6A" w:rsidRDefault="00DE699D" w:rsidP="00F44D6A">
      <w:pPr>
        <w:spacing w:line="276" w:lineRule="auto"/>
        <w:rPr>
          <w:rFonts w:ascii="Helvetica" w:hAnsi="Helvetica"/>
        </w:rPr>
      </w:pPr>
      <w:r w:rsidRPr="00F44D6A">
        <w:rPr>
          <w:rFonts w:ascii="Helvetica" w:hAnsi="Helvetica"/>
        </w:rPr>
        <w:t xml:space="preserve">[13 May 2006, </w:t>
      </w:r>
      <w:hyperlink r:id="rId71"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Needless to say, the characteristics which mark a state did not develop by chance. As we discuss in section H.3.7, anarchists have an evolutionary perspective on the state. This means that it has a hierarchical nature in order to facilitate the execution of its role, its function. As sections B.2.4 and B.2.5 indicate, the </w:t>
      </w:r>
      <w:proofErr w:type="spellStart"/>
      <w:r w:rsidRPr="00F44D6A">
        <w:rPr>
          <w:rFonts w:ascii="Helvetica" w:hAnsi="Helvetica"/>
        </w:rPr>
        <w:t>centralisation</w:t>
      </w:r>
      <w:proofErr w:type="spellEnd"/>
      <w:r w:rsidRPr="00F44D6A">
        <w:rPr>
          <w:rFonts w:ascii="Helvetica" w:hAnsi="Helvetica"/>
        </w:rPr>
        <w:t xml:space="preserve"> that marks a state is required to secure elite rule and was deliberately and actively created to do so. This means that states, by their very nature, are top-down institutions which </w:t>
      </w:r>
      <w:proofErr w:type="spellStart"/>
      <w:r w:rsidRPr="00F44D6A">
        <w:rPr>
          <w:rFonts w:ascii="Helvetica" w:hAnsi="Helvetica"/>
        </w:rPr>
        <w:t>centralise</w:t>
      </w:r>
      <w:proofErr w:type="spellEnd"/>
      <w:r w:rsidRPr="00F44D6A">
        <w:rPr>
          <w:rFonts w:ascii="Helvetica" w:hAnsi="Helvetica"/>
        </w:rPr>
        <w:t xml:space="preserve"> power into a few hands and, as a consequence, a state "with its traditions, its hierarchy, and its narrow nationalism" can "not be </w:t>
      </w:r>
      <w:proofErr w:type="spellStart"/>
      <w:r w:rsidRPr="00F44D6A">
        <w:rPr>
          <w:rFonts w:ascii="Helvetica" w:hAnsi="Helvetica"/>
        </w:rPr>
        <w:t>utilised</w:t>
      </w:r>
      <w:proofErr w:type="spellEnd"/>
      <w:r w:rsidRPr="00F44D6A">
        <w:rPr>
          <w:rFonts w:ascii="Helvetica" w:hAnsi="Helvetica"/>
        </w:rPr>
        <w:t xml:space="preserve"> as an instrument of emancipation." [</w:t>
      </w:r>
      <w:proofErr w:type="spellStart"/>
      <w:r w:rsidRPr="00F44D6A">
        <w:rPr>
          <w:rFonts w:ascii="Helvetica" w:hAnsi="Helvetica"/>
        </w:rPr>
        <w:t>Kropotkon</w:t>
      </w:r>
      <w:proofErr w:type="spellEnd"/>
      <w:r w:rsidRPr="00F44D6A">
        <w:rPr>
          <w:rFonts w:ascii="Helvetica" w:hAnsi="Helvetica"/>
        </w:rPr>
        <w:t xml:space="preserve">, Evolution and Environment, p. 78] It is for this reason that anarchists aim to create a new form of social </w:t>
      </w:r>
      <w:proofErr w:type="spellStart"/>
      <w:r w:rsidRPr="00F44D6A">
        <w:rPr>
          <w:rFonts w:ascii="Helvetica" w:hAnsi="Helvetica"/>
        </w:rPr>
        <w:t>organisation</w:t>
      </w:r>
      <w:proofErr w:type="spellEnd"/>
      <w:r w:rsidRPr="00F44D6A">
        <w:rPr>
          <w:rFonts w:ascii="Helvetica" w:hAnsi="Helvetica"/>
        </w:rPr>
        <w:t xml:space="preserve"> and life, a </w:t>
      </w:r>
      <w:proofErr w:type="spellStart"/>
      <w:r w:rsidRPr="00F44D6A">
        <w:rPr>
          <w:rFonts w:ascii="Helvetica" w:hAnsi="Helvetica"/>
        </w:rPr>
        <w:t>decentralised</w:t>
      </w:r>
      <w:proofErr w:type="spellEnd"/>
      <w:r w:rsidRPr="00F44D6A">
        <w:rPr>
          <w:rFonts w:ascii="Helvetica" w:hAnsi="Helvetica"/>
        </w:rPr>
        <w:t xml:space="preserve"> one based on decision making from the bottom-up and the elimination of hierarchy.</w:t>
      </w:r>
    </w:p>
    <w:p w:rsidR="00DE699D" w:rsidRPr="00F44D6A" w:rsidRDefault="00DE699D" w:rsidP="00F44D6A">
      <w:pPr>
        <w:pStyle w:val="CardText"/>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WORKING WITHIN THE SYSTEM ONLY PLAYS INTO THE HEIRARCHY, NOT TO MENTION THAT RADICAL POLITICS WILL NEVER WIN</w:t>
      </w:r>
    </w:p>
    <w:p w:rsidR="00DE699D" w:rsidRPr="00F44D6A" w:rsidRDefault="00DE699D" w:rsidP="00F44D6A">
      <w:pPr>
        <w:spacing w:line="276" w:lineRule="auto"/>
        <w:rPr>
          <w:rFonts w:ascii="Helvetica" w:hAnsi="Helvetica"/>
        </w:rPr>
      </w:pP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2k6</w:t>
      </w:r>
    </w:p>
    <w:p w:rsidR="00DE699D" w:rsidRPr="00F44D6A" w:rsidRDefault="00DE699D" w:rsidP="00F44D6A">
      <w:pPr>
        <w:spacing w:line="276" w:lineRule="auto"/>
        <w:rPr>
          <w:rFonts w:ascii="Helvetica" w:hAnsi="Helvetica"/>
        </w:rPr>
      </w:pPr>
      <w:r w:rsidRPr="00F44D6A">
        <w:rPr>
          <w:rFonts w:ascii="Helvetica" w:hAnsi="Helvetica"/>
        </w:rPr>
        <w:t>[13 May 2006 http://www.infoshop.org/faq/secJ2.html#secj21,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proofErr w:type="gramStart"/>
      <w:r w:rsidRPr="00F44D6A">
        <w:rPr>
          <w:rFonts w:ascii="Helvetica" w:hAnsi="Helvetica"/>
        </w:rPr>
        <w:t>But,</w:t>
      </w:r>
      <w:proofErr w:type="gramEnd"/>
      <w:r w:rsidRPr="00F44D6A">
        <w:rPr>
          <w:rFonts w:ascii="Helvetica" w:hAnsi="Helvetica"/>
        </w:rPr>
        <w:t xml:space="preserve"> it may be said, if a new political group is radical enough, it will be able to use state power for good purposes. While we discuss this in more detail later in section J.2.6, let us consider a specific case: that of the Greens, many of whom believe that the best way to achieve their aims is to work within the representative political system.</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By pledging to use the electoral system to achieve change, Green parties necessarily commit themselves to formulating their proposals as legislative agendas. But once legislation is passed, the coercive mechanisms of the state will be needed to enforce it. Therefore, Green parties are committed to upholding state power. However, our analysis in section B.2 indicated that the state is a set of hierarchical institutions through which a ruling elite dominates society and individuals. And, as we have seen in the introduction to section E, ecologists, feminists, and peace activists -- who are key constituencies of the </w:t>
      </w:r>
      <w:proofErr w:type="gramStart"/>
      <w:r w:rsidRPr="00F44D6A">
        <w:rPr>
          <w:rFonts w:ascii="Helvetica" w:hAnsi="Helvetica"/>
        </w:rPr>
        <w:t>Green</w:t>
      </w:r>
      <w:proofErr w:type="gramEnd"/>
      <w:r w:rsidRPr="00F44D6A">
        <w:rPr>
          <w:rFonts w:ascii="Helvetica" w:hAnsi="Helvetica"/>
        </w:rPr>
        <w:t xml:space="preserve"> movement -- all need to dismantle hierarchies and domination in order to achieve their respective aims. Therefore, since the state is not only the largest and most powerful hierarchy but also serves to maintain the hierarchical form of all major institutions in society (since this form is the most suitable for achieving ruling-class interests), the state itself is the main obstacle to the success of key constituencies of the </w:t>
      </w:r>
      <w:proofErr w:type="gramStart"/>
      <w:r w:rsidRPr="00F44D6A">
        <w:rPr>
          <w:rFonts w:ascii="Helvetica" w:hAnsi="Helvetica"/>
        </w:rPr>
        <w:t>Green</w:t>
      </w:r>
      <w:proofErr w:type="gramEnd"/>
      <w:r w:rsidRPr="00F44D6A">
        <w:rPr>
          <w:rFonts w:ascii="Helvetica" w:hAnsi="Helvetica"/>
        </w:rPr>
        <w:t xml:space="preserve"> movement. Hence it is impossible in principle for a parliamentary Green party to achieve essential objectives of the </w:t>
      </w:r>
      <w:proofErr w:type="gramStart"/>
      <w:r w:rsidRPr="00F44D6A">
        <w:rPr>
          <w:rFonts w:ascii="Helvetica" w:hAnsi="Helvetica"/>
        </w:rPr>
        <w:t>Green</w:t>
      </w:r>
      <w:proofErr w:type="gramEnd"/>
      <w:r w:rsidRPr="00F44D6A">
        <w:rPr>
          <w:rFonts w:ascii="Helvetica" w:hAnsi="Helvetica"/>
        </w:rPr>
        <w:t xml:space="preserve"> movement. A similar argument would apply to any radical party whose main emphasis was social </w:t>
      </w:r>
      <w:r w:rsidRPr="00F44D6A">
        <w:rPr>
          <w:rFonts w:ascii="Helvetica" w:hAnsi="Helvetica"/>
        </w:rPr>
        <w:lastRenderedPageBreak/>
        <w:t>justice, which like the goals of feminists, radical ecologists, and peace activists, depends on dismantling hierarchies.</w:t>
      </w:r>
    </w:p>
    <w:p w:rsidR="00DE699D" w:rsidRPr="00F44D6A" w:rsidRDefault="00DE699D" w:rsidP="00F44D6A">
      <w:pPr>
        <w:pStyle w:val="CardText"/>
        <w:spacing w:line="276" w:lineRule="auto"/>
        <w:rPr>
          <w:rFonts w:ascii="Helvetica" w:hAnsi="Helvetica"/>
        </w:rPr>
      </w:pPr>
      <w:r w:rsidRPr="00F44D6A">
        <w:rPr>
          <w:rFonts w:ascii="Helvetica" w:hAnsi="Helvetica"/>
        </w:rPr>
        <w:t>And surely no one who even is remotely familiar with history will suggest that 'radical' politicians, even if by some miracle they were to obtain a majority in the national legislature, might dismantle the state. It should be axiomatic by now that when a 'radical' politician (e.g. a Lenin) says to voters, "Give me and my party state power and we will 'wither away'" it's just more campaign rhetoric (in Lenin's case, the ultimate campaign promise), and hence not to be taken seriously. And, as we argued in the previous section, radical parties are under pressure from economic and state bureaucracies that ensure that even a sincere radical party would be powerless to introduce significant reforms.</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58" w:name="_Toc141700224"/>
      <w:r w:rsidRPr="00F44D6A">
        <w:rPr>
          <w:rFonts w:ascii="Helvetica" w:hAnsi="Helvetica"/>
        </w:rPr>
        <w:lastRenderedPageBreak/>
        <w:t>A2 Perm</w:t>
      </w:r>
      <w:bookmarkEnd w:id="58"/>
    </w:p>
    <w:p w:rsidR="00DE699D" w:rsidRPr="00F44D6A" w:rsidRDefault="00DE699D" w:rsidP="00F44D6A">
      <w:pP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Only a bottom-up venture can work to bring a common good that can garner truly popular support</w:t>
      </w:r>
    </w:p>
    <w:p w:rsidR="00DE699D" w:rsidRPr="00F44D6A" w:rsidRDefault="00DE699D" w:rsidP="00F44D6A">
      <w:pPr>
        <w:pStyle w:val="Citation"/>
        <w:spacing w:line="276" w:lineRule="auto"/>
        <w:rPr>
          <w:rFonts w:ascii="Helvetica" w:hAnsi="Helvetica"/>
        </w:rPr>
      </w:pP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72" w:history="1">
        <w:r w:rsidRPr="00F44D6A">
          <w:rPr>
            <w:rStyle w:val="Hyperlink"/>
            <w:rFonts w:ascii="Helvetica" w:hAnsi="Helvetica"/>
          </w:rPr>
          <w:t>http://www.infoshop.org/faq/secA2.html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The future social </w:t>
      </w:r>
      <w:proofErr w:type="spellStart"/>
      <w:r w:rsidRPr="00F44D6A">
        <w:rPr>
          <w:rFonts w:ascii="Helvetica" w:hAnsi="Helvetica"/>
        </w:rPr>
        <w:t>organisation</w:t>
      </w:r>
      <w:proofErr w:type="spellEnd"/>
      <w:r w:rsidRPr="00F44D6A">
        <w:rPr>
          <w:rFonts w:ascii="Helvetica" w:hAnsi="Helvetica"/>
        </w:rPr>
        <w:t xml:space="preserve"> must be made solely from the bottom upwards, by the free association or federation of workers, firstly in their unions, then in the communes, regions, nations and finally in a great federation, international and universal. Then alone will be </w:t>
      </w:r>
      <w:proofErr w:type="spellStart"/>
      <w:r w:rsidRPr="00F44D6A">
        <w:rPr>
          <w:rFonts w:ascii="Helvetica" w:hAnsi="Helvetica"/>
        </w:rPr>
        <w:t>realised</w:t>
      </w:r>
      <w:proofErr w:type="spellEnd"/>
      <w:r w:rsidRPr="00F44D6A">
        <w:rPr>
          <w:rFonts w:ascii="Helvetica" w:hAnsi="Helvetica"/>
        </w:rPr>
        <w:t xml:space="preserve"> the true and life-giving order of freedom and the common good, that order which, far from denying, on the contrary affirms and brings into harmony the interests of individuals and of society." [Bakunin, Michael Bakunin: Selected Writings, pp. 205-6] Because a "truly popular </w:t>
      </w:r>
      <w:proofErr w:type="spellStart"/>
      <w:r w:rsidRPr="00F44D6A">
        <w:rPr>
          <w:rFonts w:ascii="Helvetica" w:hAnsi="Helvetica"/>
        </w:rPr>
        <w:t>organisation</w:t>
      </w:r>
      <w:proofErr w:type="spellEnd"/>
      <w:r w:rsidRPr="00F44D6A">
        <w:rPr>
          <w:rFonts w:ascii="Helvetica" w:hAnsi="Helvetica"/>
        </w:rPr>
        <w:t xml:space="preserve"> begins . . . from below" and so "federalism becomes a political institution of Socialism, the free and spontaneous </w:t>
      </w:r>
      <w:proofErr w:type="spellStart"/>
      <w:r w:rsidRPr="00F44D6A">
        <w:rPr>
          <w:rFonts w:ascii="Helvetica" w:hAnsi="Helvetica"/>
        </w:rPr>
        <w:t>organisation</w:t>
      </w:r>
      <w:proofErr w:type="spellEnd"/>
      <w:r w:rsidRPr="00F44D6A">
        <w:rPr>
          <w:rFonts w:ascii="Helvetica" w:hAnsi="Helvetica"/>
        </w:rPr>
        <w:t xml:space="preserve"> of popular life." </w:t>
      </w:r>
      <w:proofErr w:type="gramStart"/>
      <w:r w:rsidRPr="00F44D6A">
        <w:rPr>
          <w:rFonts w:ascii="Helvetica" w:hAnsi="Helvetica"/>
        </w:rPr>
        <w:t>Thus</w:t>
      </w:r>
      <w:proofErr w:type="gramEnd"/>
      <w:r w:rsidRPr="00F44D6A">
        <w:rPr>
          <w:rFonts w:ascii="Helvetica" w:hAnsi="Helvetica"/>
        </w:rPr>
        <w:t xml:space="preserve"> libertarian socialism "is federalistic in character." [Bakunin, The Political Philosophy of Bakunin, pp. 273-4 and p. 272]</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We must implement the anarchist ideal even before the Revolution</w:t>
      </w: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73" w:history="1">
        <w:r w:rsidRPr="00F44D6A">
          <w:rPr>
            <w:rStyle w:val="Hyperlink"/>
            <w:rFonts w:ascii="Helvetica" w:hAnsi="Helvetica"/>
          </w:rPr>
          <w:t>http://www.infoshop.org/faq/secA2.html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StyleCardTextArial"/>
        <w:spacing w:line="276" w:lineRule="auto"/>
        <w:rPr>
          <w:rFonts w:ascii="Helvetica" w:hAnsi="Helvetica"/>
        </w:rPr>
      </w:pPr>
      <w:r w:rsidRPr="00F44D6A">
        <w:rPr>
          <w:rFonts w:ascii="Helvetica" w:hAnsi="Helvetica"/>
        </w:rPr>
        <w:t xml:space="preserve">In an interview during the Spanish Revolution, the Spanish anarchist militant </w:t>
      </w:r>
      <w:proofErr w:type="spellStart"/>
      <w:r w:rsidRPr="00F44D6A">
        <w:rPr>
          <w:rFonts w:ascii="Helvetica" w:hAnsi="Helvetica"/>
        </w:rPr>
        <w:t>Durutti</w:t>
      </w:r>
      <w:proofErr w:type="spellEnd"/>
      <w:r w:rsidRPr="00F44D6A">
        <w:rPr>
          <w:rFonts w:ascii="Helvetica" w:hAnsi="Helvetica"/>
        </w:rPr>
        <w:t xml:space="preserve"> said, "we have a new world in our hearts." Only self-activity and self-liberation allows us to create such a vision and gives us the confidence to try to actualize it in the real world.</w:t>
      </w:r>
    </w:p>
    <w:p w:rsidR="00DE699D" w:rsidRPr="00F44D6A" w:rsidRDefault="00DE699D" w:rsidP="00F44D6A">
      <w:pPr>
        <w:pStyle w:val="StyleCardTextArial"/>
        <w:spacing w:line="276" w:lineRule="auto"/>
        <w:rPr>
          <w:rFonts w:ascii="Helvetica" w:hAnsi="Helvetica"/>
        </w:rPr>
      </w:pPr>
      <w:r w:rsidRPr="00F44D6A">
        <w:rPr>
          <w:rFonts w:ascii="Helvetica" w:hAnsi="Helvetica"/>
        </w:rPr>
        <w:t>Anarchists, however, do not think that self-liberation must wait for the future, after the "glorious revolution." The personal is political, and given the nature of society, how we act in the here and now will influence the future of our society and our lives. Therefore, even in pre-anarchist society anarchists try to create, as Bakunin puts it, "not only the ideas but also the facts of the future itself." We can do so by creating alternative social relationships and organizations, acting as free people in a non-free society. Only by our actions in the here and now can we lay the foundation for a free society. Moreover, this process of self-liberation goes on all the time:</w:t>
      </w:r>
    </w:p>
    <w:p w:rsidR="00DE699D" w:rsidRPr="00F44D6A" w:rsidRDefault="00DE699D" w:rsidP="00F44D6A">
      <w:pPr>
        <w:pStyle w:val="StyleCardTextArial"/>
        <w:spacing w:line="276" w:lineRule="auto"/>
        <w:rPr>
          <w:rFonts w:ascii="Helvetica" w:hAnsi="Helvetica"/>
        </w:rPr>
      </w:pPr>
      <w:r w:rsidRPr="00F44D6A">
        <w:rPr>
          <w:rFonts w:ascii="Helvetica" w:hAnsi="Helvetica"/>
        </w:rPr>
        <w:t xml:space="preserve"> "Subordinates of all kinds exercise their capacity for critical self-reflection every day -- that is why masters are thwarted, frustrated and, sometimes, overthrown. But unless masters are overthrown, unless subordinates engage in political activity, no amount of critical reflection will end their subjection and bring them freedom." [Carole Pateman, The Sexual Contract, p. 205] </w:t>
      </w:r>
    </w:p>
    <w:p w:rsidR="00DE699D" w:rsidRPr="00F44D6A" w:rsidRDefault="00DE699D" w:rsidP="00F44D6A">
      <w:pPr>
        <w:pStyle w:val="StyleCardTextArial"/>
        <w:spacing w:line="276" w:lineRule="auto"/>
        <w:rPr>
          <w:rFonts w:ascii="Helvetica" w:hAnsi="Helvetica"/>
        </w:rPr>
      </w:pPr>
      <w:r w:rsidRPr="00F44D6A">
        <w:rPr>
          <w:rFonts w:ascii="Helvetica" w:hAnsi="Helvetica"/>
        </w:rPr>
        <w:t xml:space="preserve">Anarchists aim to encourage these tendencies in everyday life to reject, resist and thwart authority and bring them to their logical conclusion -- a society of free individuals, co-operating as equals in free, self-managed associations. Without this process of critical self-reflection, resistance and self-liberation a free society is impossible. Thus, for anarchists, anarchism comes from the natural resistance of subordinated people striving to act as free individuals within a hierarchical world. This process of resistance is called by many anarchists the "class struggle" (as it is working class people who are generally the most subordinated group within society) or, more generally, "social struggle." It is this everyday resistance to authority (in all its forms) and the desire for freedom which is the key to the anarchist revolution. It is for this reason that "anarchists emphasize over and over that the class struggle provides the only means for the workers [and other oppressed groups] to achieve control over their destiny." [Marie-Louise Berneri, Neither East </w:t>
      </w:r>
      <w:proofErr w:type="gramStart"/>
      <w:r w:rsidRPr="00F44D6A">
        <w:rPr>
          <w:rFonts w:ascii="Helvetica" w:hAnsi="Helvetica"/>
        </w:rPr>
        <w:t>Nor</w:t>
      </w:r>
      <w:proofErr w:type="gramEnd"/>
      <w:r w:rsidRPr="00F44D6A">
        <w:rPr>
          <w:rFonts w:ascii="Helvetica" w:hAnsi="Helvetica"/>
        </w:rPr>
        <w:t xml:space="preserve"> West, p. 32]</w:t>
      </w:r>
    </w:p>
    <w:p w:rsidR="00DE699D" w:rsidRPr="00F44D6A" w:rsidRDefault="00DE699D" w:rsidP="00F44D6A">
      <w:pPr>
        <w:pStyle w:val="StyleCardTextArial"/>
        <w:spacing w:line="276" w:lineRule="auto"/>
        <w:rPr>
          <w:rFonts w:ascii="Helvetica" w:hAnsi="Helvetica"/>
        </w:rPr>
      </w:pPr>
      <w:r w:rsidRPr="00F44D6A">
        <w:rPr>
          <w:rFonts w:ascii="Helvetica" w:hAnsi="Helvetica"/>
        </w:rPr>
        <w:t xml:space="preserve">Revolution is a process, not an event, and every "spontaneous revolutionary action" usually results from and is based upon the patient work of many years of organization and education by people </w:t>
      </w:r>
      <w:r w:rsidRPr="00F44D6A">
        <w:rPr>
          <w:rFonts w:ascii="Helvetica" w:hAnsi="Helvetica"/>
        </w:rPr>
        <w:lastRenderedPageBreak/>
        <w:t>with "utopian" ideas. The process of "creating the new world in the shell of the old" (to use another I.W.W. expression), by building alternative institutions and relationships, is but one component of what must be a long tradition of revolutionary commitment and militancy.</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59" w:name="_Toc141700225"/>
      <w:r w:rsidRPr="00F44D6A">
        <w:rPr>
          <w:rFonts w:ascii="Helvetica" w:hAnsi="Helvetica"/>
        </w:rPr>
        <w:lastRenderedPageBreak/>
        <w:t>A2 Perm</w:t>
      </w:r>
      <w:bookmarkEnd w:id="59"/>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 xml:space="preserve">EVEN AN ECONOMICALLY CLASSLESS AND NON-EXPLOITATIVE </w:t>
      </w:r>
    </w:p>
    <w:p w:rsidR="00DE699D" w:rsidRPr="00F44D6A" w:rsidRDefault="00DE699D" w:rsidP="00F44D6A">
      <w:pPr>
        <w:pStyle w:val="TagChar"/>
        <w:spacing w:line="276" w:lineRule="auto"/>
        <w:rPr>
          <w:rFonts w:ascii="Helvetica" w:hAnsi="Helvetica"/>
        </w:rPr>
      </w:pPr>
      <w:r w:rsidRPr="00F44D6A">
        <w:rPr>
          <w:rFonts w:ascii="Helvetica" w:hAnsi="Helvetica"/>
        </w:rPr>
        <w:t>SOCIETY THAT IS HIERARCHICAL IN THE SOCIAL SENSE PREVENTS AN INDIVIDUAL FROM CONTROLLING HIS OR HER LIFE</w:t>
      </w:r>
    </w:p>
    <w:p w:rsidR="00DE699D" w:rsidRPr="00F44D6A" w:rsidRDefault="00DE699D"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74" w:history="1">
        <w:r w:rsidRPr="00F44D6A">
          <w:rPr>
            <w:rStyle w:val="Hyperlink"/>
            <w:rFonts w:ascii="Helvetica" w:hAnsi="Helvetica"/>
          </w:rPr>
          <w:t>http://www.infoshop.org/faq/secB1.html</w:t>
        </w:r>
      </w:hyperlink>
      <w:r w:rsidRPr="00F44D6A">
        <w:rPr>
          <w:rFonts w:ascii="Helvetica" w:hAnsi="Helvetica"/>
        </w:rPr>
        <w:t xml:space="preserve">, accessed July 10, 2006//WFI KEC </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w:t>
      </w:r>
      <w:r w:rsidRPr="00F44D6A">
        <w:rPr>
          <w:rFonts w:ascii="Helvetica" w:hAnsi="Helvetica"/>
          <w:u w:val="single"/>
        </w:rPr>
        <w:t>There can be a decidedly classless, even a non-exploitative society in the economic sense that still preserves hierarchical rule and domination in the social sense</w:t>
      </w:r>
      <w:r w:rsidRPr="00F44D6A">
        <w:rPr>
          <w:rFonts w:ascii="Helvetica" w:hAnsi="Helvetica"/>
        </w:rPr>
        <w:t xml:space="preserve"> -- whether they take the form of the patriarchal family, domination by age and ethnic groups, bureaucratic institutions, ideological manipulation or a pyramidal division of </w:t>
      </w:r>
      <w:proofErr w:type="spellStart"/>
      <w:r w:rsidRPr="00F44D6A">
        <w:rPr>
          <w:rFonts w:ascii="Helvetica" w:hAnsi="Helvetica"/>
        </w:rPr>
        <w:t>labour</w:t>
      </w:r>
      <w:proofErr w:type="spellEnd"/>
      <w:r w:rsidRPr="00F44D6A">
        <w:rPr>
          <w:rFonts w:ascii="Helvetica" w:hAnsi="Helvetica"/>
        </w:rPr>
        <w:t xml:space="preserve"> . . . </w:t>
      </w:r>
      <w:r w:rsidRPr="00F44D6A">
        <w:rPr>
          <w:rFonts w:ascii="Helvetica" w:hAnsi="Helvetica"/>
          <w:u w:val="single"/>
        </w:rPr>
        <w:t>classless or not, society would be riddles by domination and, with domination, a general condition of command and obedience, of unfreedom and humiliation, and perhaps most decisively, an abortion of each individual's potentiality for consciousness, reason, selfhood, creativity, and the right to assert full control over her or his daily live</w:t>
      </w:r>
      <w:r w:rsidRPr="00F44D6A">
        <w:rPr>
          <w:rFonts w:ascii="Helvetica" w:hAnsi="Helvetica"/>
        </w:rPr>
        <w:t xml:space="preserve">." [Toward an Ecological Society, pp. 1-5] </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HIERARCHIAL AUTHORITY IS A SELF-PERPETUATING PROBLEM; THERE IS NO INCENTIVE FOR THE PEOPLE IN TOP POSITIONS TO SOLVE THESE PROBLEMS</w:t>
      </w:r>
    </w:p>
    <w:p w:rsidR="00DE699D" w:rsidRPr="00F44D6A" w:rsidRDefault="00DE699D"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75" w:history="1">
        <w:r w:rsidRPr="00F44D6A">
          <w:rPr>
            <w:rStyle w:val="Hyperlink"/>
            <w:rFonts w:ascii="Helvetica" w:hAnsi="Helvetica"/>
          </w:rPr>
          <w:t>http://www.infoshop.org/faq/secB1.html</w:t>
        </w:r>
      </w:hyperlink>
      <w:r w:rsidRPr="00F44D6A">
        <w:rPr>
          <w:rFonts w:ascii="Helvetica" w:hAnsi="Helvetica"/>
        </w:rPr>
        <w:t xml:space="preserve">, accessed July 10, 2006//WFI KEC </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In fact, we argue </w:t>
      </w:r>
      <w:r w:rsidRPr="00F44D6A">
        <w:rPr>
          <w:rFonts w:ascii="Helvetica" w:hAnsi="Helvetica"/>
          <w:u w:val="single"/>
        </w:rPr>
        <w:t>that hierarchical authority creates the conditions it is presumably designed to combat, and thus tends to be self-perpetuating</w:t>
      </w:r>
      <w:r w:rsidRPr="00F44D6A">
        <w:rPr>
          <w:rFonts w:ascii="Helvetica" w:hAnsi="Helvetica"/>
        </w:rPr>
        <w:t xml:space="preserve">. </w:t>
      </w:r>
      <w:proofErr w:type="gramStart"/>
      <w:r w:rsidRPr="00F44D6A">
        <w:rPr>
          <w:rFonts w:ascii="Helvetica" w:hAnsi="Helvetica"/>
        </w:rPr>
        <w:t>Thus</w:t>
      </w:r>
      <w:proofErr w:type="gramEnd"/>
      <w:r w:rsidRPr="00F44D6A">
        <w:rPr>
          <w:rFonts w:ascii="Helvetica" w:hAnsi="Helvetica"/>
        </w:rPr>
        <w:t xml:space="preserve"> hierarchical </w:t>
      </w:r>
      <w:proofErr w:type="spellStart"/>
      <w:r w:rsidRPr="00F44D6A">
        <w:rPr>
          <w:rFonts w:ascii="Helvetica" w:hAnsi="Helvetica"/>
        </w:rPr>
        <w:t>organisations</w:t>
      </w:r>
      <w:proofErr w:type="spellEnd"/>
      <w:r w:rsidRPr="00F44D6A">
        <w:rPr>
          <w:rFonts w:ascii="Helvetica" w:hAnsi="Helvetica"/>
        </w:rPr>
        <w:t xml:space="preserve"> erode the ability of those at the bottom to manage their own affairs directly so requiring hierarchy and some people in positions to give orders and the rest to follow them. Rather than prevent disorder, governments are among its primary causes while its bureaucracies ostensibly set up to fight poverty wind up perpetuating it, because without poverty, the high-salaried top administrators would be out of work. The same applies to agencies intended to eliminate drug abuse, fight crime, etc. In other words, </w:t>
      </w:r>
      <w:r w:rsidRPr="00F44D6A">
        <w:rPr>
          <w:rFonts w:ascii="Helvetica" w:hAnsi="Helvetica"/>
          <w:u w:val="single"/>
        </w:rPr>
        <w:t>the power and privileges deriving from top hierarchical positions constitute a strong incentive for those who hold them not to solve the problems they are supposed to solve.</w:t>
      </w:r>
      <w:r w:rsidRPr="00F44D6A">
        <w:rPr>
          <w:rFonts w:ascii="Helvetica" w:hAnsi="Helvetica"/>
        </w:rPr>
        <w:t xml:space="preserve"> (For further discussion see Marilyn French, Beyond Power: On Women, Men, and Morals, Summit Books, 1985.)</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60" w:name="_Toc141700226"/>
      <w:r w:rsidRPr="00F44D6A">
        <w:rPr>
          <w:rFonts w:ascii="Helvetica" w:hAnsi="Helvetica"/>
        </w:rPr>
        <w:lastRenderedPageBreak/>
        <w:t>A2 State = Freedom</w:t>
      </w:r>
      <w:bookmarkEnd w:id="60"/>
    </w:p>
    <w:p w:rsidR="00DE699D" w:rsidRPr="00F44D6A" w:rsidRDefault="00DE699D" w:rsidP="00F44D6A">
      <w:pP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BECAUSE OF THE HEIARCHIRAL NATURE OF THE STATE TRUE FREEDOM CAN NEVER BE ACHIEVED</w:t>
      </w:r>
    </w:p>
    <w:p w:rsidR="00DE699D" w:rsidRPr="00F44D6A" w:rsidRDefault="00DE699D" w:rsidP="00F44D6A">
      <w:pPr>
        <w:spacing w:line="276" w:lineRule="auto"/>
        <w:rPr>
          <w:rFonts w:ascii="Helvetica" w:hAnsi="Helvetica"/>
        </w:rPr>
      </w:pP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06</w:t>
      </w:r>
    </w:p>
    <w:p w:rsidR="00DE699D" w:rsidRPr="00F44D6A" w:rsidRDefault="00DE699D" w:rsidP="00F44D6A">
      <w:pPr>
        <w:spacing w:line="276" w:lineRule="auto"/>
        <w:rPr>
          <w:rFonts w:ascii="Helvetica" w:hAnsi="Helvetica"/>
        </w:rPr>
      </w:pPr>
      <w:r w:rsidRPr="00F44D6A">
        <w:rPr>
          <w:rFonts w:ascii="Helvetica" w:hAnsi="Helvetica"/>
        </w:rPr>
        <w:t xml:space="preserve">[13 May 2006, </w:t>
      </w:r>
      <w:hyperlink r:id="rId76"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proofErr w:type="gramStart"/>
      <w:r w:rsidRPr="00F44D6A">
        <w:rPr>
          <w:rFonts w:ascii="Helvetica" w:hAnsi="Helvetica"/>
        </w:rPr>
        <w:t>However</w:t>
      </w:r>
      <w:proofErr w:type="gramEnd"/>
      <w:r w:rsidRPr="00F44D6A">
        <w:rPr>
          <w:rFonts w:ascii="Helvetica" w:hAnsi="Helvetica"/>
        </w:rPr>
        <w:t xml:space="preserve"> this does not mean anarchists think that the state is purely an instrument of economic class rule. As Malatesta argued, while "a special class (government) which, provided with the necessary means of repression, exists to </w:t>
      </w:r>
      <w:proofErr w:type="spellStart"/>
      <w:r w:rsidRPr="00F44D6A">
        <w:rPr>
          <w:rFonts w:ascii="Helvetica" w:hAnsi="Helvetica"/>
        </w:rPr>
        <w:t>legalise</w:t>
      </w:r>
      <w:proofErr w:type="spellEnd"/>
      <w:r w:rsidRPr="00F44D6A">
        <w:rPr>
          <w:rFonts w:ascii="Helvetica" w:hAnsi="Helvetica"/>
        </w:rPr>
        <w:t xml:space="preserve"> and protect the owning class from the demands of the workers . . . it uses the powers at its disposal to create privileges for itself and to subject, if it can, the owning class itself as well." [Errico Malatesta: His Life and Ideas, p. 183] Thus the state has interests of its own, distinct from and sometimes in opposition to the economic ruling elite. This means that both state and capitalism </w:t>
      </w:r>
      <w:proofErr w:type="gramStart"/>
      <w:r w:rsidRPr="00F44D6A">
        <w:rPr>
          <w:rFonts w:ascii="Helvetica" w:hAnsi="Helvetica"/>
        </w:rPr>
        <w:t>needs</w:t>
      </w:r>
      <w:proofErr w:type="gramEnd"/>
      <w:r w:rsidRPr="00F44D6A">
        <w:rPr>
          <w:rFonts w:ascii="Helvetica" w:hAnsi="Helvetica"/>
        </w:rPr>
        <w:t xml:space="preserve"> to be abolished, for the former is as much a distinct (and oppressive and exploitative) class as the former. </w:t>
      </w:r>
      <w:proofErr w:type="gramStart"/>
      <w:r w:rsidRPr="00F44D6A">
        <w:rPr>
          <w:rFonts w:ascii="Helvetica" w:hAnsi="Helvetica"/>
        </w:rPr>
        <w:t>This aspects of the state</w:t>
      </w:r>
      <w:proofErr w:type="gramEnd"/>
      <w:r w:rsidRPr="00F44D6A">
        <w:rPr>
          <w:rFonts w:ascii="Helvetica" w:hAnsi="Helvetica"/>
        </w:rPr>
        <w:t xml:space="preserve"> is discussed in section B.2.6.</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As part of its role as defender of capitalism, the state is involved in not only in political domination but also in economic domination. This domination can take different forms, varying from simply maintaining capitalist property rights to actually owning workplaces and exploiting </w:t>
      </w:r>
      <w:proofErr w:type="spellStart"/>
      <w:r w:rsidRPr="00F44D6A">
        <w:rPr>
          <w:rFonts w:ascii="Helvetica" w:hAnsi="Helvetica"/>
        </w:rPr>
        <w:t>labour</w:t>
      </w:r>
      <w:proofErr w:type="spellEnd"/>
      <w:r w:rsidRPr="00F44D6A">
        <w:rPr>
          <w:rFonts w:ascii="Helvetica" w:hAnsi="Helvetica"/>
        </w:rPr>
        <w:t xml:space="preserve"> directly. </w:t>
      </w:r>
      <w:proofErr w:type="gramStart"/>
      <w:r w:rsidRPr="00F44D6A">
        <w:rPr>
          <w:rFonts w:ascii="Helvetica" w:hAnsi="Helvetica"/>
        </w:rPr>
        <w:t>Thus</w:t>
      </w:r>
      <w:proofErr w:type="gramEnd"/>
      <w:r w:rsidRPr="00F44D6A">
        <w:rPr>
          <w:rFonts w:ascii="Helvetica" w:hAnsi="Helvetica"/>
        </w:rPr>
        <w:t xml:space="preserve"> every state intervenes in the economy in some manner. While this is usually to </w:t>
      </w:r>
      <w:proofErr w:type="spellStart"/>
      <w:r w:rsidRPr="00F44D6A">
        <w:rPr>
          <w:rFonts w:ascii="Helvetica" w:hAnsi="Helvetica"/>
        </w:rPr>
        <w:t>favour</w:t>
      </w:r>
      <w:proofErr w:type="spellEnd"/>
      <w:r w:rsidRPr="00F44D6A">
        <w:rPr>
          <w:rFonts w:ascii="Helvetica" w:hAnsi="Helvetica"/>
        </w:rPr>
        <w:t xml:space="preserve"> the economically dominant, it can also occur try and mitigate the anti-social nature of the capitalist market and regulate its worse abuses. We discuss this aspect of the state in section B.2.2.</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Needless to say, the characteristics which mark a state did not develop by chance. As we discuss in section H.3.7, anarchists have an evolutionary perspective on the state. This means that it has a hierarchical nature in order to facilitate the execution of its role, its function. As sections B.2.4 and B.2.5 indicate, the </w:t>
      </w:r>
      <w:proofErr w:type="spellStart"/>
      <w:r w:rsidRPr="00F44D6A">
        <w:rPr>
          <w:rFonts w:ascii="Helvetica" w:hAnsi="Helvetica"/>
        </w:rPr>
        <w:t>centralisation</w:t>
      </w:r>
      <w:proofErr w:type="spellEnd"/>
      <w:r w:rsidRPr="00F44D6A">
        <w:rPr>
          <w:rFonts w:ascii="Helvetica" w:hAnsi="Helvetica"/>
        </w:rPr>
        <w:t xml:space="preserve"> that marks a state is required to secure elite rule and was deliberately and actively created to do so. This means that states, by their very nature, are top-down institutions which </w:t>
      </w:r>
      <w:proofErr w:type="spellStart"/>
      <w:r w:rsidRPr="00F44D6A">
        <w:rPr>
          <w:rFonts w:ascii="Helvetica" w:hAnsi="Helvetica"/>
        </w:rPr>
        <w:t>centralise</w:t>
      </w:r>
      <w:proofErr w:type="spellEnd"/>
      <w:r w:rsidRPr="00F44D6A">
        <w:rPr>
          <w:rFonts w:ascii="Helvetica" w:hAnsi="Helvetica"/>
        </w:rPr>
        <w:t xml:space="preserve"> power into a few hands and, as a consequence, a state "with its traditions, its hierarchy, and its narrow nationalism" can "not be </w:t>
      </w:r>
      <w:proofErr w:type="spellStart"/>
      <w:r w:rsidRPr="00F44D6A">
        <w:rPr>
          <w:rFonts w:ascii="Helvetica" w:hAnsi="Helvetica"/>
        </w:rPr>
        <w:t>utilised</w:t>
      </w:r>
      <w:proofErr w:type="spellEnd"/>
      <w:r w:rsidRPr="00F44D6A">
        <w:rPr>
          <w:rFonts w:ascii="Helvetica" w:hAnsi="Helvetica"/>
        </w:rPr>
        <w:t xml:space="preserve"> as an instrument of emancipation." [</w:t>
      </w:r>
      <w:proofErr w:type="spellStart"/>
      <w:r w:rsidRPr="00F44D6A">
        <w:rPr>
          <w:rFonts w:ascii="Helvetica" w:hAnsi="Helvetica"/>
        </w:rPr>
        <w:t>Kropotkon</w:t>
      </w:r>
      <w:proofErr w:type="spellEnd"/>
      <w:r w:rsidRPr="00F44D6A">
        <w:rPr>
          <w:rFonts w:ascii="Helvetica" w:hAnsi="Helvetica"/>
        </w:rPr>
        <w:t xml:space="preserve">, Evolution and Environment, p. 78] It is for this reason that anarchists aim to create a new form of social </w:t>
      </w:r>
      <w:proofErr w:type="spellStart"/>
      <w:r w:rsidRPr="00F44D6A">
        <w:rPr>
          <w:rFonts w:ascii="Helvetica" w:hAnsi="Helvetica"/>
        </w:rPr>
        <w:t>organisation</w:t>
      </w:r>
      <w:proofErr w:type="spellEnd"/>
      <w:r w:rsidRPr="00F44D6A">
        <w:rPr>
          <w:rFonts w:ascii="Helvetica" w:hAnsi="Helvetica"/>
        </w:rPr>
        <w:t xml:space="preserve"> and life, a </w:t>
      </w:r>
      <w:proofErr w:type="spellStart"/>
      <w:r w:rsidRPr="00F44D6A">
        <w:rPr>
          <w:rFonts w:ascii="Helvetica" w:hAnsi="Helvetica"/>
        </w:rPr>
        <w:t>decentralised</w:t>
      </w:r>
      <w:proofErr w:type="spellEnd"/>
      <w:r w:rsidRPr="00F44D6A">
        <w:rPr>
          <w:rFonts w:ascii="Helvetica" w:hAnsi="Helvetica"/>
        </w:rPr>
        <w:t xml:space="preserve"> one based on decision making from the bottom-up and the elimination of hierarchy.</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61" w:name="_Toc141700227"/>
      <w:r w:rsidRPr="00F44D6A">
        <w:rPr>
          <w:rFonts w:ascii="Helvetica" w:hAnsi="Helvetica"/>
        </w:rPr>
        <w:lastRenderedPageBreak/>
        <w:t>A2 Anarchy = violence</w:t>
      </w:r>
      <w:bookmarkEnd w:id="61"/>
    </w:p>
    <w:p w:rsidR="00DE699D" w:rsidRPr="00F44D6A" w:rsidRDefault="00DE699D" w:rsidP="00F44D6A">
      <w:pP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ANARCHISTS DO NOT WANT TO BREAK DOWN SOCIETY- THEY WANT TO BREAK DOWN THE STATE CENTERED SYSTEM OF HEIARCHY</w:t>
      </w:r>
    </w:p>
    <w:p w:rsidR="00DE699D" w:rsidRPr="00F44D6A" w:rsidRDefault="00DE699D" w:rsidP="00F44D6A">
      <w:pPr>
        <w:spacing w:line="276" w:lineRule="auto"/>
        <w:rPr>
          <w:rFonts w:ascii="Helvetica" w:hAnsi="Helvetica"/>
        </w:rPr>
      </w:pP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2k6</w:t>
      </w:r>
    </w:p>
    <w:p w:rsidR="00DE699D" w:rsidRPr="00F44D6A" w:rsidRDefault="00DE699D" w:rsidP="00F44D6A">
      <w:pPr>
        <w:spacing w:line="276" w:lineRule="auto"/>
        <w:rPr>
          <w:rFonts w:ascii="Helvetica" w:hAnsi="Helvetica"/>
        </w:rPr>
      </w:pPr>
      <w:r w:rsidRPr="00F44D6A">
        <w:rPr>
          <w:rFonts w:ascii="Helvetica" w:hAnsi="Helvetica"/>
        </w:rPr>
        <w:t xml:space="preserve">[13 May 2006, </w:t>
      </w:r>
      <w:hyperlink r:id="rId77"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As Bookchin indicates, anarchists reject the idea that the state is the same as society or that any grouping of human beings living and </w:t>
      </w:r>
      <w:proofErr w:type="spellStart"/>
      <w:r w:rsidRPr="00F44D6A">
        <w:rPr>
          <w:rFonts w:ascii="Helvetica" w:hAnsi="Helvetica"/>
        </w:rPr>
        <w:t>organised</w:t>
      </w:r>
      <w:proofErr w:type="spellEnd"/>
      <w:r w:rsidRPr="00F44D6A">
        <w:rPr>
          <w:rFonts w:ascii="Helvetica" w:hAnsi="Helvetica"/>
        </w:rPr>
        <w:t xml:space="preserve"> together is a state. This confusion, as Kropotkin notes, explains why "anarchists are generally upbraided for wanting to 'destroy society' and of advocating a return to 'the permanent war of each against all.'" Such a position "overlook[s] the fact that Man lived in Societies for thousands of years before the State had been heard of" and that, consequently, the State "is only one of the forms assumed by society in the course of history." [Op. Cit., p. 10]</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The state, therefore, is not just federations of individuals or peoples and so, as Malatesta stressed, cannot be used to describe a "human collectively gathered together in a particular territory and making up what is called a social unit irrespective of the way the way said collectivity are grouped or the state of relations between them." It cannot be "used simply as a synonym for society." [Op. Cit., p. 17] The state is a particular form of social </w:t>
      </w:r>
      <w:proofErr w:type="spellStart"/>
      <w:r w:rsidRPr="00F44D6A">
        <w:rPr>
          <w:rFonts w:ascii="Helvetica" w:hAnsi="Helvetica"/>
        </w:rPr>
        <w:t>organisation</w:t>
      </w:r>
      <w:proofErr w:type="spellEnd"/>
      <w:r w:rsidRPr="00F44D6A">
        <w:rPr>
          <w:rFonts w:ascii="Helvetica" w:hAnsi="Helvetica"/>
        </w:rPr>
        <w:t xml:space="preserve"> based on certain key attributes and so, we argue, "the word 'State' . . . should be reserved for those societies with the hierarchical system and </w:t>
      </w:r>
      <w:proofErr w:type="spellStart"/>
      <w:r w:rsidRPr="00F44D6A">
        <w:rPr>
          <w:rFonts w:ascii="Helvetica" w:hAnsi="Helvetica"/>
        </w:rPr>
        <w:t>centralisation</w:t>
      </w:r>
      <w:proofErr w:type="spellEnd"/>
      <w:r w:rsidRPr="00F44D6A">
        <w:rPr>
          <w:rFonts w:ascii="Helvetica" w:hAnsi="Helvetica"/>
        </w:rPr>
        <w:t>." [Peter Kropotkin, Ethics, p. 317f] As such, the state "is a historic, transitory institution, a temporary form of society" and one whose "utter extinction" is possible as the "State is not society." [Bakunin, Michael Bakunin: Selected Writings, p. 151]</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itation"/>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 xml:space="preserve">The argument that anarchism supports the idea that anyone should be able to do whatever they please </w:t>
      </w:r>
      <w:proofErr w:type="gramStart"/>
      <w:r w:rsidRPr="00F44D6A">
        <w:rPr>
          <w:rFonts w:ascii="Helvetica" w:hAnsi="Helvetica"/>
        </w:rPr>
        <w:t>is</w:t>
      </w:r>
      <w:proofErr w:type="gramEnd"/>
      <w:r w:rsidRPr="00F44D6A">
        <w:rPr>
          <w:rFonts w:ascii="Helvetica" w:hAnsi="Helvetica"/>
        </w:rPr>
        <w:t xml:space="preserve"> bogus – anarchists reject any form of control over another which will topple oppression (including crimes like rape, etc.)</w:t>
      </w: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78" w:history="1">
        <w:r w:rsidRPr="00F44D6A">
          <w:rPr>
            <w:rStyle w:val="Hyperlink"/>
            <w:rFonts w:ascii="Helvetica" w:hAnsi="Helvetica"/>
          </w:rPr>
          <w:t>http://www.infoshop.org/faq/secA2.html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Anarchists do not believe that everyone should be able to "do whatever they like," because some actions invariably involve the denial of the liberty of others.</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For example, anarchists do not support the "freedom" to rape, to exploit, or to coerce others. Neither do we tolerate authority. On the contrary, since authority is a threat to liberty, equality, and solidarity (not to mention human dignity), anarchists </w:t>
      </w:r>
      <w:proofErr w:type="spellStart"/>
      <w:r w:rsidRPr="00F44D6A">
        <w:rPr>
          <w:rFonts w:ascii="Helvetica" w:hAnsi="Helvetica"/>
        </w:rPr>
        <w:t>recognise</w:t>
      </w:r>
      <w:proofErr w:type="spellEnd"/>
      <w:r w:rsidRPr="00F44D6A">
        <w:rPr>
          <w:rFonts w:ascii="Helvetica" w:hAnsi="Helvetica"/>
        </w:rPr>
        <w:t xml:space="preserve"> the need to resist and overthrow it.</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The exercise of authority is not freedom. No one has a "right" to rule others. As Malatesta points out, anarchism supports "freedom for everybody . . . with the only limit of the equal freedom for others; which does not mean . . . that we </w:t>
      </w:r>
      <w:proofErr w:type="spellStart"/>
      <w:r w:rsidRPr="00F44D6A">
        <w:rPr>
          <w:rFonts w:ascii="Helvetica" w:hAnsi="Helvetica"/>
        </w:rPr>
        <w:t>recognise</w:t>
      </w:r>
      <w:proofErr w:type="spellEnd"/>
      <w:r w:rsidRPr="00F44D6A">
        <w:rPr>
          <w:rFonts w:ascii="Helvetica" w:hAnsi="Helvetica"/>
        </w:rPr>
        <w:t>, and wish to respect, the 'freedom' to exploit, to oppress, to command, which is oppression and certainly not freedom." [Errico Malatesta: His Life and Ideas, p. 53]</w:t>
      </w:r>
    </w:p>
    <w:p w:rsidR="00DE699D" w:rsidRPr="00F44D6A" w:rsidRDefault="00DE699D" w:rsidP="00F44D6A">
      <w:pPr>
        <w:pStyle w:val="CardText"/>
        <w:spacing w:line="276" w:lineRule="auto"/>
        <w:rPr>
          <w:rFonts w:ascii="Helvetica" w:hAnsi="Helvetica"/>
        </w:rPr>
      </w:pPr>
      <w:r w:rsidRPr="00F44D6A">
        <w:rPr>
          <w:rFonts w:ascii="Helvetica" w:hAnsi="Helvetica"/>
        </w:rPr>
        <w:t>In a capitalist society, resistance to all forms of hierarchical authority is the mark of a free person -- be it private (the boss) or public (the state).</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62" w:name="_Toc141700228"/>
      <w:r w:rsidRPr="00F44D6A">
        <w:rPr>
          <w:rFonts w:ascii="Helvetica" w:hAnsi="Helvetica"/>
        </w:rPr>
        <w:lastRenderedPageBreak/>
        <w:t>A2 Anarchy = violence</w:t>
      </w:r>
      <w:bookmarkEnd w:id="62"/>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ANARCHY IS AGAINST TERRORISM</w:t>
      </w: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79" w:history="1">
        <w:r w:rsidRPr="00F44D6A">
          <w:rPr>
            <w:rStyle w:val="Hyperlink"/>
            <w:rFonts w:ascii="Helvetica" w:hAnsi="Helvetica"/>
          </w:rPr>
          <w:t>http://www.infoshop.org/faq/secA2.html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proofErr w:type="gramStart"/>
      <w:r w:rsidRPr="00F44D6A">
        <w:rPr>
          <w:rFonts w:ascii="Helvetica" w:hAnsi="Helvetica"/>
        </w:rPr>
        <w:t>Moreover</w:t>
      </w:r>
      <w:proofErr w:type="gramEnd"/>
      <w:r w:rsidRPr="00F44D6A">
        <w:rPr>
          <w:rFonts w:ascii="Helvetica" w:hAnsi="Helvetica"/>
        </w:rPr>
        <w:t xml:space="preserve"> anarchists are not against individuals but the institutions and social relationships that cause certain individuals to have power over others and abuse (i.e. use) that power. </w:t>
      </w:r>
      <w:proofErr w:type="gramStart"/>
      <w:r w:rsidRPr="00F44D6A">
        <w:rPr>
          <w:rFonts w:ascii="Helvetica" w:hAnsi="Helvetica"/>
        </w:rPr>
        <w:t>Therefore</w:t>
      </w:r>
      <w:proofErr w:type="gramEnd"/>
      <w:r w:rsidRPr="00F44D6A">
        <w:rPr>
          <w:rFonts w:ascii="Helvetica" w:hAnsi="Helvetica"/>
        </w:rPr>
        <w:t xml:space="preserve"> the anarchist revolution is about destroying structures, not people. As Bakunin pointed out, "we wish not to kill persons, but to abolish status and its perquisites" and anarchism "does not mean the death of the individuals who make up the bourgeoisie, but the death of the bourgeoisie as a political and social entity economically distinct from the working class." [The Basic Bakunin, p. 71 and p. 70] In other words, "You can't blow up a social relationship" (to quote the title of an anarchist pamphlet which presents the anarchist case against terrorism).</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63" w:name="_Toc141700229"/>
      <w:r w:rsidRPr="00F44D6A">
        <w:rPr>
          <w:rFonts w:ascii="Helvetica" w:hAnsi="Helvetica"/>
        </w:rPr>
        <w:lastRenderedPageBreak/>
        <w:t>A2 Anarchy = Crazy</w:t>
      </w:r>
      <w:bookmarkEnd w:id="63"/>
      <w:r w:rsidRPr="00F44D6A">
        <w:rPr>
          <w:rFonts w:ascii="Helvetica" w:hAnsi="Helvetica"/>
        </w:rPr>
        <w:t xml:space="preserve"> </w:t>
      </w:r>
    </w:p>
    <w:p w:rsidR="00DE699D" w:rsidRPr="00F44D6A" w:rsidRDefault="00DE699D" w:rsidP="00F44D6A">
      <w:pP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Disagreements will still occur, and are encouraged to share wisdom</w:t>
      </w: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80" w:history="1">
        <w:r w:rsidRPr="00F44D6A">
          <w:rPr>
            <w:rStyle w:val="Hyperlink"/>
            <w:rFonts w:ascii="Helvetica" w:hAnsi="Helvetica"/>
          </w:rPr>
          <w:t>http://www.infoshop.org/faq/secA2.html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StyleCardTextArial"/>
        <w:spacing w:line="276" w:lineRule="auto"/>
        <w:rPr>
          <w:rFonts w:ascii="Helvetica" w:hAnsi="Helvetica"/>
        </w:rPr>
      </w:pPr>
      <w:r w:rsidRPr="00F44D6A">
        <w:rPr>
          <w:rFonts w:ascii="Helvetica" w:hAnsi="Helvetica"/>
        </w:rPr>
        <w:t xml:space="preserve">We should point out here that an anarchist society does not imply some sort of idyllic state of harmony within which everyone agrees. Far from it! As Luigi </w:t>
      </w:r>
      <w:proofErr w:type="spellStart"/>
      <w:r w:rsidRPr="00F44D6A">
        <w:rPr>
          <w:rFonts w:ascii="Helvetica" w:hAnsi="Helvetica"/>
        </w:rPr>
        <w:t>Galleani</w:t>
      </w:r>
      <w:proofErr w:type="spellEnd"/>
      <w:r w:rsidRPr="00F44D6A">
        <w:rPr>
          <w:rFonts w:ascii="Helvetica" w:hAnsi="Helvetica"/>
        </w:rPr>
        <w:t xml:space="preserve"> points out, "[d]</w:t>
      </w:r>
      <w:proofErr w:type="spellStart"/>
      <w:r w:rsidRPr="00F44D6A">
        <w:rPr>
          <w:rFonts w:ascii="Helvetica" w:hAnsi="Helvetica"/>
        </w:rPr>
        <w:t>isagreements</w:t>
      </w:r>
      <w:proofErr w:type="spellEnd"/>
      <w:r w:rsidRPr="00F44D6A">
        <w:rPr>
          <w:rFonts w:ascii="Helvetica" w:hAnsi="Helvetica"/>
        </w:rPr>
        <w:t xml:space="preserve"> and friction will always exist. In </w:t>
      </w:r>
      <w:proofErr w:type="gramStart"/>
      <w:r w:rsidRPr="00F44D6A">
        <w:rPr>
          <w:rFonts w:ascii="Helvetica" w:hAnsi="Helvetica"/>
        </w:rPr>
        <w:t>fact</w:t>
      </w:r>
      <w:proofErr w:type="gramEnd"/>
      <w:r w:rsidRPr="00F44D6A">
        <w:rPr>
          <w:rFonts w:ascii="Helvetica" w:hAnsi="Helvetica"/>
        </w:rPr>
        <w:t xml:space="preserve"> they are an essential condition of unlimited progress. But once the bloody area of sheer animal competition - the struggle for food - has been eliminated, problems of disagreement could be solved without the slightest threat to the social order and individual liberty." [The End of </w:t>
      </w:r>
      <w:proofErr w:type="gramStart"/>
      <w:r w:rsidRPr="00F44D6A">
        <w:rPr>
          <w:rFonts w:ascii="Helvetica" w:hAnsi="Helvetica"/>
        </w:rPr>
        <w:t>Anarchism?,</w:t>
      </w:r>
      <w:proofErr w:type="gramEnd"/>
      <w:r w:rsidRPr="00F44D6A">
        <w:rPr>
          <w:rFonts w:ascii="Helvetica" w:hAnsi="Helvetica"/>
        </w:rPr>
        <w:t xml:space="preserve"> p. 28] Anarchism aims to "rouse the spirit of initiative in individuals and in groups." These will "create in their mutual relations a movement and a life based on the principles of free understanding" and </w:t>
      </w:r>
      <w:proofErr w:type="spellStart"/>
      <w:r w:rsidRPr="00F44D6A">
        <w:rPr>
          <w:rFonts w:ascii="Helvetica" w:hAnsi="Helvetica"/>
        </w:rPr>
        <w:t>recognise</w:t>
      </w:r>
      <w:proofErr w:type="spellEnd"/>
      <w:r w:rsidRPr="00F44D6A">
        <w:rPr>
          <w:rFonts w:ascii="Helvetica" w:hAnsi="Helvetica"/>
        </w:rPr>
        <w:t xml:space="preserve"> that "variety, conflict even, is life and that uniformity is death." [Peter Kropotkin, Anarchism, p. 143]</w:t>
      </w:r>
    </w:p>
    <w:p w:rsidR="00DE699D" w:rsidRPr="00F44D6A" w:rsidRDefault="00DE699D" w:rsidP="00F44D6A">
      <w:pPr>
        <w:pStyle w:val="CardText"/>
        <w:spacing w:line="276" w:lineRule="auto"/>
        <w:rPr>
          <w:rFonts w:ascii="Helvetica" w:hAnsi="Helvetica"/>
        </w:rPr>
      </w:pPr>
      <w:r w:rsidRPr="00F44D6A">
        <w:rPr>
          <w:rFonts w:ascii="Helvetica" w:hAnsi="Helvetica"/>
        </w:rPr>
        <w:t>Therefore, an anarchist society will be based upon co-operative conflict as "[c]</w:t>
      </w:r>
      <w:proofErr w:type="spellStart"/>
      <w:r w:rsidRPr="00F44D6A">
        <w:rPr>
          <w:rFonts w:ascii="Helvetica" w:hAnsi="Helvetica"/>
        </w:rPr>
        <w:t>onflict</w:t>
      </w:r>
      <w:proofErr w:type="spellEnd"/>
      <w:r w:rsidRPr="00F44D6A">
        <w:rPr>
          <w:rFonts w:ascii="Helvetica" w:hAnsi="Helvetica"/>
        </w:rPr>
        <w:t>, per se, is not harmful. . . disagreements exist [and should not be hidden] . . . What makes disagreement destructive is not the fact of conflict itself but the addition of competition." Indeed, "a rigid demand for agreement means that people will effectively be prevented from contributing their wisdom to a group effort." [Alfie Kohn, No Contest: The Case Against Competition, p. 156] It is for this reason that most anarchists reject consensus decision making in large groups (see section A.2.12).</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64" w:name="_Toc141700230"/>
      <w:proofErr w:type="gramStart"/>
      <w:r w:rsidRPr="00F44D6A">
        <w:rPr>
          <w:rFonts w:ascii="Helvetica" w:hAnsi="Helvetica"/>
        </w:rPr>
        <w:lastRenderedPageBreak/>
        <w:t>A2</w:t>
      </w:r>
      <w:proofErr w:type="gramEnd"/>
      <w:r w:rsidRPr="00F44D6A">
        <w:rPr>
          <w:rFonts w:ascii="Helvetica" w:hAnsi="Helvetica"/>
        </w:rPr>
        <w:t xml:space="preserve"> We break down capitalism</w:t>
      </w:r>
      <w:bookmarkEnd w:id="64"/>
    </w:p>
    <w:p w:rsidR="00DE699D" w:rsidRPr="00F44D6A" w:rsidRDefault="00DE699D" w:rsidP="00F44D6A">
      <w:pP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THE STATE AND CAPITALISM MUST BE BROKEN DOWN SIMULTANEOUSLY TO BREAK FREE OF THEIR OPPRESSIVE SYSTEM</w:t>
      </w:r>
      <w:r w:rsidRPr="00F44D6A">
        <w:rPr>
          <w:rFonts w:ascii="Helvetica" w:hAnsi="Helvetica"/>
        </w:rPr>
        <w:br/>
      </w: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2k6</w:t>
      </w:r>
    </w:p>
    <w:p w:rsidR="00DE699D" w:rsidRPr="00F44D6A" w:rsidRDefault="00DE699D" w:rsidP="00F44D6A">
      <w:pPr>
        <w:spacing w:line="276" w:lineRule="auto"/>
        <w:rPr>
          <w:rFonts w:ascii="Helvetica" w:hAnsi="Helvetica"/>
        </w:rPr>
      </w:pPr>
      <w:r w:rsidRPr="00F44D6A">
        <w:rPr>
          <w:rFonts w:ascii="Helvetica" w:hAnsi="Helvetica"/>
        </w:rPr>
        <w:t xml:space="preserve">[13 May 2006, </w:t>
      </w:r>
      <w:hyperlink r:id="rId81"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This means that in capitalist states the mechanisms of state domination are controlled by and for a corporate elite (and hence the large corporations are often considered to belong to a wider "state-complex"). Indeed, as we discuss in more depth in section F.8, the "State has been, and still is, the main pillar and the creator, direct and indirect, of Capitalism and its powers over the masses." [Kropotkin, Evolution and Environment, p. 97] Section B.2.3 indicates how this is domination is achieved in a representative democracy.</w:t>
      </w:r>
    </w:p>
    <w:p w:rsidR="00DE699D" w:rsidRPr="00F44D6A" w:rsidRDefault="00DE699D" w:rsidP="00F44D6A">
      <w:pPr>
        <w:pStyle w:val="CardText"/>
        <w:spacing w:line="276" w:lineRule="auto"/>
        <w:rPr>
          <w:rFonts w:ascii="Helvetica" w:hAnsi="Helvetica"/>
        </w:rPr>
      </w:pPr>
      <w:proofErr w:type="gramStart"/>
      <w:r w:rsidRPr="00F44D6A">
        <w:rPr>
          <w:rFonts w:ascii="Helvetica" w:hAnsi="Helvetica"/>
        </w:rPr>
        <w:t>However</w:t>
      </w:r>
      <w:proofErr w:type="gramEnd"/>
      <w:r w:rsidRPr="00F44D6A">
        <w:rPr>
          <w:rFonts w:ascii="Helvetica" w:hAnsi="Helvetica"/>
        </w:rPr>
        <w:t xml:space="preserve"> this does not mean anarchists think that the state is purely an instrument of economic class rule. As Malatesta argued, while "a special class (government) which, provided with the necessary means of repression, exists to </w:t>
      </w:r>
      <w:proofErr w:type="spellStart"/>
      <w:r w:rsidRPr="00F44D6A">
        <w:rPr>
          <w:rFonts w:ascii="Helvetica" w:hAnsi="Helvetica"/>
        </w:rPr>
        <w:t>legalise</w:t>
      </w:r>
      <w:proofErr w:type="spellEnd"/>
      <w:r w:rsidRPr="00F44D6A">
        <w:rPr>
          <w:rFonts w:ascii="Helvetica" w:hAnsi="Helvetica"/>
        </w:rPr>
        <w:t xml:space="preserve"> and protect the owning class from the demands of the workers . . . it uses the powers at its disposal to create privileges for itself and to subject, if it can, the owning class itself as well." [Errico Malatesta: His Life and Ideas, p. 183] Thus the state has interests of its own, distinct from and sometimes in opposition to the economic ruling elite. This means that both state and capitalism </w:t>
      </w:r>
      <w:proofErr w:type="gramStart"/>
      <w:r w:rsidRPr="00F44D6A">
        <w:rPr>
          <w:rFonts w:ascii="Helvetica" w:hAnsi="Helvetica"/>
        </w:rPr>
        <w:t>needs</w:t>
      </w:r>
      <w:proofErr w:type="gramEnd"/>
      <w:r w:rsidRPr="00F44D6A">
        <w:rPr>
          <w:rFonts w:ascii="Helvetica" w:hAnsi="Helvetica"/>
        </w:rPr>
        <w:t xml:space="preserve"> to be abolished, for the former is as much a distinct (and oppressive and exploitative) class as the former. </w:t>
      </w:r>
      <w:proofErr w:type="gramStart"/>
      <w:r w:rsidRPr="00F44D6A">
        <w:rPr>
          <w:rFonts w:ascii="Helvetica" w:hAnsi="Helvetica"/>
        </w:rPr>
        <w:t>This aspects of the state</w:t>
      </w:r>
      <w:proofErr w:type="gramEnd"/>
      <w:r w:rsidRPr="00F44D6A">
        <w:rPr>
          <w:rFonts w:ascii="Helvetica" w:hAnsi="Helvetica"/>
        </w:rPr>
        <w:t xml:space="preserve"> is discussed in section B.2.6.</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As part of its role as defender of capitalism, the state is involved in not only in political domination but also in economic domination. This domination can take different forms, varying from simply maintaining capitalist property rights to actually owning workplaces and exploiting </w:t>
      </w:r>
      <w:proofErr w:type="spellStart"/>
      <w:r w:rsidRPr="00F44D6A">
        <w:rPr>
          <w:rFonts w:ascii="Helvetica" w:hAnsi="Helvetica"/>
        </w:rPr>
        <w:t>labour</w:t>
      </w:r>
      <w:proofErr w:type="spellEnd"/>
      <w:r w:rsidRPr="00F44D6A">
        <w:rPr>
          <w:rFonts w:ascii="Helvetica" w:hAnsi="Helvetica"/>
        </w:rPr>
        <w:t xml:space="preserve"> directly. </w:t>
      </w:r>
      <w:proofErr w:type="gramStart"/>
      <w:r w:rsidRPr="00F44D6A">
        <w:rPr>
          <w:rFonts w:ascii="Helvetica" w:hAnsi="Helvetica"/>
        </w:rPr>
        <w:t>Thus</w:t>
      </w:r>
      <w:proofErr w:type="gramEnd"/>
      <w:r w:rsidRPr="00F44D6A">
        <w:rPr>
          <w:rFonts w:ascii="Helvetica" w:hAnsi="Helvetica"/>
        </w:rPr>
        <w:t xml:space="preserve"> every state intervenes in the economy in some manner. While this is usually to </w:t>
      </w:r>
      <w:proofErr w:type="spellStart"/>
      <w:r w:rsidRPr="00F44D6A">
        <w:rPr>
          <w:rFonts w:ascii="Helvetica" w:hAnsi="Helvetica"/>
        </w:rPr>
        <w:t>favour</w:t>
      </w:r>
      <w:proofErr w:type="spellEnd"/>
      <w:r w:rsidRPr="00F44D6A">
        <w:rPr>
          <w:rFonts w:ascii="Helvetica" w:hAnsi="Helvetica"/>
        </w:rPr>
        <w:t xml:space="preserve"> the economically dominant, it can also occur try and mitigate the anti-social nature of the capitalist market and regulate its worse abuses. We discuss this aspect of the state in section B.2.2.</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65" w:name="_Toc141700231"/>
      <w:r w:rsidRPr="00F44D6A">
        <w:rPr>
          <w:rFonts w:ascii="Helvetica" w:hAnsi="Helvetica"/>
        </w:rPr>
        <w:lastRenderedPageBreak/>
        <w:t>A2 State = Protection</w:t>
      </w:r>
      <w:bookmarkEnd w:id="65"/>
    </w:p>
    <w:p w:rsidR="00DE699D" w:rsidRPr="00F44D6A" w:rsidRDefault="00DE699D" w:rsidP="00F44D6A">
      <w:pP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THE STATE ONLY PROTECTS PRIVATE PROPERTY- ALL OTHER INTERESTS ARE ONLY SECONDARY</w:t>
      </w:r>
    </w:p>
    <w:p w:rsidR="00DE699D" w:rsidRPr="00F44D6A" w:rsidRDefault="00DE699D" w:rsidP="00F44D6A">
      <w:pPr>
        <w:spacing w:line="276" w:lineRule="auto"/>
        <w:rPr>
          <w:rFonts w:ascii="Helvetica" w:hAnsi="Helvetica"/>
        </w:rPr>
      </w:pP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2k6</w:t>
      </w:r>
    </w:p>
    <w:p w:rsidR="00DE699D" w:rsidRPr="00F44D6A" w:rsidRDefault="00DE699D" w:rsidP="00F44D6A">
      <w:pPr>
        <w:spacing w:line="276" w:lineRule="auto"/>
        <w:rPr>
          <w:rFonts w:ascii="Helvetica" w:hAnsi="Helvetica"/>
        </w:rPr>
      </w:pPr>
      <w:r w:rsidRPr="00F44D6A">
        <w:rPr>
          <w:rFonts w:ascii="Helvetica" w:hAnsi="Helvetica"/>
        </w:rPr>
        <w:t xml:space="preserve">[13 May 2006, </w:t>
      </w:r>
      <w:hyperlink r:id="rId82"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The state ensures the exploitative privileges of its ruling elite by protecting certain economic monopolies from which its members derive their wealth. The nature of these economic privileges varies over time. Under the current system, this means defending capitalist property rights (see section B.3.2). This service is referred to as "protecting private property" and is said to be one of the two main functions of the state, the other being to ensure that individuals are "secure in their persons." However, although this second aim is professed, in reality most state laws and institutions are concerned with the protection of property (for the anarchist definition of "property" see section B.3.1).</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&gt;From this we may infer </w:t>
      </w:r>
      <w:proofErr w:type="gramStart"/>
      <w:r w:rsidRPr="00F44D6A">
        <w:rPr>
          <w:rFonts w:ascii="Helvetica" w:hAnsi="Helvetica"/>
        </w:rPr>
        <w:t>that references</w:t>
      </w:r>
      <w:proofErr w:type="gramEnd"/>
      <w:r w:rsidRPr="00F44D6A">
        <w:rPr>
          <w:rFonts w:ascii="Helvetica" w:hAnsi="Helvetica"/>
        </w:rPr>
        <w:t xml:space="preserve"> to the "security of persons," "crime prevention," etc., are mostly </w:t>
      </w:r>
      <w:proofErr w:type="spellStart"/>
      <w:r w:rsidRPr="00F44D6A">
        <w:rPr>
          <w:rFonts w:ascii="Helvetica" w:hAnsi="Helvetica"/>
        </w:rPr>
        <w:t>rationalisations</w:t>
      </w:r>
      <w:proofErr w:type="spellEnd"/>
      <w:r w:rsidRPr="00F44D6A">
        <w:rPr>
          <w:rFonts w:ascii="Helvetica" w:hAnsi="Helvetica"/>
        </w:rPr>
        <w:t xml:space="preserve"> of the state's existence and smokescreens for its perpetuation of elite power and privileges. This does not mean that the state does not address these issues. Of course it does, </w:t>
      </w:r>
      <w:proofErr w:type="gramStart"/>
      <w:r w:rsidRPr="00F44D6A">
        <w:rPr>
          <w:rFonts w:ascii="Helvetica" w:hAnsi="Helvetica"/>
        </w:rPr>
        <w:t>but,</w:t>
      </w:r>
      <w:proofErr w:type="gramEnd"/>
      <w:r w:rsidRPr="00F44D6A">
        <w:rPr>
          <w:rFonts w:ascii="Helvetica" w:hAnsi="Helvetica"/>
        </w:rPr>
        <w:t xml:space="preserve"> to quote Kropotkin, any "laws developed from the nucleus of customs useful to human communities . . . have been turned to account by rulers to sanctify their own domination." of the people, and maintained only by the fear of punishment." [Anarchism, p. 215]</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Claims that anarchy would send society back into the stone age are false assumptions – the need for a hierarchical state is a social condition that can actually be “unlearned”</w:t>
      </w:r>
    </w:p>
    <w:p w:rsidR="00DE699D" w:rsidRPr="00F44D6A" w:rsidRDefault="00DE699D" w:rsidP="00F44D6A">
      <w:pPr>
        <w:pStyle w:val="Citation"/>
        <w:spacing w:line="276" w:lineRule="auto"/>
        <w:rPr>
          <w:rFonts w:ascii="Helvetica" w:hAnsi="Helvetica"/>
        </w:rPr>
      </w:pP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83" w:history="1">
        <w:r w:rsidRPr="00F44D6A">
          <w:rPr>
            <w:rStyle w:val="Hyperlink"/>
            <w:rFonts w:ascii="Helvetica" w:hAnsi="Helvetica"/>
          </w:rPr>
          <w:t>http://www.infoshop.org/faq/secA2.html</w:t>
        </w:r>
      </w:hyperlink>
      <w:r w:rsidRPr="00F44D6A">
        <w:rPr>
          <w:rFonts w:ascii="Helvetica" w:hAnsi="Helvetica"/>
        </w:rPr>
        <w:t>; Accessed July 10, 2006; // WFI- DR</w:t>
      </w:r>
    </w:p>
    <w:p w:rsidR="00DE699D" w:rsidRPr="00F44D6A" w:rsidRDefault="00DE699D" w:rsidP="00F44D6A">
      <w:pPr>
        <w:pStyle w:val="Tag"/>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It must be </w:t>
      </w:r>
      <w:proofErr w:type="spellStart"/>
      <w:r w:rsidRPr="00F44D6A">
        <w:rPr>
          <w:rFonts w:ascii="Helvetica" w:hAnsi="Helvetica"/>
        </w:rPr>
        <w:t>emphasised</w:t>
      </w:r>
      <w:proofErr w:type="spellEnd"/>
      <w:r w:rsidRPr="00F44D6A">
        <w:rPr>
          <w:rFonts w:ascii="Helvetica" w:hAnsi="Helvetica"/>
        </w:rPr>
        <w:t xml:space="preserve">, however, that anarchists do not advocate going "back to the Stone Age." We merely note that since the hierarchical-authoritarian mode of </w:t>
      </w:r>
      <w:proofErr w:type="spellStart"/>
      <w:r w:rsidRPr="00F44D6A">
        <w:rPr>
          <w:rFonts w:ascii="Helvetica" w:hAnsi="Helvetica"/>
        </w:rPr>
        <w:t>organisation</w:t>
      </w:r>
      <w:proofErr w:type="spellEnd"/>
      <w:r w:rsidRPr="00F44D6A">
        <w:rPr>
          <w:rFonts w:ascii="Helvetica" w:hAnsi="Helvetica"/>
        </w:rPr>
        <w:t xml:space="preserve"> is a relatively recent development in the course of human social evolution, there is no reason to suppose that it is somehow "fated" to be permanent. We do not think that human beings are genetically "programmed" for authoritarian, competitive, and aggressive </w:t>
      </w:r>
      <w:proofErr w:type="spellStart"/>
      <w:r w:rsidRPr="00F44D6A">
        <w:rPr>
          <w:rFonts w:ascii="Helvetica" w:hAnsi="Helvetica"/>
        </w:rPr>
        <w:t>behaviour</w:t>
      </w:r>
      <w:proofErr w:type="spellEnd"/>
      <w:r w:rsidRPr="00F44D6A">
        <w:rPr>
          <w:rFonts w:ascii="Helvetica" w:hAnsi="Helvetica"/>
        </w:rPr>
        <w:t xml:space="preserve">, as there is no credible evidence to support this claim. On the contrary, such </w:t>
      </w:r>
      <w:proofErr w:type="spellStart"/>
      <w:r w:rsidRPr="00F44D6A">
        <w:rPr>
          <w:rFonts w:ascii="Helvetica" w:hAnsi="Helvetica"/>
        </w:rPr>
        <w:t>behaviour</w:t>
      </w:r>
      <w:proofErr w:type="spellEnd"/>
      <w:r w:rsidRPr="00F44D6A">
        <w:rPr>
          <w:rFonts w:ascii="Helvetica" w:hAnsi="Helvetica"/>
        </w:rPr>
        <w:t xml:space="preserve"> is socially conditioned, or learned, and as such, can be unlearned (see Ashley Montagu, The Nature of Human Aggression). We are not fatalists or genetic determinists, but believe in free will, which means that people can change the way they do things, including the way they </w:t>
      </w:r>
      <w:proofErr w:type="spellStart"/>
      <w:r w:rsidRPr="00F44D6A">
        <w:rPr>
          <w:rFonts w:ascii="Helvetica" w:hAnsi="Helvetica"/>
        </w:rPr>
        <w:t>organise</w:t>
      </w:r>
      <w:proofErr w:type="spellEnd"/>
      <w:r w:rsidRPr="00F44D6A">
        <w:rPr>
          <w:rFonts w:ascii="Helvetica" w:hAnsi="Helvetica"/>
        </w:rPr>
        <w:t xml:space="preserve"> society.</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66" w:name="_Toc141700232"/>
      <w:r w:rsidRPr="00F44D6A">
        <w:rPr>
          <w:rFonts w:ascii="Helvetica" w:hAnsi="Helvetica"/>
        </w:rPr>
        <w:lastRenderedPageBreak/>
        <w:t>A2 Anarchy is against human nature</w:t>
      </w:r>
      <w:bookmarkEnd w:id="66"/>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ANARCHY IS NOT AGAINST HUMAN NATURE FOR TWO REASONS</w:t>
      </w:r>
    </w:p>
    <w:p w:rsidR="00DE699D" w:rsidRPr="00F44D6A" w:rsidRDefault="00DE699D" w:rsidP="00F44D6A">
      <w:pPr>
        <w:pStyle w:val="Tag"/>
        <w:numPr>
          <w:ilvl w:val="0"/>
          <w:numId w:val="5"/>
        </w:numPr>
        <w:spacing w:line="276" w:lineRule="auto"/>
        <w:rPr>
          <w:rFonts w:ascii="Helvetica" w:hAnsi="Helvetica"/>
        </w:rPr>
      </w:pPr>
      <w:r w:rsidRPr="00F44D6A">
        <w:rPr>
          <w:rFonts w:ascii="Helvetica" w:hAnsi="Helvetica"/>
        </w:rPr>
        <w:t>ITS SHAPED BY SOCIETY</w:t>
      </w:r>
    </w:p>
    <w:p w:rsidR="00DE699D" w:rsidRPr="00F44D6A" w:rsidRDefault="00DE699D" w:rsidP="00F44D6A">
      <w:pPr>
        <w:pStyle w:val="Tag"/>
        <w:numPr>
          <w:ilvl w:val="0"/>
          <w:numId w:val="5"/>
        </w:numPr>
        <w:spacing w:line="276" w:lineRule="auto"/>
        <w:rPr>
          <w:rFonts w:ascii="Helvetica" w:hAnsi="Helvetica"/>
        </w:rPr>
      </w:pPr>
      <w:r w:rsidRPr="00F44D6A">
        <w:rPr>
          <w:rFonts w:ascii="Helvetica" w:hAnsi="Helvetica"/>
        </w:rPr>
        <w:t>CHANGE IS A FUNDAMENTAL LAW</w:t>
      </w: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84" w:history="1">
        <w:r w:rsidRPr="00F44D6A">
          <w:rPr>
            <w:rStyle w:val="Hyperlink"/>
            <w:rFonts w:ascii="Helvetica" w:hAnsi="Helvetica"/>
          </w:rPr>
          <w:t>http://www.infoshop.org/faq/secA2.html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To conclude. Anarchists argue that anarchy is not against "human nature" for two main reasons. Firstly, what is considered as being "human nature" is shaped by the society we live in and the relationships we create. This means a hierarchical society will encourage certain personality traits to dominate while an anarchist one would encourage others. As such, anarchists "do not so much rely on the fact that human nature will change as they do upon the theory that the same nature will act differently under different circumstances." Secondly, change "seems to be one of the fundamental laws of existence" so "who can say that man [sic!] has reached the limits of his possibilities." [George Barrett, Objections to Anarchism, pp. 360-1 and p. 360]</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67" w:name="_Toc141700233"/>
      <w:r w:rsidRPr="00F44D6A">
        <w:rPr>
          <w:rFonts w:ascii="Helvetica" w:hAnsi="Helvetica"/>
        </w:rPr>
        <w:lastRenderedPageBreak/>
        <w:t>A2 Natural Capitalism</w:t>
      </w:r>
      <w:bookmarkEnd w:id="67"/>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THE CLAIM THAT WAGE LABOR IS BASED ON NATURAL LIBERTY IS FALSE</w:t>
      </w:r>
    </w:p>
    <w:p w:rsidR="00DE699D" w:rsidRPr="00F44D6A" w:rsidRDefault="00DE699D" w:rsidP="00F44D6A">
      <w:pPr>
        <w:spacing w:line="276" w:lineRule="auto"/>
        <w:rPr>
          <w:rFonts w:ascii="Helvetica" w:hAnsi="Helvetica"/>
        </w:rPr>
      </w:pPr>
      <w:r w:rsidRPr="00F44D6A">
        <w:rPr>
          <w:rFonts w:ascii="Helvetica" w:hAnsi="Helvetica"/>
        </w:rPr>
        <w:t xml:space="preserve">THE ANARCHIST FAQ (Iain McKay, Gary Elkin, Dave Neal and Ed Boraas), 13 May 2006, </w:t>
      </w:r>
      <w:hyperlink r:id="rId85" w:history="1">
        <w:r w:rsidRPr="00F44D6A">
          <w:rPr>
            <w:rFonts w:ascii="Helvetica" w:hAnsi="Helvetica"/>
          </w:rPr>
          <w:t>http://www.infoshop.org/faq/secB1.html</w:t>
        </w:r>
      </w:hyperlink>
      <w:r w:rsidRPr="00F44D6A">
        <w:rPr>
          <w:rFonts w:ascii="Helvetica" w:hAnsi="Helvetica"/>
        </w:rPr>
        <w:t>, accessed July 10, 2006//WFI KEC</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u w:val="single"/>
        </w:rPr>
      </w:pPr>
      <w:r w:rsidRPr="00F44D6A">
        <w:rPr>
          <w:rFonts w:ascii="Helvetica" w:hAnsi="Helvetica"/>
        </w:rPr>
        <w:t xml:space="preserve">Ignoring its origins in state action, the social relationship of wage </w:t>
      </w:r>
      <w:proofErr w:type="spellStart"/>
      <w:r w:rsidRPr="00F44D6A">
        <w:rPr>
          <w:rFonts w:ascii="Helvetica" w:hAnsi="Helvetica"/>
        </w:rPr>
        <w:t>labour</w:t>
      </w:r>
      <w:proofErr w:type="spellEnd"/>
      <w:r w:rsidRPr="00F44D6A">
        <w:rPr>
          <w:rFonts w:ascii="Helvetica" w:hAnsi="Helvetica"/>
        </w:rPr>
        <w:t xml:space="preserve"> is then claimed by capitalists to be a source of "freedom," whereas in fact it is a form of (in)voluntary servitude (see sections B.4 and A.2.14 for more discussion). </w:t>
      </w:r>
      <w:proofErr w:type="gramStart"/>
      <w:r w:rsidRPr="00F44D6A">
        <w:rPr>
          <w:rFonts w:ascii="Helvetica" w:hAnsi="Helvetica"/>
        </w:rPr>
        <w:t>Therefore</w:t>
      </w:r>
      <w:proofErr w:type="gramEnd"/>
      <w:r w:rsidRPr="00F44D6A">
        <w:rPr>
          <w:rFonts w:ascii="Helvetica" w:hAnsi="Helvetica"/>
        </w:rPr>
        <w:t xml:space="preserve"> a libertarian who did not support economic liberty (i.e. self-government in industry, libertarian socialism) would be no libertarian at all, and no believer in liberty. Capitalism is based upon hierarchy and the denial of liberty. To present it otherwise denies the nature of wage </w:t>
      </w:r>
      <w:proofErr w:type="spellStart"/>
      <w:r w:rsidRPr="00F44D6A">
        <w:rPr>
          <w:rFonts w:ascii="Helvetica" w:hAnsi="Helvetica"/>
        </w:rPr>
        <w:t>labour</w:t>
      </w:r>
      <w:proofErr w:type="spellEnd"/>
      <w:r w:rsidRPr="00F44D6A">
        <w:rPr>
          <w:rFonts w:ascii="Helvetica" w:hAnsi="Helvetica"/>
        </w:rPr>
        <w:t xml:space="preserve">. However, supporters of capitalism try to but -- as Karl Polanyi points out -- </w:t>
      </w:r>
      <w:r w:rsidRPr="00F44D6A">
        <w:rPr>
          <w:rFonts w:ascii="Helvetica" w:hAnsi="Helvetica"/>
          <w:u w:val="single"/>
        </w:rPr>
        <w:t xml:space="preserve">the idea that wage </w:t>
      </w:r>
      <w:proofErr w:type="spellStart"/>
      <w:r w:rsidRPr="00F44D6A">
        <w:rPr>
          <w:rFonts w:ascii="Helvetica" w:hAnsi="Helvetica"/>
          <w:u w:val="single"/>
        </w:rPr>
        <w:t>labour</w:t>
      </w:r>
      <w:proofErr w:type="spellEnd"/>
      <w:r w:rsidRPr="00F44D6A">
        <w:rPr>
          <w:rFonts w:ascii="Helvetica" w:hAnsi="Helvetica"/>
          <w:u w:val="single"/>
        </w:rPr>
        <w:t xml:space="preserve"> is based upon some kind of "natural" liberty is false:</w:t>
      </w:r>
    </w:p>
    <w:p w:rsidR="00DE699D" w:rsidRPr="00F44D6A" w:rsidRDefault="00DE699D" w:rsidP="00F44D6A">
      <w:pPr>
        <w:pStyle w:val="CardText"/>
        <w:spacing w:line="276" w:lineRule="auto"/>
        <w:rPr>
          <w:rFonts w:ascii="Helvetica" w:hAnsi="Helvetica"/>
        </w:rPr>
      </w:pPr>
      <w:r w:rsidRPr="00F44D6A">
        <w:rPr>
          <w:rFonts w:ascii="Helvetica" w:hAnsi="Helvetica"/>
          <w:u w:val="single"/>
        </w:rPr>
        <w:t xml:space="preserve"> "To represent this principle [wage </w:t>
      </w:r>
      <w:proofErr w:type="spellStart"/>
      <w:r w:rsidRPr="00F44D6A">
        <w:rPr>
          <w:rFonts w:ascii="Helvetica" w:hAnsi="Helvetica"/>
          <w:u w:val="single"/>
        </w:rPr>
        <w:t>labour</w:t>
      </w:r>
      <w:proofErr w:type="spellEnd"/>
      <w:r w:rsidRPr="00F44D6A">
        <w:rPr>
          <w:rFonts w:ascii="Helvetica" w:hAnsi="Helvetica"/>
          <w:u w:val="single"/>
        </w:rPr>
        <w:t xml:space="preserve">] as one of non-interference [with freedom], as economic liberals were wont to do, was merely the expression of an ingrained prejudice in </w:t>
      </w:r>
      <w:proofErr w:type="spellStart"/>
      <w:r w:rsidRPr="00F44D6A">
        <w:rPr>
          <w:rFonts w:ascii="Helvetica" w:hAnsi="Helvetica"/>
          <w:u w:val="single"/>
        </w:rPr>
        <w:t>favour</w:t>
      </w:r>
      <w:proofErr w:type="spellEnd"/>
      <w:r w:rsidRPr="00F44D6A">
        <w:rPr>
          <w:rFonts w:ascii="Helvetica" w:hAnsi="Helvetica"/>
          <w:u w:val="single"/>
        </w:rPr>
        <w:t xml:space="preserve"> of a definite kind of interference, namely, such as would destroy non-contractual relations between individuals and prevent their spontaneous re-formation</w:t>
      </w:r>
      <w:r w:rsidRPr="00F44D6A">
        <w:rPr>
          <w:rFonts w:ascii="Helvetica" w:hAnsi="Helvetica"/>
        </w:rPr>
        <w:t>." [Op. Cit., p.163]</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68" w:name="_Toc141700234"/>
      <w:r w:rsidRPr="00F44D6A">
        <w:rPr>
          <w:rFonts w:ascii="Helvetica" w:hAnsi="Helvetica"/>
        </w:rPr>
        <w:lastRenderedPageBreak/>
        <w:t>A2 Democracy Good</w:t>
      </w:r>
      <w:bookmarkEnd w:id="68"/>
    </w:p>
    <w:p w:rsidR="00DE699D" w:rsidRPr="00F44D6A" w:rsidRDefault="00DE699D" w:rsidP="00F44D6A">
      <w:pP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WHILE UNIVERSAL SUFFRAGE IS A STEP FORWARD- IT ONLY HANDS POWER OVER TO A SMALL MINORITY THAT HAS ALL THE CAPITAL</w:t>
      </w:r>
    </w:p>
    <w:p w:rsidR="00DE699D" w:rsidRPr="00F44D6A" w:rsidRDefault="00DE699D" w:rsidP="00F44D6A">
      <w:pPr>
        <w:spacing w:line="276" w:lineRule="auto"/>
        <w:rPr>
          <w:rFonts w:ascii="Helvetica" w:hAnsi="Helvetica"/>
        </w:rPr>
      </w:pP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2k6</w:t>
      </w:r>
    </w:p>
    <w:p w:rsidR="00DE699D" w:rsidRPr="00F44D6A" w:rsidRDefault="00DE699D" w:rsidP="00F44D6A">
      <w:pPr>
        <w:spacing w:line="276" w:lineRule="auto"/>
        <w:rPr>
          <w:rFonts w:ascii="Helvetica" w:hAnsi="Helvetica"/>
        </w:rPr>
      </w:pPr>
      <w:r w:rsidRPr="00F44D6A">
        <w:rPr>
          <w:rFonts w:ascii="Helvetica" w:hAnsi="Helvetica"/>
        </w:rPr>
        <w:t xml:space="preserve">[13 May 2006, </w:t>
      </w:r>
      <w:hyperlink r:id="rId86"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It is a common idea that voting every four or so years to elect the public face of a highly </w:t>
      </w:r>
      <w:proofErr w:type="spellStart"/>
      <w:r w:rsidRPr="00F44D6A">
        <w:rPr>
          <w:rFonts w:ascii="Helvetica" w:hAnsi="Helvetica"/>
        </w:rPr>
        <w:t>centralised</w:t>
      </w:r>
      <w:proofErr w:type="spellEnd"/>
      <w:r w:rsidRPr="00F44D6A">
        <w:rPr>
          <w:rFonts w:ascii="Helvetica" w:hAnsi="Helvetica"/>
        </w:rPr>
        <w:t xml:space="preserve"> and bureaucratic machine means that ordinary people control the state and, as a consequence, free. In reality, this is a false idea. In any system of </w:t>
      </w:r>
      <w:proofErr w:type="spellStart"/>
      <w:r w:rsidRPr="00F44D6A">
        <w:rPr>
          <w:rFonts w:ascii="Helvetica" w:hAnsi="Helvetica"/>
        </w:rPr>
        <w:t>centralised</w:t>
      </w:r>
      <w:proofErr w:type="spellEnd"/>
      <w:r w:rsidRPr="00F44D6A">
        <w:rPr>
          <w:rFonts w:ascii="Helvetica" w:hAnsi="Helvetica"/>
        </w:rPr>
        <w:t xml:space="preserve"> </w:t>
      </w:r>
      <w:proofErr w:type="gramStart"/>
      <w:r w:rsidRPr="00F44D6A">
        <w:rPr>
          <w:rFonts w:ascii="Helvetica" w:hAnsi="Helvetica"/>
        </w:rPr>
        <w:t>power</w:t>
      </w:r>
      <w:proofErr w:type="gramEnd"/>
      <w:r w:rsidRPr="00F44D6A">
        <w:rPr>
          <w:rFonts w:ascii="Helvetica" w:hAnsi="Helvetica"/>
        </w:rPr>
        <w:t xml:space="preserve"> the general population have little say in what affects them and, as a result, their freedom is extremely limited.</w:t>
      </w:r>
    </w:p>
    <w:p w:rsidR="00DE699D" w:rsidRPr="00F44D6A" w:rsidRDefault="00DE699D" w:rsidP="00F44D6A">
      <w:pPr>
        <w:pStyle w:val="CardText"/>
        <w:spacing w:line="276" w:lineRule="auto"/>
        <w:rPr>
          <w:rFonts w:ascii="Helvetica" w:hAnsi="Helvetica"/>
        </w:rPr>
      </w:pPr>
      <w:r w:rsidRPr="00F44D6A">
        <w:rPr>
          <w:rFonts w:ascii="Helvetica" w:hAnsi="Helvetica"/>
        </w:rPr>
        <w:t>Obviously, to say that this idea is false does not imply that there is no difference between a liberal republic and a fascistic or monarchical state. Far from it. The vote is an important victory wrested from the powers that be. That, of course, is not to suggest that anarchists think that libertarian socialism is only possible after universal suffrage has been won or that it is achievable via it. Far from it. It is simply to point out that being able to pick your ruler is a step forward from having one imposed upon you. Moreover, those considered able to pick their ruler is, logically, also able to do without one.</w:t>
      </w:r>
    </w:p>
    <w:p w:rsidR="00DE699D" w:rsidRPr="00F44D6A" w:rsidRDefault="00DE699D" w:rsidP="00F44D6A">
      <w:pPr>
        <w:pStyle w:val="CardText"/>
        <w:spacing w:line="276" w:lineRule="auto"/>
        <w:rPr>
          <w:rFonts w:ascii="Helvetica" w:hAnsi="Helvetica"/>
        </w:rPr>
      </w:pPr>
      <w:r w:rsidRPr="00F44D6A">
        <w:rPr>
          <w:rFonts w:ascii="Helvetica" w:hAnsi="Helvetica"/>
        </w:rPr>
        <w:t>However, while the people are proclaimed to be sovereign in a democratic state, in reality they alienate their power and hand over control of their affairs to a small minority. Liberty, in other words, is reduced to merely the possibility "to pick rulers" every four or five years and whose mandate (sic!) is "to legislate on any subject, and his decision will become law." [Kropotkin, Words of a Rebel, p. 122 and p. 123]</w:t>
      </w:r>
    </w:p>
    <w:p w:rsidR="00DE699D" w:rsidRPr="00F44D6A" w:rsidRDefault="00DE699D" w:rsidP="00F44D6A">
      <w:pP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CENTRALIZATION NEGATES ANY POSITIVE EFFECT OF DEMOCRACY AND DISENFRANCHISES PEOPLE</w:t>
      </w:r>
    </w:p>
    <w:p w:rsidR="00DE699D" w:rsidRPr="00F44D6A" w:rsidRDefault="00DE699D" w:rsidP="00F44D6A">
      <w:pPr>
        <w:spacing w:line="276" w:lineRule="auto"/>
        <w:rPr>
          <w:rFonts w:ascii="Helvetica" w:hAnsi="Helvetica"/>
        </w:rPr>
      </w:pP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2k6</w:t>
      </w:r>
    </w:p>
    <w:p w:rsidR="00DE699D" w:rsidRPr="00F44D6A" w:rsidRDefault="00DE699D" w:rsidP="00F44D6A">
      <w:pPr>
        <w:spacing w:line="276" w:lineRule="auto"/>
        <w:rPr>
          <w:rFonts w:ascii="Helvetica" w:hAnsi="Helvetica"/>
        </w:rPr>
      </w:pPr>
      <w:r w:rsidRPr="00F44D6A">
        <w:rPr>
          <w:rFonts w:ascii="Helvetica" w:hAnsi="Helvetica"/>
        </w:rPr>
        <w:t xml:space="preserve">[13 May 2006, </w:t>
      </w:r>
      <w:hyperlink r:id="rId87"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Centralism makes democracy meaningless, as political decision-making is given over to professional politicians in remote capitals. Lacking local autonomy, people are isolated from each other (</w:t>
      </w:r>
      <w:proofErr w:type="spellStart"/>
      <w:r w:rsidRPr="00F44D6A">
        <w:rPr>
          <w:rFonts w:ascii="Helvetica" w:hAnsi="Helvetica"/>
        </w:rPr>
        <w:t>atomised</w:t>
      </w:r>
      <w:proofErr w:type="spellEnd"/>
      <w:r w:rsidRPr="00F44D6A">
        <w:rPr>
          <w:rFonts w:ascii="Helvetica" w:hAnsi="Helvetica"/>
        </w:rPr>
        <w:t xml:space="preserve">) by having no political forum where they can come together to discuss, debate, and decide among themselves the issues they consider important. Elections are not based on natural, </w:t>
      </w:r>
      <w:proofErr w:type="spellStart"/>
      <w:r w:rsidRPr="00F44D6A">
        <w:rPr>
          <w:rFonts w:ascii="Helvetica" w:hAnsi="Helvetica"/>
        </w:rPr>
        <w:t>decentralised</w:t>
      </w:r>
      <w:proofErr w:type="spellEnd"/>
      <w:r w:rsidRPr="00F44D6A">
        <w:rPr>
          <w:rFonts w:ascii="Helvetica" w:hAnsi="Helvetica"/>
        </w:rPr>
        <w:t xml:space="preserve"> groupings and thus cease to be relevant. The individual is just another "voter" in the mass, a political "constituent" and nothing more. The amorphous basis of modern, statist elections "aims at nothing less than to abolish political life in towns, communes and departments, and through this destruction of all municipal and regional autonomy to arrest the development of universal suffrage." [Proudhon, quoted by Martin Buber, Op. Cit., p. 29]</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69" w:name="_Toc141700235"/>
      <w:r w:rsidRPr="00F44D6A">
        <w:rPr>
          <w:rFonts w:ascii="Helvetica" w:hAnsi="Helvetica"/>
        </w:rPr>
        <w:lastRenderedPageBreak/>
        <w:t>A2 Individualized Action Key</w:t>
      </w:r>
      <w:bookmarkEnd w:id="69"/>
    </w:p>
    <w:p w:rsidR="00DE699D" w:rsidRPr="00F44D6A" w:rsidRDefault="00DE699D" w:rsidP="00F44D6A">
      <w:pP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INDIVIDUALIZED ACTION WILL ALWAYS BE CRUSHED BY THE CENTRALIZED NATIONAL GOVERNMENT STRUCTURE</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2k6</w:t>
      </w:r>
    </w:p>
    <w:p w:rsidR="00DE699D" w:rsidRPr="00F44D6A" w:rsidRDefault="00DE699D" w:rsidP="00F44D6A">
      <w:pPr>
        <w:spacing w:line="276" w:lineRule="auto"/>
        <w:rPr>
          <w:rFonts w:ascii="Helvetica" w:hAnsi="Helvetica"/>
        </w:rPr>
      </w:pPr>
      <w:r w:rsidRPr="00F44D6A">
        <w:rPr>
          <w:rFonts w:ascii="Helvetica" w:hAnsi="Helvetica"/>
        </w:rPr>
        <w:t xml:space="preserve">[13 May 2006, </w:t>
      </w:r>
      <w:hyperlink r:id="rId88" w:history="1">
        <w:r w:rsidRPr="00F44D6A">
          <w:rPr>
            <w:rStyle w:val="Hyperlink"/>
            <w:rFonts w:ascii="Helvetica" w:hAnsi="Helvetica"/>
          </w:rPr>
          <w:t>http://www.infoshop.org/faq/secB2.html</w:t>
        </w:r>
      </w:hyperlink>
      <w:r w:rsidRPr="00F44D6A">
        <w:rPr>
          <w:rFonts w:ascii="Helvetica" w:hAnsi="Helvetica"/>
        </w:rPr>
        <w:t>,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It is precisely this kind of mass participation that </w:t>
      </w:r>
      <w:proofErr w:type="spellStart"/>
      <w:r w:rsidRPr="00F44D6A">
        <w:rPr>
          <w:rFonts w:ascii="Helvetica" w:hAnsi="Helvetica"/>
        </w:rPr>
        <w:t>centralisation</w:t>
      </w:r>
      <w:proofErr w:type="spellEnd"/>
      <w:r w:rsidRPr="00F44D6A">
        <w:rPr>
          <w:rFonts w:ascii="Helvetica" w:hAnsi="Helvetica"/>
        </w:rPr>
        <w:t xml:space="preserve"> kills. Under centralism, social concern and power are taken away from ordinary citizens and </w:t>
      </w:r>
      <w:proofErr w:type="spellStart"/>
      <w:r w:rsidRPr="00F44D6A">
        <w:rPr>
          <w:rFonts w:ascii="Helvetica" w:hAnsi="Helvetica"/>
        </w:rPr>
        <w:t>centralised</w:t>
      </w:r>
      <w:proofErr w:type="spellEnd"/>
      <w:r w:rsidRPr="00F44D6A">
        <w:rPr>
          <w:rFonts w:ascii="Helvetica" w:hAnsi="Helvetica"/>
        </w:rPr>
        <w:t xml:space="preserve"> in the hands of the few. This results in any formally guaranteed liberties being effectively ignored when people want to use them, if the powers at be so decide. Ultimately, isolated individuals facing the might of a </w:t>
      </w:r>
      <w:proofErr w:type="spellStart"/>
      <w:r w:rsidRPr="00F44D6A">
        <w:rPr>
          <w:rFonts w:ascii="Helvetica" w:hAnsi="Helvetica"/>
        </w:rPr>
        <w:t>centralised</w:t>
      </w:r>
      <w:proofErr w:type="spellEnd"/>
      <w:r w:rsidRPr="00F44D6A">
        <w:rPr>
          <w:rFonts w:ascii="Helvetica" w:hAnsi="Helvetica"/>
        </w:rPr>
        <w:t xml:space="preserve"> state machine are in a weak position. Which is way the state does what it can to undermine such popular movements and </w:t>
      </w:r>
      <w:proofErr w:type="spellStart"/>
      <w:r w:rsidRPr="00F44D6A">
        <w:rPr>
          <w:rFonts w:ascii="Helvetica" w:hAnsi="Helvetica"/>
        </w:rPr>
        <w:t>organisations</w:t>
      </w:r>
      <w:proofErr w:type="spellEnd"/>
      <w:r w:rsidRPr="00F44D6A">
        <w:rPr>
          <w:rFonts w:ascii="Helvetica" w:hAnsi="Helvetica"/>
        </w:rPr>
        <w:t xml:space="preserve"> (going so far as to violate its own laws to do so).</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70" w:name="_Toc141700236"/>
      <w:r w:rsidRPr="00F44D6A">
        <w:rPr>
          <w:rFonts w:ascii="Helvetica" w:hAnsi="Helvetica"/>
        </w:rPr>
        <w:lastRenderedPageBreak/>
        <w:t>A2 Political Reforms Good</w:t>
      </w:r>
      <w:bookmarkEnd w:id="70"/>
    </w:p>
    <w:p w:rsidR="00DE699D" w:rsidRPr="00F44D6A" w:rsidRDefault="00DE699D" w:rsidP="00F44D6A">
      <w:pPr>
        <w:spacing w:line="276" w:lineRule="auto"/>
        <w:rPr>
          <w:rFonts w:ascii="Helvetica" w:hAnsi="Helvetica"/>
        </w:rPr>
      </w:pPr>
    </w:p>
    <w:p w:rsidR="00DE699D" w:rsidRPr="00F44D6A" w:rsidRDefault="00DE699D" w:rsidP="00F44D6A">
      <w:pPr>
        <w:spacing w:line="276" w:lineRule="auto"/>
        <w:rPr>
          <w:rFonts w:ascii="Helvetica" w:hAnsi="Helvetica"/>
        </w:rPr>
      </w:pPr>
      <w:r w:rsidRPr="00F44D6A">
        <w:rPr>
          <w:rFonts w:ascii="Helvetica" w:hAnsi="Helvetica"/>
        </w:rPr>
        <w:t>POLITICAL REFORMS WILL ALWAYS BE BOUGHT OUT BY CAPITALISM IN ORDER TO KEEP CONTROL</w:t>
      </w:r>
    </w:p>
    <w:p w:rsidR="00DE699D" w:rsidRPr="00F44D6A" w:rsidRDefault="00DE699D" w:rsidP="00F44D6A">
      <w:pPr>
        <w:spacing w:line="276" w:lineRule="auto"/>
        <w:rPr>
          <w:rFonts w:ascii="Helvetica" w:hAnsi="Helvetica"/>
        </w:rPr>
      </w:pPr>
    </w:p>
    <w:p w:rsidR="00DE699D" w:rsidRPr="00F44D6A" w:rsidRDefault="00DE699D" w:rsidP="00F44D6A">
      <w:pPr>
        <w:pStyle w:val="boldciteChar"/>
        <w:spacing w:line="276" w:lineRule="auto"/>
        <w:rPr>
          <w:rFonts w:ascii="Helvetica" w:hAnsi="Helvetica"/>
        </w:rPr>
      </w:pPr>
      <w:r w:rsidRPr="00F44D6A">
        <w:rPr>
          <w:rFonts w:ascii="Helvetica" w:hAnsi="Helvetica"/>
        </w:rPr>
        <w:t>THE ANARCHIST FAQ 2k6</w:t>
      </w:r>
    </w:p>
    <w:p w:rsidR="00DE699D" w:rsidRPr="00F44D6A" w:rsidRDefault="00DE699D" w:rsidP="00F44D6A">
      <w:pPr>
        <w:spacing w:line="276" w:lineRule="auto"/>
        <w:rPr>
          <w:rFonts w:ascii="Helvetica" w:hAnsi="Helvetica"/>
        </w:rPr>
      </w:pPr>
      <w:r w:rsidRPr="00F44D6A">
        <w:rPr>
          <w:rFonts w:ascii="Helvetica" w:hAnsi="Helvetica"/>
        </w:rPr>
        <w:t>[13 May 2006 http://www.infoshop.org/faq/secJ2.html#secj21, accessed July 10, 2006, Iain McKay, Gary Elkin, Dave Neal and Ed Boraas, //</w:t>
      </w:r>
      <w:proofErr w:type="spellStart"/>
      <w:r w:rsidRPr="00F44D6A">
        <w:rPr>
          <w:rFonts w:ascii="Helvetica" w:hAnsi="Helvetica"/>
        </w:rPr>
        <w:t>wfi</w:t>
      </w:r>
      <w:proofErr w:type="spellEnd"/>
      <w:r w:rsidRPr="00F44D6A">
        <w:rPr>
          <w:rFonts w:ascii="Helvetica" w:hAnsi="Helvetica"/>
        </w:rPr>
        <w:t>-pinto]</w:t>
      </w:r>
    </w:p>
    <w:p w:rsidR="00DE699D" w:rsidRPr="00F44D6A" w:rsidRDefault="00DE699D" w:rsidP="00F44D6A">
      <w:pPr>
        <w:pStyle w:val="boldciteChar"/>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Simply because electioneering does not work. History is littered with examples of radicals being voted into office only to become as, or even more, conservative than the politicians they replaced.</w:t>
      </w:r>
    </w:p>
    <w:p w:rsidR="00DE699D" w:rsidRPr="00F44D6A" w:rsidRDefault="00DE699D" w:rsidP="00F44D6A">
      <w:pPr>
        <w:pStyle w:val="CardText"/>
        <w:spacing w:line="276" w:lineRule="auto"/>
        <w:rPr>
          <w:rFonts w:ascii="Helvetica" w:hAnsi="Helvetica"/>
        </w:rPr>
      </w:pPr>
      <w:r w:rsidRPr="00F44D6A">
        <w:rPr>
          <w:rFonts w:ascii="Helvetica" w:hAnsi="Helvetica"/>
        </w:rPr>
        <w:t>As we have discussed previously (see section B.2 and related sections) any government is under pressure from two sources of power, the state bureaucracy and big business. This ensures that any attempts at social change would be undermined and made hollow by vested interests, assuming they even reached that level of discussion to begin with (the de-</w:t>
      </w:r>
      <w:proofErr w:type="spellStart"/>
      <w:r w:rsidRPr="00F44D6A">
        <w:rPr>
          <w:rFonts w:ascii="Helvetica" w:hAnsi="Helvetica"/>
        </w:rPr>
        <w:t>radicalising</w:t>
      </w:r>
      <w:proofErr w:type="spellEnd"/>
      <w:r w:rsidRPr="00F44D6A">
        <w:rPr>
          <w:rFonts w:ascii="Helvetica" w:hAnsi="Helvetica"/>
        </w:rPr>
        <w:t xml:space="preserve"> effects of electioneering is discussed below in section J.2.6). Here we will highlight the power of vested interests within democratic government.</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In section B.2 we only discussed the general nature of the state and what its role within society is (i.e. "the preservation of the economic 'status quo,' the protection of the economic privileges of the ruling class," in the words of Luigi </w:t>
      </w:r>
      <w:proofErr w:type="spellStart"/>
      <w:r w:rsidRPr="00F44D6A">
        <w:rPr>
          <w:rFonts w:ascii="Helvetica" w:hAnsi="Helvetica"/>
        </w:rPr>
        <w:t>Galleani</w:t>
      </w:r>
      <w:proofErr w:type="spellEnd"/>
      <w:r w:rsidRPr="00F44D6A">
        <w:rPr>
          <w:rFonts w:ascii="Helvetica" w:hAnsi="Helvetica"/>
        </w:rPr>
        <w:t>). However, as the effectiveness of the vote to secure change is now the topic we will have to discuss how and why the state and capital restricts and controls political action.</w:t>
      </w:r>
    </w:p>
    <w:p w:rsidR="00DE699D" w:rsidRPr="00F44D6A" w:rsidRDefault="00DE699D" w:rsidP="00F44D6A">
      <w:pPr>
        <w:pStyle w:val="CardText"/>
        <w:spacing w:line="276" w:lineRule="auto"/>
        <w:rPr>
          <w:rFonts w:ascii="Helvetica" w:hAnsi="Helvetica"/>
        </w:rPr>
      </w:pPr>
      <w:r w:rsidRPr="00F44D6A">
        <w:rPr>
          <w:rFonts w:ascii="Helvetica" w:hAnsi="Helvetica"/>
        </w:rPr>
        <w:t>Taking capital to begin with, if we assume that a relatively reformist government was elected it would soon find itself facing various economic pressures. Either capital would disinvest, so forcing the government to back down in the face of economic collapse, or the government in question would control capital leaving the country and so would soon be isolated from new investment and its currency would become worthless. Either way, the economy would be severely damaged and the promised "reforms" would be dead letters. In addition, this economic failure would soon result in popular revolt which in turn would lead to a more authoritarian state as "democracy" was protected from the people.</w:t>
      </w:r>
    </w:p>
    <w:p w:rsidR="00DE699D" w:rsidRPr="00F44D6A" w:rsidRDefault="00DE699D" w:rsidP="00F44D6A">
      <w:pPr>
        <w:pStyle w:val="CardText"/>
        <w:spacing w:line="276" w:lineRule="auto"/>
        <w:rPr>
          <w:rFonts w:ascii="Helvetica" w:hAnsi="Helvetica"/>
        </w:rPr>
      </w:pPr>
      <w:proofErr w:type="spellStart"/>
      <w:r w:rsidRPr="00F44D6A">
        <w:rPr>
          <w:rFonts w:ascii="Helvetica" w:hAnsi="Helvetica"/>
        </w:rPr>
        <w:t>Far fetched</w:t>
      </w:r>
      <w:proofErr w:type="spellEnd"/>
      <w:r w:rsidRPr="00F44D6A">
        <w:rPr>
          <w:rFonts w:ascii="Helvetica" w:hAnsi="Helvetica"/>
        </w:rPr>
        <w:t xml:space="preserve">? No, not really. In January, 1974, the FT Index for the London Stock Exchange stood at 500 points. In February, the </w:t>
      </w:r>
      <w:proofErr w:type="gramStart"/>
      <w:r w:rsidRPr="00F44D6A">
        <w:rPr>
          <w:rFonts w:ascii="Helvetica" w:hAnsi="Helvetica"/>
        </w:rPr>
        <w:t>miner's</w:t>
      </w:r>
      <w:proofErr w:type="gramEnd"/>
      <w:r w:rsidRPr="00F44D6A">
        <w:rPr>
          <w:rFonts w:ascii="Helvetica" w:hAnsi="Helvetica"/>
        </w:rPr>
        <w:t xml:space="preserve"> went on strike, forcing Heath to hold (and lose) a general election. The new </w:t>
      </w:r>
      <w:proofErr w:type="spellStart"/>
      <w:r w:rsidRPr="00F44D6A">
        <w:rPr>
          <w:rFonts w:ascii="Helvetica" w:hAnsi="Helvetica"/>
        </w:rPr>
        <w:t>Labour</w:t>
      </w:r>
      <w:proofErr w:type="spellEnd"/>
      <w:r w:rsidRPr="00F44D6A">
        <w:rPr>
          <w:rFonts w:ascii="Helvetica" w:hAnsi="Helvetica"/>
        </w:rPr>
        <w:t xml:space="preserve"> government (which included many left-wingers in its cabinet) talked about </w:t>
      </w:r>
      <w:proofErr w:type="spellStart"/>
      <w:r w:rsidRPr="00F44D6A">
        <w:rPr>
          <w:rFonts w:ascii="Helvetica" w:hAnsi="Helvetica"/>
        </w:rPr>
        <w:t>nationalising</w:t>
      </w:r>
      <w:proofErr w:type="spellEnd"/>
      <w:r w:rsidRPr="00F44D6A">
        <w:rPr>
          <w:rFonts w:ascii="Helvetica" w:hAnsi="Helvetica"/>
        </w:rPr>
        <w:t xml:space="preserve"> the banks and much heavy industry. In August, 74, Tony Benn announced Plans to </w:t>
      </w:r>
      <w:proofErr w:type="spellStart"/>
      <w:r w:rsidRPr="00F44D6A">
        <w:rPr>
          <w:rFonts w:ascii="Helvetica" w:hAnsi="Helvetica"/>
        </w:rPr>
        <w:t>nationalise</w:t>
      </w:r>
      <w:proofErr w:type="spellEnd"/>
      <w:r w:rsidRPr="00F44D6A">
        <w:rPr>
          <w:rFonts w:ascii="Helvetica" w:hAnsi="Helvetica"/>
        </w:rPr>
        <w:t xml:space="preserve"> the ship building industry. By December of that year, the FT index had fallen to 150 points. By 1976 the British Treasury was spending $100 million a day buying back of its own money to support the pound [The London Times, 10/6/76]. The economic pressure of capitalism was at work:</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 "The further decline in the value of the pound has occurred despite the high level of interest rates. . . dealers said that selling pressure against the pound was not heavy or persistent, but there was an almost total lack of interest amongst buyers. The drop in the pound is extremely surprising in view of the unanimous opinion of bankers, politicians and officials that the currency is undervalued" [The London Times, 27/5/76]</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71" w:name="_Toc141700237"/>
      <w:r w:rsidRPr="00F44D6A">
        <w:rPr>
          <w:rFonts w:ascii="Helvetica" w:hAnsi="Helvetica"/>
        </w:rPr>
        <w:lastRenderedPageBreak/>
        <w:t>Anarchy FYI</w:t>
      </w:r>
      <w:bookmarkEnd w:id="71"/>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ANARCHY IS NEITHER MAJORITY NOR MINORITY RULE; IT’S A CONSENSUS WHICH CAN BE DENIED BY THOSE WHO DO NOT AGREE</w:t>
      </w: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89" w:history="1">
        <w:r w:rsidRPr="00F44D6A">
          <w:rPr>
            <w:rStyle w:val="Hyperlink"/>
            <w:rFonts w:ascii="Helvetica" w:hAnsi="Helvetica"/>
          </w:rPr>
          <w:t>http://www.infoshop.org/faq/secA2.html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Now, the concept of direct democracy as we have described it is not necessarily tied to the concept of majority rule. If someone finds themselves in a minority on a particular vote, he or she is confronted with the choice of either consenting or refusing to </w:t>
      </w:r>
      <w:proofErr w:type="spellStart"/>
      <w:r w:rsidRPr="00F44D6A">
        <w:rPr>
          <w:rFonts w:ascii="Helvetica" w:hAnsi="Helvetica"/>
        </w:rPr>
        <w:t>recognise</w:t>
      </w:r>
      <w:proofErr w:type="spellEnd"/>
      <w:r w:rsidRPr="00F44D6A">
        <w:rPr>
          <w:rFonts w:ascii="Helvetica" w:hAnsi="Helvetica"/>
        </w:rPr>
        <w:t xml:space="preserve"> it as binding. To deny the minority the opportunity to exercise its judgement and choice is to infringe its autonomy and to impose obligation upon it which it has not freely accepted. The coercive imposition of the majority will </w:t>
      </w:r>
      <w:proofErr w:type="gramStart"/>
      <w:r w:rsidRPr="00F44D6A">
        <w:rPr>
          <w:rFonts w:ascii="Helvetica" w:hAnsi="Helvetica"/>
        </w:rPr>
        <w:t>is</w:t>
      </w:r>
      <w:proofErr w:type="gramEnd"/>
      <w:r w:rsidRPr="00F44D6A">
        <w:rPr>
          <w:rFonts w:ascii="Helvetica" w:hAnsi="Helvetica"/>
        </w:rPr>
        <w:t xml:space="preserve"> contrary to the ideal of self-assumed obligation, and so is contrary to direct democracy and free association. Therefore, far from being a denial of freedom, direct democracy within the context of free association and self-assumed obligation is the only means by which liberty can be nurtured ("Individual autonomy limited by the obligation to hold given promises." [Malatesta, quoted by quoted by Max </w:t>
      </w:r>
      <w:proofErr w:type="spellStart"/>
      <w:r w:rsidRPr="00F44D6A">
        <w:rPr>
          <w:rFonts w:ascii="Helvetica" w:hAnsi="Helvetica"/>
        </w:rPr>
        <w:t>Nettlau</w:t>
      </w:r>
      <w:proofErr w:type="spellEnd"/>
      <w:r w:rsidRPr="00F44D6A">
        <w:rPr>
          <w:rFonts w:ascii="Helvetica" w:hAnsi="Helvetica"/>
        </w:rPr>
        <w:t>, Errico Malatesta: The Biography of an Anarchist]). Needless to say, a minority, if it remains in the association, can argue its case and try to convince the majority of the error of its ways.</w:t>
      </w:r>
    </w:p>
    <w:p w:rsidR="00DE699D" w:rsidRPr="00F44D6A" w:rsidRDefault="00DE699D" w:rsidP="00F44D6A">
      <w:pPr>
        <w:pStyle w:val="CardText"/>
        <w:spacing w:line="276" w:lineRule="auto"/>
        <w:rPr>
          <w:rFonts w:ascii="Helvetica" w:hAnsi="Helvetica"/>
        </w:rPr>
      </w:pPr>
      <w:r w:rsidRPr="00F44D6A">
        <w:rPr>
          <w:rFonts w:ascii="Helvetica" w:hAnsi="Helvetica"/>
        </w:rPr>
        <w:t>This system of direct democracy fits nicely into anarchist theory. Malatesta speaks for all anarchists when he argued that "anarchists deny the right of the majority to govern human society in general." As can be seen, the majority has no right to enforce itself on a minority -- the minority can leave the association at any time and so, to use Malatesta's words, do not have to "submit to the decisions of the majority before they have even heard what these might be." [The Anarchist Revolution, p. 100 and p. 101] Hence, direct democracy within voluntary association does not create "majority rule" nor assume that the minority must submit to the majority no matter what. In effect, anarchist supporters of direct democracy argue that it fits Malatesta's argument that:</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 "</w:t>
      </w:r>
      <w:proofErr w:type="gramStart"/>
      <w:r w:rsidRPr="00F44D6A">
        <w:rPr>
          <w:rFonts w:ascii="Helvetica" w:hAnsi="Helvetica"/>
        </w:rPr>
        <w:t>Certainly</w:t>
      </w:r>
      <w:proofErr w:type="gramEnd"/>
      <w:r w:rsidRPr="00F44D6A">
        <w:rPr>
          <w:rFonts w:ascii="Helvetica" w:hAnsi="Helvetica"/>
        </w:rPr>
        <w:t xml:space="preserve"> anarchists </w:t>
      </w:r>
      <w:proofErr w:type="spellStart"/>
      <w:r w:rsidRPr="00F44D6A">
        <w:rPr>
          <w:rFonts w:ascii="Helvetica" w:hAnsi="Helvetica"/>
        </w:rPr>
        <w:t>recognise</w:t>
      </w:r>
      <w:proofErr w:type="spellEnd"/>
      <w:r w:rsidRPr="00F44D6A">
        <w:rPr>
          <w:rFonts w:ascii="Helvetica" w:hAnsi="Helvetica"/>
        </w:rPr>
        <w:t xml:space="preserve"> that where life is lived in common it is often necessary for the minority to come to accept the opinion of the majority. When there is an obvious need or usefulness in doing something and, to do it requires the agreement of all, the few should feel the need to adapt to the wishes of the many . . . But such adaptation on the one hand by one group must be on the other be reciprocal, voluntary and must stem from an awareness of need and of goodwill to prevent the running of social affairs from being </w:t>
      </w:r>
      <w:proofErr w:type="spellStart"/>
      <w:r w:rsidRPr="00F44D6A">
        <w:rPr>
          <w:rFonts w:ascii="Helvetica" w:hAnsi="Helvetica"/>
        </w:rPr>
        <w:t>paralysed</w:t>
      </w:r>
      <w:proofErr w:type="spellEnd"/>
      <w:r w:rsidRPr="00F44D6A">
        <w:rPr>
          <w:rFonts w:ascii="Helvetica" w:hAnsi="Helvetica"/>
        </w:rPr>
        <w:t xml:space="preserve"> by obstinacy. It cannot be imposed as a principle and statutory norm. . ." [Op. Cit., p. 100] </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As the minority has the right to secede from the association as well as having extensive rights of action, protest and appeal, majority rule is not imposed as a principle. Rather, it is purely a </w:t>
      </w:r>
      <w:proofErr w:type="gramStart"/>
      <w:r w:rsidRPr="00F44D6A">
        <w:rPr>
          <w:rFonts w:ascii="Helvetica" w:hAnsi="Helvetica"/>
        </w:rPr>
        <w:t>decision making</w:t>
      </w:r>
      <w:proofErr w:type="gramEnd"/>
      <w:r w:rsidRPr="00F44D6A">
        <w:rPr>
          <w:rFonts w:ascii="Helvetica" w:hAnsi="Helvetica"/>
        </w:rPr>
        <w:t xml:space="preserve"> tool which allows minority dissent and opinion to be expressed (and acted upon) while ensuring that no minority forces its will on the majority. In other words, majority decisions are not binding on the minority. After all, as Malatesta argued:</w:t>
      </w:r>
    </w:p>
    <w:p w:rsidR="00DE699D" w:rsidRPr="00F44D6A" w:rsidRDefault="00DE699D" w:rsidP="00F44D6A">
      <w:pPr>
        <w:pStyle w:val="CardText"/>
        <w:spacing w:line="276" w:lineRule="auto"/>
        <w:rPr>
          <w:rFonts w:ascii="Helvetica" w:hAnsi="Helvetica"/>
        </w:rPr>
      </w:pPr>
      <w:r w:rsidRPr="00F44D6A">
        <w:rPr>
          <w:rFonts w:ascii="Helvetica" w:hAnsi="Helvetica"/>
        </w:rPr>
        <w:t xml:space="preserve"> "</w:t>
      </w:r>
      <w:proofErr w:type="gramStart"/>
      <w:r w:rsidRPr="00F44D6A">
        <w:rPr>
          <w:rFonts w:ascii="Helvetica" w:hAnsi="Helvetica"/>
        </w:rPr>
        <w:t>one</w:t>
      </w:r>
      <w:proofErr w:type="gramEnd"/>
      <w:r w:rsidRPr="00F44D6A">
        <w:rPr>
          <w:rFonts w:ascii="Helvetica" w:hAnsi="Helvetica"/>
        </w:rPr>
        <w:t xml:space="preserve"> cannot expect, or even wish, that someone who is firmly convinced that the course taken by the majority leads to disaster, should sacrifice his [or her] own convictions and passively look on, or even worse, should support a policy he [or she] considers wrong."</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72" w:name="_Toc141700238"/>
      <w:r w:rsidRPr="00F44D6A">
        <w:rPr>
          <w:rFonts w:ascii="Helvetica" w:hAnsi="Helvetica"/>
        </w:rPr>
        <w:lastRenderedPageBreak/>
        <w:t>****AFF ANSWRS***</w:t>
      </w:r>
      <w:bookmarkEnd w:id="72"/>
    </w:p>
    <w:p w:rsidR="00DE699D" w:rsidRPr="00F44D6A" w:rsidRDefault="00DE699D" w:rsidP="00F44D6A">
      <w:pPr>
        <w:pStyle w:val="BlockTitle"/>
        <w:spacing w:line="276" w:lineRule="auto"/>
        <w:rPr>
          <w:rFonts w:ascii="Helvetica" w:hAnsi="Helvetica"/>
        </w:rPr>
      </w:pPr>
      <w:bookmarkStart w:id="73" w:name="_Toc141700239"/>
      <w:r w:rsidRPr="00F44D6A">
        <w:rPr>
          <w:rFonts w:ascii="Helvetica" w:hAnsi="Helvetica"/>
        </w:rPr>
        <w:t>Notes</w:t>
      </w:r>
      <w:bookmarkEnd w:id="73"/>
    </w:p>
    <w:p w:rsidR="00DE699D" w:rsidRPr="00F44D6A" w:rsidRDefault="00DE699D" w:rsidP="00F44D6A">
      <w:pPr>
        <w:pStyle w:val="TagChar"/>
        <w:spacing w:line="276" w:lineRule="auto"/>
        <w:rPr>
          <w:rFonts w:ascii="Helvetica" w:hAnsi="Helvetica"/>
        </w:rPr>
      </w:pPr>
    </w:p>
    <w:p w:rsidR="00DE699D" w:rsidRPr="00F44D6A" w:rsidRDefault="00DE699D" w:rsidP="00F44D6A">
      <w:pPr>
        <w:pStyle w:val="TagChar"/>
        <w:spacing w:line="276" w:lineRule="auto"/>
        <w:rPr>
          <w:rFonts w:ascii="Helvetica" w:hAnsi="Helvetica"/>
        </w:rPr>
      </w:pPr>
      <w:r w:rsidRPr="00F44D6A">
        <w:rPr>
          <w:rFonts w:ascii="Helvetica" w:hAnsi="Helvetica"/>
        </w:rPr>
        <w:t>FIRST THERE ARE NOT VERY MANY ANSWERS HERE. USE ANSWERS TO BIOPOWER, STATISM, CAPITALISM AND ALL THAT OTHER GOOD STUFF. COERSION ANSWERS ARE ALSO APPLICABLE.</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74" w:name="_Toc141700240"/>
      <w:r w:rsidRPr="00F44D6A">
        <w:rPr>
          <w:rFonts w:ascii="Helvetica" w:hAnsi="Helvetica"/>
        </w:rPr>
        <w:lastRenderedPageBreak/>
        <w:t>Perms</w:t>
      </w:r>
      <w:bookmarkEnd w:id="74"/>
    </w:p>
    <w:p w:rsidR="00DE699D" w:rsidRPr="00F44D6A" w:rsidRDefault="00DE699D" w:rsidP="00F44D6A">
      <w:pP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 xml:space="preserve">Cooperation and anarchy are not mutually exclusive insofar as mutual agreements can be made as an exercise of true freedom </w:t>
      </w:r>
    </w:p>
    <w:p w:rsidR="00DE699D" w:rsidRPr="00F44D6A" w:rsidRDefault="00DE699D" w:rsidP="00F44D6A">
      <w:pPr>
        <w:pStyle w:val="Citation"/>
        <w:spacing w:line="276" w:lineRule="auto"/>
        <w:rPr>
          <w:rFonts w:ascii="Helvetica" w:hAnsi="Helvetica"/>
        </w:rPr>
      </w:pPr>
    </w:p>
    <w:p w:rsidR="00DE699D" w:rsidRPr="00F44D6A" w:rsidRDefault="00DE699D" w:rsidP="00F44D6A">
      <w:pPr>
        <w:pStyle w:val="Citation"/>
        <w:spacing w:line="276" w:lineRule="auto"/>
        <w:rPr>
          <w:rFonts w:ascii="Helvetica" w:hAnsi="Helvetica"/>
        </w:rPr>
      </w:pPr>
      <w:r w:rsidRPr="00F44D6A">
        <w:rPr>
          <w:rFonts w:ascii="Helvetica" w:hAnsi="Helvetica"/>
        </w:rPr>
        <w:t xml:space="preserve">Iain </w:t>
      </w:r>
      <w:r w:rsidRPr="00F44D6A">
        <w:rPr>
          <w:rStyle w:val="BlockTitleChar1"/>
          <w:rFonts w:ascii="Helvetica" w:hAnsi="Helvetica"/>
        </w:rPr>
        <w:t>McKay et al</w:t>
      </w:r>
      <w:r w:rsidRPr="00F44D6A">
        <w:rPr>
          <w:rFonts w:ascii="Helvetica" w:hAnsi="Helvetica"/>
        </w:rPr>
        <w:t>, Gary Elkin, Dave Neal and Ed Boraas</w:t>
      </w:r>
      <w:r w:rsidRPr="00F44D6A">
        <w:rPr>
          <w:rFonts w:ascii="Helvetica" w:hAnsi="Helvetica"/>
          <w:b/>
        </w:rPr>
        <w:t>;</w:t>
      </w:r>
      <w:r w:rsidRPr="00F44D6A">
        <w:rPr>
          <w:rFonts w:ascii="Helvetica" w:hAnsi="Helvetica"/>
        </w:rPr>
        <w:t xml:space="preserve"> The Anarchist FAQ, May 13, </w:t>
      </w:r>
      <w:r w:rsidRPr="00F44D6A">
        <w:rPr>
          <w:rStyle w:val="BlockTitleChar1"/>
          <w:rFonts w:ascii="Helvetica" w:hAnsi="Helvetica"/>
        </w:rPr>
        <w:t>2006</w:t>
      </w:r>
      <w:r w:rsidRPr="00F44D6A">
        <w:rPr>
          <w:rFonts w:ascii="Helvetica" w:hAnsi="Helvetica"/>
        </w:rPr>
        <w:t xml:space="preserve">; </w:t>
      </w:r>
      <w:hyperlink r:id="rId90" w:history="1">
        <w:r w:rsidRPr="00F44D6A">
          <w:rPr>
            <w:rStyle w:val="Hyperlink"/>
            <w:rFonts w:ascii="Helvetica" w:hAnsi="Helvetica"/>
          </w:rPr>
          <w:t>http://www.infoshop.org/faq/secA2.html</w:t>
        </w:r>
      </w:hyperlink>
      <w:r w:rsidRPr="00F44D6A">
        <w:rPr>
          <w:rFonts w:ascii="Helvetica" w:hAnsi="Helvetica"/>
        </w:rPr>
        <w:t>; Accessed July 10, 2006; // WFI- DR</w:t>
      </w:r>
    </w:p>
    <w:p w:rsidR="00DE699D" w:rsidRPr="00F44D6A" w:rsidRDefault="00DE699D" w:rsidP="00F44D6A">
      <w:pPr>
        <w:pStyle w:val="Citation"/>
        <w:spacing w:line="276" w:lineRule="auto"/>
        <w:rPr>
          <w:rFonts w:ascii="Helvetica" w:hAnsi="Helvetica"/>
        </w:rPr>
      </w:pPr>
    </w:p>
    <w:p w:rsidR="00DE699D" w:rsidRPr="00F44D6A" w:rsidRDefault="00DE699D" w:rsidP="00F44D6A">
      <w:pPr>
        <w:pStyle w:val="underlinecard"/>
        <w:spacing w:line="276" w:lineRule="auto"/>
        <w:rPr>
          <w:rFonts w:ascii="Helvetica" w:hAnsi="Helvetica"/>
        </w:rPr>
      </w:pPr>
      <w:r w:rsidRPr="00F44D6A">
        <w:rPr>
          <w:rFonts w:ascii="Helvetica" w:hAnsi="Helvetica"/>
        </w:rPr>
        <w:t>"To get the full meaning out of life we must co-operate, and to co-operate we must make agreements with our fellow-men. But to suppose that such agreements mean a limitation of freedom is surely an absurdity; on the contrary, they are the exercise of our freedom.</w:t>
      </w:r>
    </w:p>
    <w:p w:rsidR="00DE699D" w:rsidRPr="00F44D6A" w:rsidRDefault="00DE699D" w:rsidP="00F44D6A">
      <w:pPr>
        <w:pStyle w:val="underlinecard"/>
        <w:spacing w:line="276" w:lineRule="auto"/>
        <w:rPr>
          <w:rFonts w:ascii="Helvetica" w:hAnsi="Helvetica"/>
        </w:rPr>
      </w:pPr>
      <w:r w:rsidRPr="00F44D6A">
        <w:rPr>
          <w:rFonts w:ascii="Helvetica" w:hAnsi="Helvetica"/>
        </w:rPr>
        <w:t xml:space="preserve"> "If we are going to invent a dogma that to make agreements is to damage freedom, then at once freedom becomes tyrannical, for it forbids men to take the most ordinary everyday pleasures. For example, I cannot go for a walk with my friend because it is against the principle of Liberty that I should agree to be at a certain place at a certain time to meet him. I cannot in the least extend my own power beyond myself, because to do so I must co-operate with someone else, and co-operation implies an agreement, and that is against Liberty. It will be seen at once that this argument is absurd. I do not limit my liberty, but simply exercise it, when I agree with my friend to go for a walk.</w:t>
      </w:r>
    </w:p>
    <w:p w:rsidR="00DE699D" w:rsidRPr="00F44D6A" w:rsidRDefault="00DE699D" w:rsidP="00F44D6A">
      <w:pPr>
        <w:pStyle w:val="underlinecard"/>
        <w:spacing w:line="276" w:lineRule="auto"/>
        <w:rPr>
          <w:rFonts w:ascii="Helvetica" w:hAnsi="Helvetica"/>
        </w:rPr>
      </w:pPr>
      <w:r w:rsidRPr="00F44D6A">
        <w:rPr>
          <w:rFonts w:ascii="Helvetica" w:hAnsi="Helvetica"/>
        </w:rPr>
        <w:t xml:space="preserve"> "If, on the other hand, I decide from my superior knowledge that it is good for my friend to take exercise, and therefore I attempt to compel him to go for a walk, then I begin to limit freedom. This is the difference between free agreement and government."</w:t>
      </w:r>
    </w:p>
    <w:p w:rsidR="00DE699D" w:rsidRPr="00F44D6A" w:rsidRDefault="00DE699D" w:rsidP="00F44D6A">
      <w:pPr>
        <w:pStyle w:val="BlockTitle"/>
        <w:spacing w:line="276" w:lineRule="auto"/>
        <w:rPr>
          <w:rFonts w:ascii="Helvetica" w:hAnsi="Helvetica"/>
        </w:rPr>
      </w:pPr>
      <w:r w:rsidRPr="00F44D6A">
        <w:rPr>
          <w:rFonts w:ascii="Helvetica" w:hAnsi="Helvetica"/>
        </w:rPr>
        <w:br w:type="page"/>
      </w:r>
      <w:bookmarkStart w:id="75" w:name="_Toc141700241"/>
      <w:r w:rsidRPr="00F44D6A">
        <w:rPr>
          <w:rFonts w:ascii="Helvetica" w:hAnsi="Helvetica"/>
        </w:rPr>
        <w:lastRenderedPageBreak/>
        <w:t>Status Quo Solves</w:t>
      </w:r>
      <w:bookmarkEnd w:id="75"/>
    </w:p>
    <w:p w:rsidR="00DE699D" w:rsidRPr="00F44D6A" w:rsidRDefault="00DE699D" w:rsidP="00F44D6A">
      <w:pPr>
        <w:spacing w:line="276" w:lineRule="auto"/>
        <w:rPr>
          <w:rFonts w:ascii="Helvetica" w:hAnsi="Helvetica"/>
        </w:rPr>
      </w:pPr>
    </w:p>
    <w:p w:rsidR="00DE699D" w:rsidRPr="00F44D6A" w:rsidRDefault="00DE699D" w:rsidP="00F44D6A">
      <w:pPr>
        <w:pStyle w:val="Tag"/>
        <w:spacing w:line="276" w:lineRule="auto"/>
        <w:rPr>
          <w:rFonts w:ascii="Helvetica" w:hAnsi="Helvetica"/>
        </w:rPr>
      </w:pPr>
      <w:r w:rsidRPr="00F44D6A">
        <w:rPr>
          <w:rFonts w:ascii="Helvetica" w:hAnsi="Helvetica"/>
        </w:rPr>
        <w:t>Anarchy is not a distant goal- We are already going through struggles necessary for true freedom</w:t>
      </w:r>
    </w:p>
    <w:p w:rsidR="00DE699D" w:rsidRPr="00F44D6A" w:rsidRDefault="00DE699D" w:rsidP="00F44D6A">
      <w:pPr>
        <w:pStyle w:val="Citation"/>
        <w:spacing w:line="276" w:lineRule="auto"/>
        <w:rPr>
          <w:rFonts w:ascii="Helvetica" w:hAnsi="Helvetica"/>
        </w:rPr>
      </w:pPr>
      <w:r w:rsidRPr="00F44D6A">
        <w:rPr>
          <w:rFonts w:ascii="Helvetica" w:hAnsi="Helvetica"/>
        </w:rPr>
        <w:t>Iain McKay et al, Gary Elkin, Dave Neal and Ed Boraas</w:t>
      </w:r>
      <w:r w:rsidRPr="00F44D6A">
        <w:rPr>
          <w:rFonts w:ascii="Helvetica" w:hAnsi="Helvetica"/>
          <w:b/>
        </w:rPr>
        <w:t>;</w:t>
      </w:r>
      <w:r w:rsidRPr="00F44D6A">
        <w:rPr>
          <w:rFonts w:ascii="Helvetica" w:hAnsi="Helvetica"/>
        </w:rPr>
        <w:t xml:space="preserve"> The Anarchist FAQ, May 13, 2006; </w:t>
      </w:r>
      <w:hyperlink r:id="rId91" w:history="1">
        <w:r w:rsidRPr="00F44D6A">
          <w:rPr>
            <w:rStyle w:val="Hyperlink"/>
            <w:rFonts w:ascii="Helvetica" w:hAnsi="Helvetica"/>
          </w:rPr>
          <w:t>http://www.infoshop.org/faq/secA2.html</w:t>
        </w:r>
      </w:hyperlink>
      <w:r w:rsidRPr="00F44D6A">
        <w:rPr>
          <w:rFonts w:ascii="Helvetica" w:hAnsi="Helvetica"/>
        </w:rPr>
        <w:t>; Accessed July 10, 2006; // WFI- DR</w:t>
      </w:r>
    </w:p>
    <w:p w:rsidR="00DE699D" w:rsidRPr="00F44D6A" w:rsidRDefault="00DE699D" w:rsidP="00F44D6A">
      <w:pPr>
        <w:pStyle w:val="CardText"/>
        <w:spacing w:line="276" w:lineRule="auto"/>
        <w:rPr>
          <w:rFonts w:ascii="Helvetica" w:hAnsi="Helvetica"/>
        </w:rPr>
      </w:pPr>
    </w:p>
    <w:p w:rsidR="00DE699D" w:rsidRPr="00F44D6A" w:rsidRDefault="00DE699D" w:rsidP="00F44D6A">
      <w:pPr>
        <w:pStyle w:val="CardText"/>
        <w:spacing w:line="276" w:lineRule="auto"/>
        <w:rPr>
          <w:rFonts w:ascii="Helvetica" w:hAnsi="Helvetica"/>
        </w:rPr>
      </w:pPr>
      <w:r w:rsidRPr="00F44D6A">
        <w:rPr>
          <w:rFonts w:ascii="Helvetica" w:hAnsi="Helvetica"/>
        </w:rPr>
        <w:t xml:space="preserve">For a fuller discussion on what an anarchist society would look like see section I. Anarchy, however, is not some distant goal but rather an aspect of current struggles against oppression and exploitation. Means and ends are linked, with direct action generating mass participatory </w:t>
      </w:r>
    </w:p>
    <w:p w:rsidR="00DE699D" w:rsidRPr="00F44D6A" w:rsidRDefault="00DE699D" w:rsidP="00F44D6A">
      <w:pPr>
        <w:pStyle w:val="TagChar"/>
        <w:spacing w:line="276" w:lineRule="auto"/>
        <w:rPr>
          <w:rFonts w:ascii="Helvetica" w:hAnsi="Helvetica"/>
        </w:rPr>
      </w:pPr>
      <w:proofErr w:type="spellStart"/>
      <w:r w:rsidRPr="00F44D6A">
        <w:rPr>
          <w:rFonts w:ascii="Helvetica" w:hAnsi="Helvetica"/>
        </w:rPr>
        <w:t>organisations</w:t>
      </w:r>
      <w:proofErr w:type="spellEnd"/>
      <w:r w:rsidRPr="00F44D6A">
        <w:rPr>
          <w:rFonts w:ascii="Helvetica" w:hAnsi="Helvetica"/>
        </w:rPr>
        <w:t xml:space="preserve"> and preparing people to directly manage their own personal and collective interests. This is because anarchists, as we discuss in section I.2.3, see the framework of a free society being based on the </w:t>
      </w:r>
      <w:proofErr w:type="spellStart"/>
      <w:r w:rsidRPr="00F44D6A">
        <w:rPr>
          <w:rFonts w:ascii="Helvetica" w:hAnsi="Helvetica"/>
        </w:rPr>
        <w:t>organisations</w:t>
      </w:r>
      <w:proofErr w:type="spellEnd"/>
      <w:r w:rsidRPr="00F44D6A">
        <w:rPr>
          <w:rFonts w:ascii="Helvetica" w:hAnsi="Helvetica"/>
        </w:rPr>
        <w:t xml:space="preserve"> created by the oppressed in their struggle against capitalism in the here and now. In this sense, collective struggle creates the </w:t>
      </w:r>
      <w:proofErr w:type="spellStart"/>
      <w:r w:rsidRPr="00F44D6A">
        <w:rPr>
          <w:rFonts w:ascii="Helvetica" w:hAnsi="Helvetica"/>
        </w:rPr>
        <w:t>organisations</w:t>
      </w:r>
      <w:proofErr w:type="spellEnd"/>
      <w:r w:rsidRPr="00F44D6A">
        <w:rPr>
          <w:rFonts w:ascii="Helvetica" w:hAnsi="Helvetica"/>
        </w:rPr>
        <w:t xml:space="preserve"> as well as the individual attitudes anarchism needs to work. The struggle against oppression is the school of anarchy. It teaches us not only how to be anarchists but also gives us a glimpse of what an anarchist society would be like, what its initial </w:t>
      </w:r>
      <w:proofErr w:type="spellStart"/>
      <w:r w:rsidRPr="00F44D6A">
        <w:rPr>
          <w:rFonts w:ascii="Helvetica" w:hAnsi="Helvetica"/>
        </w:rPr>
        <w:t>organisational</w:t>
      </w:r>
      <w:proofErr w:type="spellEnd"/>
      <w:r w:rsidRPr="00F44D6A">
        <w:rPr>
          <w:rFonts w:ascii="Helvetica" w:hAnsi="Helvetica"/>
        </w:rPr>
        <w:t xml:space="preserve"> framework could be and the experience of managing our own activities which is required for such a society to work. As such, anarchists try to create the kind of world we want in our current struggles and do not think our ideas are only applicable "after the revolution." Indeed, by applying our principles today we bring anarchy that much nearer.</w:t>
      </w:r>
    </w:p>
    <w:p w:rsidR="00DE699D" w:rsidRPr="00F44D6A" w:rsidRDefault="00DE699D" w:rsidP="00F44D6A">
      <w:pPr>
        <w:spacing w:line="276" w:lineRule="auto"/>
        <w:rPr>
          <w:rFonts w:ascii="Helvetica" w:hAnsi="Helvetica"/>
        </w:rPr>
      </w:pPr>
    </w:p>
    <w:sectPr w:rsidR="00DE699D" w:rsidRPr="00F44D6A">
      <w:headerReference w:type="default" r:id="rId92"/>
      <w:footerReference w:type="default" r:id="rId93"/>
      <w:pgSz w:w="12240" w:h="15840"/>
      <w:pgMar w:top="288" w:right="432" w:bottom="432" w:left="432"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2088" w:rsidRDefault="00DB2088">
      <w:r>
        <w:separator/>
      </w:r>
    </w:p>
  </w:endnote>
  <w:endnote w:type="continuationSeparator" w:id="0">
    <w:p w:rsidR="00DB2088" w:rsidRDefault="00DB2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00"/>
    <w:family w:val="swiss"/>
    <w:pitch w:val="default"/>
  </w:font>
  <w:font w:name="Helvetica">
    <w:panose1 w:val="00000000000000000000"/>
    <w:charset w:val="00"/>
    <w:family w:val="auto"/>
    <w:pitch w:val="variable"/>
    <w:sig w:usb0="E00002FF" w:usb1="5000785B" w:usb2="00000000" w:usb3="00000000" w:csb0="0000019F" w:csb1="00000000"/>
  </w:font>
  <w:font w:name="Sabon-Italic">
    <w:altName w:val="Cambria"/>
    <w:panose1 w:val="020B0604020202020204"/>
    <w:charset w:val="00"/>
    <w:family w:val="roman"/>
    <w:notTrueType/>
    <w:pitch w:val="default"/>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44E" w:rsidRDefault="00E8544E">
    <w:pPr>
      <w:pStyle w:val="Footer"/>
      <w:jc w:val="right"/>
      <w:rPr>
        <w:b/>
        <w:bCs/>
      </w:rPr>
    </w:pPr>
    <w:r>
      <w:tab/>
    </w:r>
    <w:r>
      <w:rPr>
        <w:b/>
        <w:bCs/>
        <w:sz w:val="26"/>
      </w:rPr>
      <w:t xml:space="preserve">- </w:t>
    </w:r>
    <w:r>
      <w:rPr>
        <w:b/>
        <w:bCs/>
        <w:sz w:val="26"/>
      </w:rPr>
      <w:fldChar w:fldCharType="begin"/>
    </w:r>
    <w:r>
      <w:rPr>
        <w:b/>
        <w:bCs/>
        <w:sz w:val="26"/>
      </w:rPr>
      <w:instrText xml:space="preserve"> PAGE </w:instrText>
    </w:r>
    <w:r>
      <w:rPr>
        <w:b/>
        <w:bCs/>
        <w:sz w:val="26"/>
      </w:rPr>
      <w:fldChar w:fldCharType="separate"/>
    </w:r>
    <w:r w:rsidR="00BA78EE">
      <w:rPr>
        <w:b/>
        <w:bCs/>
        <w:noProof/>
        <w:sz w:val="26"/>
      </w:rPr>
      <w:t>1</w:t>
    </w:r>
    <w:r>
      <w:rPr>
        <w:b/>
        <w:bCs/>
        <w:sz w:val="26"/>
      </w:rPr>
      <w:fldChar w:fldCharType="end"/>
    </w:r>
    <w:r>
      <w:rPr>
        <w:b/>
        <w:bCs/>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2088" w:rsidRDefault="00DB2088">
      <w:r>
        <w:separator/>
      </w:r>
    </w:p>
  </w:footnote>
  <w:footnote w:type="continuationSeparator" w:id="0">
    <w:p w:rsidR="00DB2088" w:rsidRDefault="00DB2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44E" w:rsidRPr="00463172" w:rsidRDefault="00F44D6A">
    <w:pPr>
      <w:pStyle w:val="Header"/>
      <w:tabs>
        <w:tab w:val="left" w:pos="7920"/>
      </w:tabs>
      <w:jc w:val="right"/>
      <w:rPr>
        <w:b/>
        <w:sz w:val="24"/>
        <w:u w:val="single"/>
      </w:rPr>
    </w:pPr>
    <w:r>
      <w:rPr>
        <w:b/>
        <w:noProof/>
        <w:u w:val="single"/>
      </w:rPr>
      <w:drawing>
        <wp:anchor distT="0" distB="0" distL="0" distR="0" simplePos="0" relativeHeight="251657728" behindDoc="0" locked="0" layoutInCell="1" allowOverlap="0">
          <wp:simplePos x="0" y="0"/>
          <wp:positionH relativeFrom="column">
            <wp:posOffset>0</wp:posOffset>
          </wp:positionH>
          <wp:positionV relativeFrom="line">
            <wp:posOffset>68580</wp:posOffset>
          </wp:positionV>
          <wp:extent cx="1028700" cy="342900"/>
          <wp:effectExtent l="0" t="0" r="0" b="0"/>
          <wp:wrapSquare wrapText="bothSides"/>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00E8544E">
      <w:rPr>
        <w:b/>
        <w:sz w:val="44"/>
      </w:rPr>
      <w:tab/>
    </w:r>
    <w:r w:rsidR="00E8544E">
      <w:rPr>
        <w:b/>
        <w:sz w:val="44"/>
      </w:rPr>
      <w:tab/>
    </w:r>
    <w:r w:rsidR="00E8544E">
      <w:rPr>
        <w:b/>
        <w:sz w:val="30"/>
        <w:u w:val="single"/>
      </w:rPr>
      <w:t>anarchy</w:t>
    </w:r>
    <w:r w:rsidR="00E8544E" w:rsidRPr="00463172">
      <w:rPr>
        <w:b/>
        <w:sz w:val="24"/>
      </w:rPr>
      <w:t xml:space="preserve">        </w:t>
    </w:r>
  </w:p>
  <w:p w:rsidR="00E8544E" w:rsidRDefault="00E8544E">
    <w:pPr>
      <w:pStyle w:val="Header"/>
      <w:tabs>
        <w:tab w:val="left" w:pos="7920"/>
        <w:tab w:val="left" w:pos="9360"/>
      </w:tabs>
      <w:rPr>
        <w:rFonts w:ascii="Impact" w:hAnsi="Impact"/>
      </w:rPr>
    </w:pPr>
  </w:p>
  <w:p w:rsidR="00E8544E" w:rsidRDefault="00E8544E">
    <w:pPr>
      <w:pStyle w:val="Header"/>
      <w:tabs>
        <w:tab w:val="left" w:pos="7920"/>
        <w:tab w:val="left" w:pos="9360"/>
      </w:tabs>
      <w:rPr>
        <w:rFonts w:ascii="Impact" w:hAnsi="Impact"/>
      </w:rPr>
    </w:pPr>
    <w:r>
      <w:rPr>
        <w:rFonts w:ascii="Impact" w:hAnsi="Impact"/>
      </w:rPr>
      <w:t>Wyoming Forensics Institute 2006</w:t>
    </w:r>
  </w:p>
  <w:p w:rsidR="00E8544E" w:rsidRDefault="00E8544E">
    <w:pPr>
      <w:pStyle w:val="Header"/>
      <w:tabs>
        <w:tab w:val="left" w:pos="7920"/>
        <w:tab w:val="left" w:pos="9360"/>
      </w:tabs>
    </w:pPr>
    <w:r>
      <w:rPr>
        <w:rFonts w:ascii="Impact" w:hAnsi="Impact"/>
        <w:sz w:val="26"/>
      </w:rPr>
      <w:t xml:space="preserve">Pinto/Katie C/ Admiral </w:t>
    </w:r>
    <w:r>
      <w:tab/>
    </w:r>
    <w:r>
      <w:tab/>
    </w:r>
    <w:r>
      <w:tab/>
    </w:r>
    <w:r>
      <w:tab/>
      <w:t xml:space="preserve">              page     of   </w:t>
    </w:r>
  </w:p>
  <w:p w:rsidR="00E8544E" w:rsidRDefault="00E8544E">
    <w:pPr>
      <w:pStyle w:val="Header"/>
      <w:tabs>
        <w:tab w:val="left" w:pos="7920"/>
        <w:tab w:val="lef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2BC"/>
    <w:multiLevelType w:val="hybridMultilevel"/>
    <w:tmpl w:val="CA4A35F4"/>
    <w:lvl w:ilvl="0" w:tplc="F8DCB72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5B958FB"/>
    <w:multiLevelType w:val="hybridMultilevel"/>
    <w:tmpl w:val="3AB6E9A4"/>
    <w:lvl w:ilvl="0" w:tplc="BB4839F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18B543C"/>
    <w:multiLevelType w:val="hybridMultilevel"/>
    <w:tmpl w:val="E16C777E"/>
    <w:lvl w:ilvl="0" w:tplc="1F98936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5F267EBD"/>
    <w:multiLevelType w:val="hybridMultilevel"/>
    <w:tmpl w:val="528650E8"/>
    <w:lvl w:ilvl="0" w:tplc="F79A8BBC">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67AB66B9"/>
    <w:multiLevelType w:val="hybridMultilevel"/>
    <w:tmpl w:val="50F2C626"/>
    <w:lvl w:ilvl="0" w:tplc="9E6C464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67251710">
    <w:abstractNumId w:val="2"/>
  </w:num>
  <w:num w:numId="2" w16cid:durableId="1581481778">
    <w:abstractNumId w:val="3"/>
  </w:num>
  <w:num w:numId="3" w16cid:durableId="2125954141">
    <w:abstractNumId w:val="1"/>
  </w:num>
  <w:num w:numId="4" w16cid:durableId="1371883340">
    <w:abstractNumId w:val="0"/>
  </w:num>
  <w:num w:numId="5" w16cid:durableId="1832138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172"/>
    <w:rsid w:val="000545D8"/>
    <w:rsid w:val="000A140F"/>
    <w:rsid w:val="000B3588"/>
    <w:rsid w:val="00117F13"/>
    <w:rsid w:val="00187D04"/>
    <w:rsid w:val="00253CC3"/>
    <w:rsid w:val="002D68AA"/>
    <w:rsid w:val="00332C89"/>
    <w:rsid w:val="00401B51"/>
    <w:rsid w:val="00460242"/>
    <w:rsid w:val="00463172"/>
    <w:rsid w:val="005D2E7E"/>
    <w:rsid w:val="00666CC2"/>
    <w:rsid w:val="00682828"/>
    <w:rsid w:val="006F4CB8"/>
    <w:rsid w:val="0085580F"/>
    <w:rsid w:val="00886B61"/>
    <w:rsid w:val="009629DE"/>
    <w:rsid w:val="009C202D"/>
    <w:rsid w:val="009F6B3A"/>
    <w:rsid w:val="00A06F89"/>
    <w:rsid w:val="00AD5069"/>
    <w:rsid w:val="00B00E1F"/>
    <w:rsid w:val="00BA78EE"/>
    <w:rsid w:val="00BC416B"/>
    <w:rsid w:val="00BC5A95"/>
    <w:rsid w:val="00C21A9F"/>
    <w:rsid w:val="00C67823"/>
    <w:rsid w:val="00CC6B13"/>
    <w:rsid w:val="00DB2088"/>
    <w:rsid w:val="00DE699D"/>
    <w:rsid w:val="00DF7ED3"/>
    <w:rsid w:val="00E3589C"/>
    <w:rsid w:val="00E40278"/>
    <w:rsid w:val="00E67962"/>
    <w:rsid w:val="00E8544E"/>
    <w:rsid w:val="00F0556F"/>
    <w:rsid w:val="00F06EEE"/>
    <w:rsid w:val="00F44D6A"/>
    <w:rsid w:val="00F52CFE"/>
    <w:rsid w:val="00FC29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18C633A-2BDF-8D4F-9771-83D7D93C7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n-US"/>
    </w:rPr>
  </w:style>
  <w:style w:type="paragraph" w:styleId="Heading1">
    <w:name w:val="heading 1"/>
    <w:basedOn w:val="Normal"/>
    <w:next w:val="Normal"/>
    <w:qFormat/>
    <w:pPr>
      <w:keepNext/>
      <w:pBdr>
        <w:top w:val="single" w:sz="18" w:space="1" w:color="auto"/>
        <w:left w:val="single" w:sz="18" w:space="4" w:color="auto"/>
        <w:bottom w:val="single" w:sz="18" w:space="1" w:color="auto"/>
        <w:right w:val="single" w:sz="18" w:space="4" w:color="auto"/>
      </w:pBdr>
      <w:spacing w:before="60" w:after="60"/>
      <w:ind w:left="1728" w:right="1728"/>
      <w:jc w:val="center"/>
      <w:outlineLvl w:val="0"/>
    </w:pPr>
    <w:rPr>
      <w:rFonts w:cs="Arial"/>
      <w:b/>
      <w:bCs/>
      <w:kern w:val="32"/>
      <w:sz w:val="36"/>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ArialMT"/>
      <w:sz w:val="16"/>
      <w:szCs w:val="16"/>
    </w:rPr>
  </w:style>
  <w:style w:type="paragraph" w:customStyle="1" w:styleId="TagChar">
    <w:name w:val="Tag Char"/>
    <w:basedOn w:val="Normal"/>
    <w:link w:val="TagCharChar"/>
    <w:pPr>
      <w:ind w:left="720" w:right="720"/>
    </w:pPr>
    <w:rPr>
      <w:b/>
      <w:sz w:val="28"/>
    </w:rPr>
  </w:style>
  <w:style w:type="character" w:customStyle="1" w:styleId="TagCharChar">
    <w:name w:val="Tag Char Char"/>
    <w:link w:val="TagChar"/>
    <w:rsid w:val="00463172"/>
    <w:rPr>
      <w:rFonts w:ascii="Arial" w:hAnsi="Arial"/>
      <w:b/>
      <w:sz w:val="28"/>
      <w:szCs w:val="24"/>
      <w:lang w:val="en-US" w:eastAsia="en-US" w:bidi="ar-SA"/>
    </w:rPr>
  </w:style>
  <w:style w:type="paragraph" w:customStyle="1" w:styleId="Citation">
    <w:name w:val="Citation"/>
    <w:basedOn w:val="Normal"/>
    <w:pPr>
      <w:ind w:left="1440" w:right="1440"/>
    </w:pPr>
  </w:style>
  <w:style w:type="paragraph" w:customStyle="1" w:styleId="CardText">
    <w:name w:val="Card Text"/>
    <w:basedOn w:val="Normal"/>
    <w:link w:val="CardTextChar"/>
    <w:pPr>
      <w:ind w:left="1728" w:right="1728"/>
    </w:pPr>
    <w:rPr>
      <w:sz w:val="18"/>
    </w:rPr>
  </w:style>
  <w:style w:type="character" w:customStyle="1" w:styleId="CardTextChar">
    <w:name w:val="Card Text Char"/>
    <w:link w:val="CardText"/>
    <w:rsid w:val="00187D04"/>
    <w:rPr>
      <w:rFonts w:ascii="Arial" w:hAnsi="Arial"/>
      <w:sz w:val="18"/>
      <w:szCs w:val="24"/>
      <w:lang w:val="en-US" w:eastAsia="en-US" w:bidi="ar-SA"/>
    </w:rPr>
  </w:style>
  <w:style w:type="paragraph" w:customStyle="1" w:styleId="BlockTitle">
    <w:name w:val="Block Title"/>
    <w:basedOn w:val="Header"/>
    <w:link w:val="BlockTitleChar"/>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rFonts w:cs="Arial"/>
      <w:b/>
      <w:sz w:val="36"/>
      <w:szCs w:val="44"/>
    </w:rPr>
  </w:style>
  <w:style w:type="paragraph" w:styleId="DocumentMap">
    <w:name w:val="Document Map"/>
    <w:basedOn w:val="Normal"/>
    <w:semiHidden/>
    <w:pPr>
      <w:shd w:val="clear" w:color="auto" w:fill="000080"/>
    </w:pPr>
    <w:rPr>
      <w:sz w:val="16"/>
    </w:rPr>
  </w:style>
  <w:style w:type="paragraph" w:customStyle="1" w:styleId="boldciteChar">
    <w:name w:val="bold cite Char"/>
    <w:basedOn w:val="Heading1"/>
    <w:link w:val="boldciteCharChar"/>
    <w:pPr>
      <w:pBdr>
        <w:top w:val="none" w:sz="0" w:space="0" w:color="auto"/>
        <w:left w:val="none" w:sz="0" w:space="0" w:color="auto"/>
        <w:bottom w:val="none" w:sz="0" w:space="0" w:color="auto"/>
        <w:right w:val="none" w:sz="0" w:space="0" w:color="auto"/>
      </w:pBdr>
      <w:spacing w:before="0" w:after="0"/>
      <w:ind w:left="0" w:right="0"/>
      <w:jc w:val="left"/>
      <w:outlineLvl w:val="9"/>
    </w:pPr>
    <w:rPr>
      <w:sz w:val="24"/>
      <w:szCs w:val="24"/>
    </w:rPr>
  </w:style>
  <w:style w:type="paragraph" w:customStyle="1" w:styleId="highlightcardtext">
    <w:name w:val="highlight card text"/>
    <w:basedOn w:val="CardText"/>
    <w:pPr>
      <w:shd w:val="pct20" w:color="FFFF00" w:fill="FFFF00"/>
    </w:pPr>
  </w:style>
  <w:style w:type="paragraph" w:styleId="BodyText">
    <w:name w:val="Body Text"/>
    <w:basedOn w:val="Normal"/>
    <w:rPr>
      <w:rFonts w:ascii="Times New Roman" w:hAnsi="Times New Roman"/>
      <w:szCs w:val="20"/>
    </w:rPr>
  </w:style>
  <w:style w:type="character" w:styleId="Hyperlink">
    <w:name w:val="Hyperlink"/>
    <w:rPr>
      <w:color w:val="0000FF"/>
      <w:u w:val="single"/>
    </w:rPr>
  </w:style>
  <w:style w:type="character" w:customStyle="1" w:styleId="pmterms1">
    <w:name w:val="pmterms1"/>
    <w:basedOn w:val="DefaultParagraphFont"/>
  </w:style>
  <w:style w:type="paragraph" w:styleId="NormalWeb">
    <w:name w:val="Normal (Web)"/>
    <w:basedOn w:val="Normal"/>
    <w:pPr>
      <w:spacing w:before="100" w:beforeAutospacing="1" w:after="100" w:afterAutospacing="1"/>
    </w:pPr>
    <w:rPr>
      <w:rFonts w:ascii="Times New Roman" w:hAnsi="Times New Roman"/>
      <w:color w:val="000000"/>
      <w:sz w:val="24"/>
    </w:rPr>
  </w:style>
  <w:style w:type="paragraph" w:customStyle="1" w:styleId="underlinecard">
    <w:name w:val="underline card"/>
    <w:basedOn w:val="CardText"/>
    <w:link w:val="underlinecardChar"/>
    <w:rPr>
      <w:u w:val="single"/>
    </w:rPr>
  </w:style>
  <w:style w:type="character" w:customStyle="1" w:styleId="underlinecardChar">
    <w:name w:val="underline card Char"/>
    <w:link w:val="underlinecard"/>
    <w:rsid w:val="00C67823"/>
    <w:rPr>
      <w:rFonts w:ascii="Arial" w:hAnsi="Arial"/>
      <w:sz w:val="18"/>
      <w:szCs w:val="24"/>
      <w:u w:val="single"/>
      <w:lang w:val="en-US" w:eastAsia="en-US" w:bidi="ar-SA"/>
    </w:rPr>
  </w:style>
  <w:style w:type="paragraph" w:customStyle="1" w:styleId="CardTextChar0">
    <w:name w:val="Card Text Char"/>
    <w:basedOn w:val="Normal"/>
    <w:rsid w:val="00886B61"/>
    <w:pPr>
      <w:ind w:left="1728" w:right="1728"/>
    </w:pPr>
    <w:rPr>
      <w:sz w:val="18"/>
    </w:rPr>
  </w:style>
  <w:style w:type="paragraph" w:customStyle="1" w:styleId="CardTextCharChar">
    <w:name w:val="Card Text Char Char"/>
    <w:basedOn w:val="Normal"/>
    <w:link w:val="CardTextCharCharChar"/>
    <w:rsid w:val="00463172"/>
    <w:pPr>
      <w:ind w:left="1728" w:right="1728"/>
    </w:pPr>
    <w:rPr>
      <w:sz w:val="18"/>
    </w:rPr>
  </w:style>
  <w:style w:type="character" w:customStyle="1" w:styleId="CardTextCharCharChar">
    <w:name w:val="Card Text Char Char Char"/>
    <w:link w:val="CardTextCharChar"/>
    <w:rsid w:val="00463172"/>
    <w:rPr>
      <w:rFonts w:ascii="Arial" w:hAnsi="Arial"/>
      <w:sz w:val="18"/>
      <w:szCs w:val="24"/>
      <w:lang w:val="en-US" w:eastAsia="en-US" w:bidi="ar-SA"/>
    </w:rPr>
  </w:style>
  <w:style w:type="paragraph" w:customStyle="1" w:styleId="underlinecardCharChar">
    <w:name w:val="underline card Char Char"/>
    <w:basedOn w:val="CardTextCharChar"/>
    <w:link w:val="underlinecardCharCharChar"/>
    <w:rsid w:val="00463172"/>
    <w:rPr>
      <w:u w:val="single"/>
    </w:rPr>
  </w:style>
  <w:style w:type="character" w:customStyle="1" w:styleId="underlinecardCharCharChar">
    <w:name w:val="underline card Char Char Char"/>
    <w:link w:val="underlinecardCharChar"/>
    <w:rsid w:val="00463172"/>
    <w:rPr>
      <w:rFonts w:ascii="Arial" w:hAnsi="Arial"/>
      <w:sz w:val="18"/>
      <w:szCs w:val="24"/>
      <w:u w:val="single"/>
      <w:lang w:val="en-US" w:eastAsia="en-US" w:bidi="ar-SA"/>
    </w:rPr>
  </w:style>
  <w:style w:type="paragraph" w:customStyle="1" w:styleId="Tag">
    <w:name w:val="Tag"/>
    <w:basedOn w:val="Normal"/>
    <w:rsid w:val="00463172"/>
    <w:pPr>
      <w:ind w:left="720" w:right="720"/>
    </w:pPr>
    <w:rPr>
      <w:b/>
      <w:sz w:val="28"/>
    </w:rPr>
  </w:style>
  <w:style w:type="paragraph" w:customStyle="1" w:styleId="StyleCardTextUnderlineChar">
    <w:name w:val="Style Card Text + Underline Char"/>
    <w:basedOn w:val="CardTextChar0"/>
    <w:link w:val="StyleCardTextUnderlineCharChar"/>
    <w:rsid w:val="00886B61"/>
    <w:rPr>
      <w:u w:val="single"/>
    </w:rPr>
  </w:style>
  <w:style w:type="character" w:customStyle="1" w:styleId="StyleCardTextUnderlineCharChar">
    <w:name w:val="Style Card Text + Underline Char Char"/>
    <w:link w:val="StyleCardTextUnderlineChar"/>
    <w:rsid w:val="00886B61"/>
    <w:rPr>
      <w:rFonts w:ascii="Arial" w:hAnsi="Arial"/>
      <w:sz w:val="18"/>
      <w:szCs w:val="24"/>
      <w:u w:val="single"/>
      <w:lang w:val="en-US" w:eastAsia="en-US" w:bidi="ar-SA"/>
    </w:rPr>
  </w:style>
  <w:style w:type="paragraph" w:customStyle="1" w:styleId="BlockTitleCharChar">
    <w:name w:val="Block Title Char Char"/>
    <w:basedOn w:val="Header"/>
    <w:link w:val="BlockTitleCharCharChar"/>
    <w:rsid w:val="002D68AA"/>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rFonts w:cs="Arial"/>
      <w:b/>
      <w:sz w:val="36"/>
      <w:szCs w:val="44"/>
    </w:rPr>
  </w:style>
  <w:style w:type="character" w:customStyle="1" w:styleId="BlockTitleCharCharChar">
    <w:name w:val="Block Title Char Char Char"/>
    <w:link w:val="BlockTitleCharChar"/>
    <w:rsid w:val="002D68AA"/>
    <w:rPr>
      <w:rFonts w:ascii="Arial" w:hAnsi="Arial" w:cs="Arial"/>
      <w:b/>
      <w:sz w:val="36"/>
      <w:szCs w:val="44"/>
      <w:lang w:val="en-US" w:eastAsia="en-US" w:bidi="ar-SA"/>
    </w:rPr>
  </w:style>
  <w:style w:type="paragraph" w:customStyle="1" w:styleId="underlinecardChar0">
    <w:name w:val="underline card Char"/>
    <w:basedOn w:val="CardTextChar0"/>
    <w:rsid w:val="002D68AA"/>
    <w:rPr>
      <w:u w:val="single"/>
    </w:rPr>
  </w:style>
  <w:style w:type="paragraph" w:customStyle="1" w:styleId="BlockTitleChar0">
    <w:name w:val="Block Title Char"/>
    <w:basedOn w:val="Header"/>
    <w:rsid w:val="009629DE"/>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rFonts w:cs="Arial"/>
      <w:b/>
      <w:sz w:val="36"/>
      <w:szCs w:val="44"/>
    </w:rPr>
  </w:style>
  <w:style w:type="character" w:styleId="Emphasis">
    <w:name w:val="Emphasis"/>
    <w:qFormat/>
    <w:rsid w:val="009629DE"/>
    <w:rPr>
      <w:i/>
      <w:iCs/>
    </w:rPr>
  </w:style>
  <w:style w:type="paragraph" w:customStyle="1" w:styleId="StyleCardTextUnderline">
    <w:name w:val="Style Card Text + Underline"/>
    <w:basedOn w:val="CardTextChar0"/>
    <w:rsid w:val="009629DE"/>
    <w:rPr>
      <w:u w:val="single"/>
    </w:rPr>
  </w:style>
  <w:style w:type="paragraph" w:styleId="TOC1">
    <w:name w:val="toc 1"/>
    <w:basedOn w:val="Normal"/>
    <w:next w:val="Normal"/>
    <w:autoRedefine/>
    <w:semiHidden/>
    <w:rsid w:val="00A06F89"/>
  </w:style>
  <w:style w:type="paragraph" w:customStyle="1" w:styleId="evidencetext">
    <w:name w:val="evidence text"/>
    <w:basedOn w:val="Normal"/>
    <w:rsid w:val="00AD5069"/>
    <w:pPr>
      <w:ind w:left="1728" w:right="1008"/>
    </w:pPr>
    <w:rPr>
      <w:color w:val="000000"/>
      <w:sz w:val="18"/>
    </w:rPr>
  </w:style>
  <w:style w:type="character" w:customStyle="1" w:styleId="TagCharCharChar">
    <w:name w:val="Tag Char Char Char"/>
    <w:rsid w:val="00AD5069"/>
    <w:rPr>
      <w:rFonts w:ascii="Arial" w:hAnsi="Arial"/>
      <w:b/>
      <w:sz w:val="28"/>
      <w:szCs w:val="24"/>
      <w:lang w:val="en-US" w:eastAsia="en-US" w:bidi="ar-SA"/>
    </w:rPr>
  </w:style>
  <w:style w:type="character" w:customStyle="1" w:styleId="BlockTitleChar">
    <w:name w:val="Block Title Char"/>
    <w:link w:val="BlockTitle"/>
    <w:rsid w:val="00AD5069"/>
    <w:rPr>
      <w:rFonts w:ascii="Arial" w:hAnsi="Arial" w:cs="Arial"/>
      <w:b/>
      <w:sz w:val="36"/>
      <w:szCs w:val="44"/>
      <w:lang w:val="en-US" w:eastAsia="en-US" w:bidi="ar-SA"/>
    </w:rPr>
  </w:style>
  <w:style w:type="character" w:customStyle="1" w:styleId="boldciteCharChar">
    <w:name w:val="bold cite Char Char"/>
    <w:link w:val="boldciteChar"/>
    <w:rsid w:val="00AD5069"/>
    <w:rPr>
      <w:rFonts w:ascii="Arial" w:hAnsi="Arial" w:cs="Arial"/>
      <w:b/>
      <w:bCs/>
      <w:kern w:val="32"/>
      <w:sz w:val="24"/>
      <w:szCs w:val="24"/>
      <w:lang w:val="en-US" w:eastAsia="en-US" w:bidi="ar-SA"/>
    </w:rPr>
  </w:style>
  <w:style w:type="character" w:customStyle="1" w:styleId="boldciteCharChar0">
    <w:name w:val="bold cite Char Char"/>
    <w:rsid w:val="00AD5069"/>
    <w:rPr>
      <w:rFonts w:ascii="Arial" w:hAnsi="Arial" w:cs="Arial"/>
      <w:b/>
      <w:bCs/>
      <w:kern w:val="32"/>
      <w:sz w:val="24"/>
      <w:szCs w:val="24"/>
      <w:lang w:val="en-US" w:eastAsia="en-US" w:bidi="ar-SA"/>
    </w:rPr>
  </w:style>
  <w:style w:type="character" w:customStyle="1" w:styleId="BlockTitleChar1">
    <w:name w:val="Block Title Char1"/>
    <w:rsid w:val="00AD5069"/>
    <w:rPr>
      <w:rFonts w:ascii="Arial" w:hAnsi="Arial" w:cs="Arial"/>
      <w:b/>
      <w:sz w:val="36"/>
      <w:szCs w:val="44"/>
      <w:lang w:val="en-US" w:eastAsia="en-US" w:bidi="ar-SA"/>
    </w:rPr>
  </w:style>
  <w:style w:type="paragraph" w:customStyle="1" w:styleId="StyleCardTextArial">
    <w:name w:val="Style Card Text + Arial"/>
    <w:basedOn w:val="CardText"/>
    <w:rsid w:val="00AD5069"/>
  </w:style>
  <w:style w:type="paragraph" w:customStyle="1" w:styleId="StyleCardTextArialCharChar">
    <w:name w:val="Style Card Text + Arial Char Char"/>
    <w:basedOn w:val="CardText"/>
    <w:link w:val="StyleCardTextArialCharCharChar"/>
    <w:rsid w:val="00666CC2"/>
  </w:style>
  <w:style w:type="character" w:customStyle="1" w:styleId="StyleCardTextArialCharCharChar">
    <w:name w:val="Style Card Text + Arial Char Char Char"/>
    <w:link w:val="StyleCardTextArialCharChar"/>
    <w:rsid w:val="00666CC2"/>
    <w:rPr>
      <w:rFonts w:ascii="Arial" w:hAnsi="Arial"/>
      <w:sz w:val="18"/>
      <w:szCs w:val="24"/>
      <w:lang w:val="en-US" w:eastAsia="en-US" w:bidi="ar-SA"/>
    </w:rPr>
  </w:style>
  <w:style w:type="paragraph" w:customStyle="1" w:styleId="evidencetextCharChar">
    <w:name w:val="evidence text Char Char"/>
    <w:basedOn w:val="Normal"/>
    <w:link w:val="evidencetextCharCharChar"/>
    <w:rsid w:val="00F52CFE"/>
    <w:pPr>
      <w:ind w:left="1728" w:right="1008"/>
    </w:pPr>
    <w:rPr>
      <w:color w:val="000000"/>
      <w:sz w:val="18"/>
    </w:rPr>
  </w:style>
  <w:style w:type="character" w:customStyle="1" w:styleId="UnderlinesCharChar">
    <w:name w:val="Underlines Char Char"/>
    <w:rsid w:val="00F52CFE"/>
    <w:rPr>
      <w:rFonts w:cs="Arial"/>
      <w:b/>
      <w:bCs/>
      <w:sz w:val="22"/>
      <w:szCs w:val="26"/>
      <w:u w:val="single"/>
      <w:lang w:val="en-US" w:eastAsia="en-US" w:bidi="ar-SA"/>
    </w:rPr>
  </w:style>
  <w:style w:type="character" w:customStyle="1" w:styleId="evidencetextCharCharChar">
    <w:name w:val="evidence text Char Char Char"/>
    <w:link w:val="evidencetextCharChar"/>
    <w:rsid w:val="00F52CFE"/>
    <w:rPr>
      <w:rFonts w:ascii="Arial" w:hAnsi="Arial"/>
      <w:color w:val="000000"/>
      <w:sz w:val="18"/>
      <w:szCs w:val="24"/>
      <w:lang w:val="en-US" w:eastAsia="en-US" w:bidi="ar-SA"/>
    </w:rPr>
  </w:style>
  <w:style w:type="paragraph" w:customStyle="1" w:styleId="CitationCharChar">
    <w:name w:val="Citation Char Char"/>
    <w:basedOn w:val="Normal"/>
    <w:link w:val="CitationCharCharChar"/>
    <w:rsid w:val="00B00E1F"/>
    <w:pPr>
      <w:ind w:left="1440" w:right="1440"/>
    </w:pPr>
  </w:style>
  <w:style w:type="character" w:customStyle="1" w:styleId="CitationCharCharChar">
    <w:name w:val="Citation Char Char Char"/>
    <w:link w:val="CitationCharChar"/>
    <w:rsid w:val="00B00E1F"/>
    <w:rPr>
      <w:rFonts w:ascii="Arial" w:hAnsi="Arial"/>
      <w:szCs w:val="24"/>
      <w:lang w:val="en-US" w:eastAsia="en-US" w:bidi="ar-SA"/>
    </w:rPr>
  </w:style>
  <w:style w:type="character" w:customStyle="1" w:styleId="HeaderChar">
    <w:name w:val="Header Char"/>
    <w:link w:val="Header"/>
    <w:rsid w:val="00B00E1F"/>
    <w:rPr>
      <w:rFonts w:ascii="Arial" w:hAnsi="Arial"/>
      <w:szCs w:val="24"/>
      <w:lang w:val="en-US" w:eastAsia="en-US" w:bidi="ar-SA"/>
    </w:rPr>
  </w:style>
  <w:style w:type="paragraph" w:customStyle="1" w:styleId="boldcite">
    <w:name w:val="bold cite"/>
    <w:basedOn w:val="Heading1"/>
    <w:rsid w:val="00DE699D"/>
    <w:pPr>
      <w:pBdr>
        <w:top w:val="none" w:sz="0" w:space="0" w:color="auto"/>
        <w:left w:val="none" w:sz="0" w:space="0" w:color="auto"/>
        <w:bottom w:val="none" w:sz="0" w:space="0" w:color="auto"/>
        <w:right w:val="none" w:sz="0" w:space="0" w:color="auto"/>
      </w:pBdr>
      <w:spacing w:before="0" w:after="0"/>
      <w:ind w:left="0" w:right="0"/>
      <w:jc w:val="left"/>
      <w:outlineLvl w:val="9"/>
    </w:pPr>
    <w:rPr>
      <w:rFonts w:ascii="Times New Roman" w:hAnsi="Times New Roman"/>
      <w:sz w:val="24"/>
      <w:szCs w:val="24"/>
    </w:rPr>
  </w:style>
  <w:style w:type="paragraph" w:customStyle="1" w:styleId="evidencetextChar">
    <w:name w:val="evidence text Char"/>
    <w:basedOn w:val="Normal"/>
    <w:rsid w:val="00DE699D"/>
    <w:pPr>
      <w:ind w:left="1728" w:right="1008"/>
    </w:pPr>
    <w:rPr>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www.infoshop.org/faq/secB1.html" TargetMode="External"/><Relationship Id="rId21" Type="http://schemas.openxmlformats.org/officeDocument/2006/relationships/hyperlink" Target="http://www.infoshop.org/faq/secA2.html" TargetMode="External"/><Relationship Id="rId42" Type="http://schemas.openxmlformats.org/officeDocument/2006/relationships/hyperlink" Target="http://www.infoshop.org/faq/secB1.html" TargetMode="External"/><Relationship Id="rId47" Type="http://schemas.openxmlformats.org/officeDocument/2006/relationships/hyperlink" Target="http://www.infoshop.org/faq/secB1.html" TargetMode="External"/><Relationship Id="rId63" Type="http://schemas.openxmlformats.org/officeDocument/2006/relationships/hyperlink" Target="http://www.infoshop.org/faq/secB1.html" TargetMode="External"/><Relationship Id="rId68" Type="http://schemas.openxmlformats.org/officeDocument/2006/relationships/hyperlink" Target="http://www.infoshop.org/faq/secB1.html" TargetMode="External"/><Relationship Id="rId84" Type="http://schemas.openxmlformats.org/officeDocument/2006/relationships/hyperlink" Target="http://www.infoshop.org/faq/secA2.html" TargetMode="External"/><Relationship Id="rId89" Type="http://schemas.openxmlformats.org/officeDocument/2006/relationships/hyperlink" Target="http://www.infoshop.org/faq/secA2.html" TargetMode="External"/><Relationship Id="rId16" Type="http://schemas.openxmlformats.org/officeDocument/2006/relationships/hyperlink" Target="http://www.infoshop.org/faq/secB1.html" TargetMode="External"/><Relationship Id="rId11" Type="http://schemas.openxmlformats.org/officeDocument/2006/relationships/hyperlink" Target="http://www.infoshop.org/faq/secA2.html" TargetMode="External"/><Relationship Id="rId32" Type="http://schemas.openxmlformats.org/officeDocument/2006/relationships/hyperlink" Target="http://www.infoshop.org/faq/secB1.html" TargetMode="External"/><Relationship Id="rId37" Type="http://schemas.openxmlformats.org/officeDocument/2006/relationships/hyperlink" Target="http://www.infoshop.org/faq/secB4.html" TargetMode="External"/><Relationship Id="rId53" Type="http://schemas.openxmlformats.org/officeDocument/2006/relationships/hyperlink" Target="http://www.infoshop.org/faq/secB1.html" TargetMode="External"/><Relationship Id="rId58" Type="http://schemas.openxmlformats.org/officeDocument/2006/relationships/hyperlink" Target="http://www.infoshop.org/faq/secB4.html" TargetMode="External"/><Relationship Id="rId74" Type="http://schemas.openxmlformats.org/officeDocument/2006/relationships/hyperlink" Target="http://www.infoshop.org/faq/secB1.html" TargetMode="External"/><Relationship Id="rId79" Type="http://schemas.openxmlformats.org/officeDocument/2006/relationships/hyperlink" Target="http://www.infoshop.org/faq/secA2.html" TargetMode="External"/><Relationship Id="rId5" Type="http://schemas.openxmlformats.org/officeDocument/2006/relationships/footnotes" Target="footnotes.xml"/><Relationship Id="rId90" Type="http://schemas.openxmlformats.org/officeDocument/2006/relationships/hyperlink" Target="http://www.infoshop.org/faq/secA2.html" TargetMode="External"/><Relationship Id="rId95" Type="http://schemas.openxmlformats.org/officeDocument/2006/relationships/theme" Target="theme/theme1.xml"/><Relationship Id="rId22" Type="http://schemas.openxmlformats.org/officeDocument/2006/relationships/hyperlink" Target="http://www.infoshop.org/faq/secB1.html" TargetMode="External"/><Relationship Id="rId27" Type="http://schemas.openxmlformats.org/officeDocument/2006/relationships/hyperlink" Target="http://www.infoshop.org/faq/secB1.html" TargetMode="External"/><Relationship Id="rId43" Type="http://schemas.openxmlformats.org/officeDocument/2006/relationships/hyperlink" Target="http://www.infoshop.org/faq/secB1.html" TargetMode="External"/><Relationship Id="rId48" Type="http://schemas.openxmlformats.org/officeDocument/2006/relationships/hyperlink" Target="http://www.infoshop.org/faq/secA2.html" TargetMode="External"/><Relationship Id="rId64" Type="http://schemas.openxmlformats.org/officeDocument/2006/relationships/hyperlink" Target="http://www.infoshop.org/faq/secB4.html" TargetMode="External"/><Relationship Id="rId69" Type="http://schemas.openxmlformats.org/officeDocument/2006/relationships/hyperlink" Target="http://www.infoshop.org/faq/secB1.html" TargetMode="External"/><Relationship Id="rId8" Type="http://schemas.openxmlformats.org/officeDocument/2006/relationships/hyperlink" Target="http://www.uow.edu.au/arts/sts/bmartin/pubs/90uw/uw07.html" TargetMode="External"/><Relationship Id="rId51" Type="http://schemas.openxmlformats.org/officeDocument/2006/relationships/hyperlink" Target="http://www.infoshop.org/faq/secB1.html" TargetMode="External"/><Relationship Id="rId72" Type="http://schemas.openxmlformats.org/officeDocument/2006/relationships/hyperlink" Target="http://www.infoshop.org/faq/secA2.html" TargetMode="External"/><Relationship Id="rId80" Type="http://schemas.openxmlformats.org/officeDocument/2006/relationships/hyperlink" Target="http://www.infoshop.org/faq/secA2.html" TargetMode="External"/><Relationship Id="rId85" Type="http://schemas.openxmlformats.org/officeDocument/2006/relationships/hyperlink" Target="http://www.infoshop.org/faq/secB1.html" TargetMode="External"/><Relationship Id="rId9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www.infoshop.org/faq/secA2.html" TargetMode="External"/><Relationship Id="rId17" Type="http://schemas.openxmlformats.org/officeDocument/2006/relationships/hyperlink" Target="http://www.infoshop.org/faq/secA2.html" TargetMode="External"/><Relationship Id="rId25" Type="http://schemas.openxmlformats.org/officeDocument/2006/relationships/hyperlink" Target="http://www.infoshop.org/faq/secA2.html" TargetMode="External"/><Relationship Id="rId33" Type="http://schemas.openxmlformats.org/officeDocument/2006/relationships/hyperlink" Target="http://www.infoshop.org/faq/secB1.html" TargetMode="External"/><Relationship Id="rId38" Type="http://schemas.openxmlformats.org/officeDocument/2006/relationships/hyperlink" Target="http://www.infoshop.org/faq/secC9.html" TargetMode="External"/><Relationship Id="rId46" Type="http://schemas.openxmlformats.org/officeDocument/2006/relationships/hyperlink" Target="http://www.infoshop.org/faq/secB1.html" TargetMode="External"/><Relationship Id="rId59" Type="http://schemas.openxmlformats.org/officeDocument/2006/relationships/hyperlink" Target="http://www.infoshop.org/faq/secB1.html" TargetMode="External"/><Relationship Id="rId67" Type="http://schemas.openxmlformats.org/officeDocument/2006/relationships/hyperlink" Target="http://www.infoshop.org/faq/secB1.html" TargetMode="External"/><Relationship Id="rId20" Type="http://schemas.openxmlformats.org/officeDocument/2006/relationships/hyperlink" Target="http://www.infoshop.org/faq/secA2.html" TargetMode="External"/><Relationship Id="rId41" Type="http://schemas.openxmlformats.org/officeDocument/2006/relationships/hyperlink" Target="http://www.infoshop.org/faq/secB1.html" TargetMode="External"/><Relationship Id="rId54" Type="http://schemas.openxmlformats.org/officeDocument/2006/relationships/hyperlink" Target="http://www.infoshop.org/faq/secB1.html" TargetMode="External"/><Relationship Id="rId62" Type="http://schemas.openxmlformats.org/officeDocument/2006/relationships/hyperlink" Target="http://www.infoshop.org/faq/secB1.html" TargetMode="External"/><Relationship Id="rId70" Type="http://schemas.openxmlformats.org/officeDocument/2006/relationships/hyperlink" Target="http://www.infoshop.org/faq/secB1.html" TargetMode="External"/><Relationship Id="rId75" Type="http://schemas.openxmlformats.org/officeDocument/2006/relationships/hyperlink" Target="http://www.infoshop.org/faq/secB1.html" TargetMode="External"/><Relationship Id="rId83" Type="http://schemas.openxmlformats.org/officeDocument/2006/relationships/hyperlink" Target="http://www.infoshop.org/faq/secA2.html" TargetMode="External"/><Relationship Id="rId88" Type="http://schemas.openxmlformats.org/officeDocument/2006/relationships/hyperlink" Target="http://www.infoshop.org/faq/secB1.html" TargetMode="External"/><Relationship Id="rId91" Type="http://schemas.openxmlformats.org/officeDocument/2006/relationships/hyperlink" Target="http://www.infoshop.org/faq/secA2.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infoshop.org/faq/secA2.html" TargetMode="External"/><Relationship Id="rId23" Type="http://schemas.openxmlformats.org/officeDocument/2006/relationships/hyperlink" Target="http://www.infoshop.org/faq/secA2.html" TargetMode="External"/><Relationship Id="rId28" Type="http://schemas.openxmlformats.org/officeDocument/2006/relationships/hyperlink" Target="http://www.infoshop.org/faq/secB1.html" TargetMode="External"/><Relationship Id="rId36" Type="http://schemas.openxmlformats.org/officeDocument/2006/relationships/hyperlink" Target="http://www.infoshop.org/faq/secB4.html" TargetMode="External"/><Relationship Id="rId49" Type="http://schemas.openxmlformats.org/officeDocument/2006/relationships/hyperlink" Target="http://www.uow.edu.au/arts/sts/bmartin/pubs/90uw/uw07.html" TargetMode="External"/><Relationship Id="rId57" Type="http://schemas.openxmlformats.org/officeDocument/2006/relationships/hyperlink" Target="http://www.infoshop.org/faq/secB4.html" TargetMode="External"/><Relationship Id="rId10" Type="http://schemas.openxmlformats.org/officeDocument/2006/relationships/hyperlink" Target="http://www.infoshop.org/faq/secA2.html" TargetMode="External"/><Relationship Id="rId31" Type="http://schemas.openxmlformats.org/officeDocument/2006/relationships/hyperlink" Target="http://www.infoshop.org/faq/secB1.html" TargetMode="External"/><Relationship Id="rId44" Type="http://schemas.openxmlformats.org/officeDocument/2006/relationships/hyperlink" Target="http://www.infoshop.org/faq/secA2.html" TargetMode="External"/><Relationship Id="rId52" Type="http://schemas.openxmlformats.org/officeDocument/2006/relationships/hyperlink" Target="http://www.infoshop.org/faq/secA2.html" TargetMode="External"/><Relationship Id="rId60" Type="http://schemas.openxmlformats.org/officeDocument/2006/relationships/hyperlink" Target="http://www.infoshop.org/faq/secB1.html" TargetMode="External"/><Relationship Id="rId65" Type="http://schemas.openxmlformats.org/officeDocument/2006/relationships/hyperlink" Target="http://www.infoshop.org/faq/secB1.html" TargetMode="External"/><Relationship Id="rId73" Type="http://schemas.openxmlformats.org/officeDocument/2006/relationships/hyperlink" Target="http://www.infoshop.org/faq/secA2.html" TargetMode="External"/><Relationship Id="rId78" Type="http://schemas.openxmlformats.org/officeDocument/2006/relationships/hyperlink" Target="http://www.infoshop.org/faq/secA2.html" TargetMode="External"/><Relationship Id="rId81" Type="http://schemas.openxmlformats.org/officeDocument/2006/relationships/hyperlink" Target="http://www.infoshop.org/faq/secB1.html" TargetMode="External"/><Relationship Id="rId86" Type="http://schemas.openxmlformats.org/officeDocument/2006/relationships/hyperlink" Target="http://www.infoshop.org/faq/secB1.html"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infoshop.org/faq/secB1.html" TargetMode="External"/><Relationship Id="rId13" Type="http://schemas.openxmlformats.org/officeDocument/2006/relationships/hyperlink" Target="http://www.infoshop.org/faq/secA2.html" TargetMode="External"/><Relationship Id="rId18" Type="http://schemas.openxmlformats.org/officeDocument/2006/relationships/hyperlink" Target="http://www.infoshop.org/faq/secA2.html" TargetMode="External"/><Relationship Id="rId39" Type="http://schemas.openxmlformats.org/officeDocument/2006/relationships/hyperlink" Target="http://www.infoshop.org/faq/secC9.html" TargetMode="External"/><Relationship Id="rId34" Type="http://schemas.openxmlformats.org/officeDocument/2006/relationships/hyperlink" Target="http://www.infoshop.org/faq/secB1.html" TargetMode="External"/><Relationship Id="rId50" Type="http://schemas.openxmlformats.org/officeDocument/2006/relationships/hyperlink" Target="http://www.infoshop.org/faq/secB1.html" TargetMode="External"/><Relationship Id="rId55" Type="http://schemas.openxmlformats.org/officeDocument/2006/relationships/hyperlink" Target="http://www.infoshop.org/faq/secB1.html" TargetMode="External"/><Relationship Id="rId76" Type="http://schemas.openxmlformats.org/officeDocument/2006/relationships/hyperlink" Target="http://www.infoshop.org/faq/secB1.html" TargetMode="External"/><Relationship Id="rId7" Type="http://schemas.openxmlformats.org/officeDocument/2006/relationships/hyperlink" Target="http://www.geocities.com/CapitolHill/1931/secAint.html" TargetMode="External"/><Relationship Id="rId71" Type="http://schemas.openxmlformats.org/officeDocument/2006/relationships/hyperlink" Target="http://www.infoshop.org/faq/secB1.html" TargetMode="External"/><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http://www.infoshop.org/faq/secB1.html" TargetMode="External"/><Relationship Id="rId24" Type="http://schemas.openxmlformats.org/officeDocument/2006/relationships/hyperlink" Target="http://www.infoshop.org/faq/secA2.html" TargetMode="External"/><Relationship Id="rId40" Type="http://schemas.openxmlformats.org/officeDocument/2006/relationships/hyperlink" Target="http://www.infoshop.org/faq/secC9.html" TargetMode="External"/><Relationship Id="rId45" Type="http://schemas.openxmlformats.org/officeDocument/2006/relationships/hyperlink" Target="http://www.infoshop.org/faq/secA2.html" TargetMode="External"/><Relationship Id="rId66" Type="http://schemas.openxmlformats.org/officeDocument/2006/relationships/hyperlink" Target="http://www.infoshop.org/faq/secB1.html" TargetMode="External"/><Relationship Id="rId87" Type="http://schemas.openxmlformats.org/officeDocument/2006/relationships/hyperlink" Target="http://www.infoshop.org/faq/secB1.html" TargetMode="External"/><Relationship Id="rId61" Type="http://schemas.openxmlformats.org/officeDocument/2006/relationships/hyperlink" Target="http://www.infoshop.org/faq/secB4.html" TargetMode="External"/><Relationship Id="rId82" Type="http://schemas.openxmlformats.org/officeDocument/2006/relationships/hyperlink" Target="http://www.infoshop.org/faq/secB1.html" TargetMode="External"/><Relationship Id="rId19" Type="http://schemas.openxmlformats.org/officeDocument/2006/relationships/hyperlink" Target="http://www.infoshop.org/faq/secA2.html" TargetMode="External"/><Relationship Id="rId14" Type="http://schemas.openxmlformats.org/officeDocument/2006/relationships/hyperlink" Target="http://www.infoshop.org/faq/secA2.html" TargetMode="External"/><Relationship Id="rId30" Type="http://schemas.openxmlformats.org/officeDocument/2006/relationships/hyperlink" Target="http://www.infoshop.org/faq/secB1.html" TargetMode="External"/><Relationship Id="rId35" Type="http://schemas.openxmlformats.org/officeDocument/2006/relationships/hyperlink" Target="http://www.infoshop.org/faq/secB4.html" TargetMode="External"/><Relationship Id="rId56" Type="http://schemas.openxmlformats.org/officeDocument/2006/relationships/hyperlink" Target="http://www.infoshop.org/faq/secA2.html" TargetMode="External"/><Relationship Id="rId77" Type="http://schemas.openxmlformats.org/officeDocument/2006/relationships/hyperlink" Target="http://www.infoshop.org/faq/secB1.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into\Desktop\wfi-kierkegaard%20fin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Settings\Pinto\Desktop\wfi-kierkegaard final.dot</Template>
  <TotalTime>0</TotalTime>
  <Pages>86</Pages>
  <Words>26888</Words>
  <Characters>153262</Characters>
  <Application>Microsoft Office Word</Application>
  <DocSecurity>0</DocSecurity>
  <Lines>1277</Lines>
  <Paragraphs>359</Paragraphs>
  <ScaleCrop>false</ScaleCrop>
  <HeadingPairs>
    <vt:vector size="2" baseType="variant">
      <vt:variant>
        <vt:lpstr>Title</vt:lpstr>
      </vt:variant>
      <vt:variant>
        <vt:i4>1</vt:i4>
      </vt:variant>
    </vt:vector>
  </HeadingPairs>
  <TitlesOfParts>
    <vt:vector size="1" baseType="lpstr">
      <vt:lpstr>Block Title Goes Here</vt:lpstr>
    </vt:vector>
  </TitlesOfParts>
  <Company>Macalester College</Company>
  <LinksUpToDate>false</LinksUpToDate>
  <CharactersWithSpaces>179791</CharactersWithSpaces>
  <SharedDoc>false</SharedDoc>
  <HLinks>
    <vt:vector size="966" baseType="variant">
      <vt:variant>
        <vt:i4>3604593</vt:i4>
      </vt:variant>
      <vt:variant>
        <vt:i4>711</vt:i4>
      </vt:variant>
      <vt:variant>
        <vt:i4>0</vt:i4>
      </vt:variant>
      <vt:variant>
        <vt:i4>5</vt:i4>
      </vt:variant>
      <vt:variant>
        <vt:lpwstr>http://www.infoshop.org/faq/secA2.html</vt:lpwstr>
      </vt:variant>
      <vt:variant>
        <vt:lpwstr/>
      </vt:variant>
      <vt:variant>
        <vt:i4>3604593</vt:i4>
      </vt:variant>
      <vt:variant>
        <vt:i4>708</vt:i4>
      </vt:variant>
      <vt:variant>
        <vt:i4>0</vt:i4>
      </vt:variant>
      <vt:variant>
        <vt:i4>5</vt:i4>
      </vt:variant>
      <vt:variant>
        <vt:lpwstr>http://www.infoshop.org/faq/secA2.html</vt:lpwstr>
      </vt:variant>
      <vt:variant>
        <vt:lpwstr/>
      </vt:variant>
      <vt:variant>
        <vt:i4>3604593</vt:i4>
      </vt:variant>
      <vt:variant>
        <vt:i4>705</vt:i4>
      </vt:variant>
      <vt:variant>
        <vt:i4>0</vt:i4>
      </vt:variant>
      <vt:variant>
        <vt:i4>5</vt:i4>
      </vt:variant>
      <vt:variant>
        <vt:lpwstr>http://www.infoshop.org/faq/secA2.html</vt:lpwstr>
      </vt:variant>
      <vt:variant>
        <vt:lpwstr/>
      </vt:variant>
      <vt:variant>
        <vt:i4>3407986</vt:i4>
      </vt:variant>
      <vt:variant>
        <vt:i4>702</vt:i4>
      </vt:variant>
      <vt:variant>
        <vt:i4>0</vt:i4>
      </vt:variant>
      <vt:variant>
        <vt:i4>5</vt:i4>
      </vt:variant>
      <vt:variant>
        <vt:lpwstr>http://www.infoshop.org/faq/secB1.html</vt:lpwstr>
      </vt:variant>
      <vt:variant>
        <vt:lpwstr/>
      </vt:variant>
      <vt:variant>
        <vt:i4>3407986</vt:i4>
      </vt:variant>
      <vt:variant>
        <vt:i4>699</vt:i4>
      </vt:variant>
      <vt:variant>
        <vt:i4>0</vt:i4>
      </vt:variant>
      <vt:variant>
        <vt:i4>5</vt:i4>
      </vt:variant>
      <vt:variant>
        <vt:lpwstr>http://www.infoshop.org/faq/secB1.html</vt:lpwstr>
      </vt:variant>
      <vt:variant>
        <vt:lpwstr/>
      </vt:variant>
      <vt:variant>
        <vt:i4>3407986</vt:i4>
      </vt:variant>
      <vt:variant>
        <vt:i4>696</vt:i4>
      </vt:variant>
      <vt:variant>
        <vt:i4>0</vt:i4>
      </vt:variant>
      <vt:variant>
        <vt:i4>5</vt:i4>
      </vt:variant>
      <vt:variant>
        <vt:lpwstr>http://www.infoshop.org/faq/secB1.html</vt:lpwstr>
      </vt:variant>
      <vt:variant>
        <vt:lpwstr/>
      </vt:variant>
      <vt:variant>
        <vt:i4>3407986</vt:i4>
      </vt:variant>
      <vt:variant>
        <vt:i4>693</vt:i4>
      </vt:variant>
      <vt:variant>
        <vt:i4>0</vt:i4>
      </vt:variant>
      <vt:variant>
        <vt:i4>5</vt:i4>
      </vt:variant>
      <vt:variant>
        <vt:lpwstr>http://www.infoshop.org/faq/secB1.html</vt:lpwstr>
      </vt:variant>
      <vt:variant>
        <vt:lpwstr/>
      </vt:variant>
      <vt:variant>
        <vt:i4>3604593</vt:i4>
      </vt:variant>
      <vt:variant>
        <vt:i4>690</vt:i4>
      </vt:variant>
      <vt:variant>
        <vt:i4>0</vt:i4>
      </vt:variant>
      <vt:variant>
        <vt:i4>5</vt:i4>
      </vt:variant>
      <vt:variant>
        <vt:lpwstr>http://www.infoshop.org/faq/secA2.html</vt:lpwstr>
      </vt:variant>
      <vt:variant>
        <vt:lpwstr/>
      </vt:variant>
      <vt:variant>
        <vt:i4>3604593</vt:i4>
      </vt:variant>
      <vt:variant>
        <vt:i4>687</vt:i4>
      </vt:variant>
      <vt:variant>
        <vt:i4>0</vt:i4>
      </vt:variant>
      <vt:variant>
        <vt:i4>5</vt:i4>
      </vt:variant>
      <vt:variant>
        <vt:lpwstr>http://www.infoshop.org/faq/secA2.html</vt:lpwstr>
      </vt:variant>
      <vt:variant>
        <vt:lpwstr/>
      </vt:variant>
      <vt:variant>
        <vt:i4>3407986</vt:i4>
      </vt:variant>
      <vt:variant>
        <vt:i4>684</vt:i4>
      </vt:variant>
      <vt:variant>
        <vt:i4>0</vt:i4>
      </vt:variant>
      <vt:variant>
        <vt:i4>5</vt:i4>
      </vt:variant>
      <vt:variant>
        <vt:lpwstr>http://www.infoshop.org/faq/secB1.html</vt:lpwstr>
      </vt:variant>
      <vt:variant>
        <vt:lpwstr/>
      </vt:variant>
      <vt:variant>
        <vt:i4>3407986</vt:i4>
      </vt:variant>
      <vt:variant>
        <vt:i4>681</vt:i4>
      </vt:variant>
      <vt:variant>
        <vt:i4>0</vt:i4>
      </vt:variant>
      <vt:variant>
        <vt:i4>5</vt:i4>
      </vt:variant>
      <vt:variant>
        <vt:lpwstr>http://www.infoshop.org/faq/secB1.html</vt:lpwstr>
      </vt:variant>
      <vt:variant>
        <vt:lpwstr/>
      </vt:variant>
      <vt:variant>
        <vt:i4>3604593</vt:i4>
      </vt:variant>
      <vt:variant>
        <vt:i4>678</vt:i4>
      </vt:variant>
      <vt:variant>
        <vt:i4>0</vt:i4>
      </vt:variant>
      <vt:variant>
        <vt:i4>5</vt:i4>
      </vt:variant>
      <vt:variant>
        <vt:lpwstr>http://www.infoshop.org/faq/secA2.html</vt:lpwstr>
      </vt:variant>
      <vt:variant>
        <vt:lpwstr/>
      </vt:variant>
      <vt:variant>
        <vt:i4>3604593</vt:i4>
      </vt:variant>
      <vt:variant>
        <vt:i4>675</vt:i4>
      </vt:variant>
      <vt:variant>
        <vt:i4>0</vt:i4>
      </vt:variant>
      <vt:variant>
        <vt:i4>5</vt:i4>
      </vt:variant>
      <vt:variant>
        <vt:lpwstr>http://www.infoshop.org/faq/secA2.html</vt:lpwstr>
      </vt:variant>
      <vt:variant>
        <vt:lpwstr/>
      </vt:variant>
      <vt:variant>
        <vt:i4>3604593</vt:i4>
      </vt:variant>
      <vt:variant>
        <vt:i4>672</vt:i4>
      </vt:variant>
      <vt:variant>
        <vt:i4>0</vt:i4>
      </vt:variant>
      <vt:variant>
        <vt:i4>5</vt:i4>
      </vt:variant>
      <vt:variant>
        <vt:lpwstr>http://www.infoshop.org/faq/secA2.html</vt:lpwstr>
      </vt:variant>
      <vt:variant>
        <vt:lpwstr/>
      </vt:variant>
      <vt:variant>
        <vt:i4>3407986</vt:i4>
      </vt:variant>
      <vt:variant>
        <vt:i4>669</vt:i4>
      </vt:variant>
      <vt:variant>
        <vt:i4>0</vt:i4>
      </vt:variant>
      <vt:variant>
        <vt:i4>5</vt:i4>
      </vt:variant>
      <vt:variant>
        <vt:lpwstr>http://www.infoshop.org/faq/secB1.html</vt:lpwstr>
      </vt:variant>
      <vt:variant>
        <vt:lpwstr/>
      </vt:variant>
      <vt:variant>
        <vt:i4>3407986</vt:i4>
      </vt:variant>
      <vt:variant>
        <vt:i4>666</vt:i4>
      </vt:variant>
      <vt:variant>
        <vt:i4>0</vt:i4>
      </vt:variant>
      <vt:variant>
        <vt:i4>5</vt:i4>
      </vt:variant>
      <vt:variant>
        <vt:lpwstr>http://www.infoshop.org/faq/secB1.html</vt:lpwstr>
      </vt:variant>
      <vt:variant>
        <vt:lpwstr/>
      </vt:variant>
      <vt:variant>
        <vt:i4>3407986</vt:i4>
      </vt:variant>
      <vt:variant>
        <vt:i4>663</vt:i4>
      </vt:variant>
      <vt:variant>
        <vt:i4>0</vt:i4>
      </vt:variant>
      <vt:variant>
        <vt:i4>5</vt:i4>
      </vt:variant>
      <vt:variant>
        <vt:lpwstr>http://www.infoshop.org/faq/secB1.html</vt:lpwstr>
      </vt:variant>
      <vt:variant>
        <vt:lpwstr/>
      </vt:variant>
      <vt:variant>
        <vt:i4>3407986</vt:i4>
      </vt:variant>
      <vt:variant>
        <vt:i4>660</vt:i4>
      </vt:variant>
      <vt:variant>
        <vt:i4>0</vt:i4>
      </vt:variant>
      <vt:variant>
        <vt:i4>5</vt:i4>
      </vt:variant>
      <vt:variant>
        <vt:lpwstr>http://www.infoshop.org/faq/secB1.html</vt:lpwstr>
      </vt:variant>
      <vt:variant>
        <vt:lpwstr/>
      </vt:variant>
      <vt:variant>
        <vt:i4>3604593</vt:i4>
      </vt:variant>
      <vt:variant>
        <vt:i4>657</vt:i4>
      </vt:variant>
      <vt:variant>
        <vt:i4>0</vt:i4>
      </vt:variant>
      <vt:variant>
        <vt:i4>5</vt:i4>
      </vt:variant>
      <vt:variant>
        <vt:lpwstr>http://www.infoshop.org/faq/secA2.html</vt:lpwstr>
      </vt:variant>
      <vt:variant>
        <vt:lpwstr/>
      </vt:variant>
      <vt:variant>
        <vt:i4>3604593</vt:i4>
      </vt:variant>
      <vt:variant>
        <vt:i4>654</vt:i4>
      </vt:variant>
      <vt:variant>
        <vt:i4>0</vt:i4>
      </vt:variant>
      <vt:variant>
        <vt:i4>5</vt:i4>
      </vt:variant>
      <vt:variant>
        <vt:lpwstr>http://www.infoshop.org/faq/secA2.html</vt:lpwstr>
      </vt:variant>
      <vt:variant>
        <vt:lpwstr/>
      </vt:variant>
      <vt:variant>
        <vt:i4>3407986</vt:i4>
      </vt:variant>
      <vt:variant>
        <vt:i4>651</vt:i4>
      </vt:variant>
      <vt:variant>
        <vt:i4>0</vt:i4>
      </vt:variant>
      <vt:variant>
        <vt:i4>5</vt:i4>
      </vt:variant>
      <vt:variant>
        <vt:lpwstr>http://www.infoshop.org/faq/secB1.html</vt:lpwstr>
      </vt:variant>
      <vt:variant>
        <vt:lpwstr/>
      </vt:variant>
      <vt:variant>
        <vt:i4>3407986</vt:i4>
      </vt:variant>
      <vt:variant>
        <vt:i4>648</vt:i4>
      </vt:variant>
      <vt:variant>
        <vt:i4>0</vt:i4>
      </vt:variant>
      <vt:variant>
        <vt:i4>5</vt:i4>
      </vt:variant>
      <vt:variant>
        <vt:lpwstr>http://www.infoshop.org/faq/secB1.html</vt:lpwstr>
      </vt:variant>
      <vt:variant>
        <vt:lpwstr/>
      </vt:variant>
      <vt:variant>
        <vt:i4>3407986</vt:i4>
      </vt:variant>
      <vt:variant>
        <vt:i4>645</vt:i4>
      </vt:variant>
      <vt:variant>
        <vt:i4>0</vt:i4>
      </vt:variant>
      <vt:variant>
        <vt:i4>5</vt:i4>
      </vt:variant>
      <vt:variant>
        <vt:lpwstr>http://www.infoshop.org/faq/secB1.html</vt:lpwstr>
      </vt:variant>
      <vt:variant>
        <vt:lpwstr/>
      </vt:variant>
      <vt:variant>
        <vt:i4>3407986</vt:i4>
      </vt:variant>
      <vt:variant>
        <vt:i4>642</vt:i4>
      </vt:variant>
      <vt:variant>
        <vt:i4>0</vt:i4>
      </vt:variant>
      <vt:variant>
        <vt:i4>5</vt:i4>
      </vt:variant>
      <vt:variant>
        <vt:lpwstr>http://www.infoshop.org/faq/secB1.html</vt:lpwstr>
      </vt:variant>
      <vt:variant>
        <vt:lpwstr/>
      </vt:variant>
      <vt:variant>
        <vt:i4>3407986</vt:i4>
      </vt:variant>
      <vt:variant>
        <vt:i4>639</vt:i4>
      </vt:variant>
      <vt:variant>
        <vt:i4>0</vt:i4>
      </vt:variant>
      <vt:variant>
        <vt:i4>5</vt:i4>
      </vt:variant>
      <vt:variant>
        <vt:lpwstr>http://www.infoshop.org/faq/secB1.html</vt:lpwstr>
      </vt:variant>
      <vt:variant>
        <vt:lpwstr/>
      </vt:variant>
      <vt:variant>
        <vt:i4>3407986</vt:i4>
      </vt:variant>
      <vt:variant>
        <vt:i4>636</vt:i4>
      </vt:variant>
      <vt:variant>
        <vt:i4>0</vt:i4>
      </vt:variant>
      <vt:variant>
        <vt:i4>5</vt:i4>
      </vt:variant>
      <vt:variant>
        <vt:lpwstr>http://www.infoshop.org/faq/secB1.html</vt:lpwstr>
      </vt:variant>
      <vt:variant>
        <vt:lpwstr/>
      </vt:variant>
      <vt:variant>
        <vt:i4>3407986</vt:i4>
      </vt:variant>
      <vt:variant>
        <vt:i4>633</vt:i4>
      </vt:variant>
      <vt:variant>
        <vt:i4>0</vt:i4>
      </vt:variant>
      <vt:variant>
        <vt:i4>5</vt:i4>
      </vt:variant>
      <vt:variant>
        <vt:lpwstr>http://www.infoshop.org/faq/secB1.html</vt:lpwstr>
      </vt:variant>
      <vt:variant>
        <vt:lpwstr/>
      </vt:variant>
      <vt:variant>
        <vt:i4>3407991</vt:i4>
      </vt:variant>
      <vt:variant>
        <vt:i4>630</vt:i4>
      </vt:variant>
      <vt:variant>
        <vt:i4>0</vt:i4>
      </vt:variant>
      <vt:variant>
        <vt:i4>5</vt:i4>
      </vt:variant>
      <vt:variant>
        <vt:lpwstr>http://www.infoshop.org/faq/secB4.html</vt:lpwstr>
      </vt:variant>
      <vt:variant>
        <vt:lpwstr/>
      </vt:variant>
      <vt:variant>
        <vt:i4>3407986</vt:i4>
      </vt:variant>
      <vt:variant>
        <vt:i4>627</vt:i4>
      </vt:variant>
      <vt:variant>
        <vt:i4>0</vt:i4>
      </vt:variant>
      <vt:variant>
        <vt:i4>5</vt:i4>
      </vt:variant>
      <vt:variant>
        <vt:lpwstr>http://www.infoshop.org/faq/secB1.html</vt:lpwstr>
      </vt:variant>
      <vt:variant>
        <vt:lpwstr/>
      </vt:variant>
      <vt:variant>
        <vt:i4>3407986</vt:i4>
      </vt:variant>
      <vt:variant>
        <vt:i4>624</vt:i4>
      </vt:variant>
      <vt:variant>
        <vt:i4>0</vt:i4>
      </vt:variant>
      <vt:variant>
        <vt:i4>5</vt:i4>
      </vt:variant>
      <vt:variant>
        <vt:lpwstr>http://www.infoshop.org/faq/secB1.html</vt:lpwstr>
      </vt:variant>
      <vt:variant>
        <vt:lpwstr/>
      </vt:variant>
      <vt:variant>
        <vt:i4>3407991</vt:i4>
      </vt:variant>
      <vt:variant>
        <vt:i4>621</vt:i4>
      </vt:variant>
      <vt:variant>
        <vt:i4>0</vt:i4>
      </vt:variant>
      <vt:variant>
        <vt:i4>5</vt:i4>
      </vt:variant>
      <vt:variant>
        <vt:lpwstr>http://www.infoshop.org/faq/secB4.html</vt:lpwstr>
      </vt:variant>
      <vt:variant>
        <vt:lpwstr/>
      </vt:variant>
      <vt:variant>
        <vt:i4>3407986</vt:i4>
      </vt:variant>
      <vt:variant>
        <vt:i4>618</vt:i4>
      </vt:variant>
      <vt:variant>
        <vt:i4>0</vt:i4>
      </vt:variant>
      <vt:variant>
        <vt:i4>5</vt:i4>
      </vt:variant>
      <vt:variant>
        <vt:lpwstr>http://www.infoshop.org/faq/secB1.html</vt:lpwstr>
      </vt:variant>
      <vt:variant>
        <vt:lpwstr/>
      </vt:variant>
      <vt:variant>
        <vt:i4>3407986</vt:i4>
      </vt:variant>
      <vt:variant>
        <vt:i4>615</vt:i4>
      </vt:variant>
      <vt:variant>
        <vt:i4>0</vt:i4>
      </vt:variant>
      <vt:variant>
        <vt:i4>5</vt:i4>
      </vt:variant>
      <vt:variant>
        <vt:lpwstr>http://www.infoshop.org/faq/secB1.html</vt:lpwstr>
      </vt:variant>
      <vt:variant>
        <vt:lpwstr/>
      </vt:variant>
      <vt:variant>
        <vt:i4>3407991</vt:i4>
      </vt:variant>
      <vt:variant>
        <vt:i4>612</vt:i4>
      </vt:variant>
      <vt:variant>
        <vt:i4>0</vt:i4>
      </vt:variant>
      <vt:variant>
        <vt:i4>5</vt:i4>
      </vt:variant>
      <vt:variant>
        <vt:lpwstr>http://www.infoshop.org/faq/secB4.html</vt:lpwstr>
      </vt:variant>
      <vt:variant>
        <vt:lpwstr/>
      </vt:variant>
      <vt:variant>
        <vt:i4>3407991</vt:i4>
      </vt:variant>
      <vt:variant>
        <vt:i4>609</vt:i4>
      </vt:variant>
      <vt:variant>
        <vt:i4>0</vt:i4>
      </vt:variant>
      <vt:variant>
        <vt:i4>5</vt:i4>
      </vt:variant>
      <vt:variant>
        <vt:lpwstr>http://www.infoshop.org/faq/secB4.html</vt:lpwstr>
      </vt:variant>
      <vt:variant>
        <vt:lpwstr/>
      </vt:variant>
      <vt:variant>
        <vt:i4>3604593</vt:i4>
      </vt:variant>
      <vt:variant>
        <vt:i4>606</vt:i4>
      </vt:variant>
      <vt:variant>
        <vt:i4>0</vt:i4>
      </vt:variant>
      <vt:variant>
        <vt:i4>5</vt:i4>
      </vt:variant>
      <vt:variant>
        <vt:lpwstr>http://www.infoshop.org/faq/secA2.html</vt:lpwstr>
      </vt:variant>
      <vt:variant>
        <vt:lpwstr/>
      </vt:variant>
      <vt:variant>
        <vt:i4>3407986</vt:i4>
      </vt:variant>
      <vt:variant>
        <vt:i4>603</vt:i4>
      </vt:variant>
      <vt:variant>
        <vt:i4>0</vt:i4>
      </vt:variant>
      <vt:variant>
        <vt:i4>5</vt:i4>
      </vt:variant>
      <vt:variant>
        <vt:lpwstr>http://www.infoshop.org/faq/secB1.html</vt:lpwstr>
      </vt:variant>
      <vt:variant>
        <vt:lpwstr/>
      </vt:variant>
      <vt:variant>
        <vt:i4>3407986</vt:i4>
      </vt:variant>
      <vt:variant>
        <vt:i4>600</vt:i4>
      </vt:variant>
      <vt:variant>
        <vt:i4>0</vt:i4>
      </vt:variant>
      <vt:variant>
        <vt:i4>5</vt:i4>
      </vt:variant>
      <vt:variant>
        <vt:lpwstr>http://www.infoshop.org/faq/secB1.html</vt:lpwstr>
      </vt:variant>
      <vt:variant>
        <vt:lpwstr/>
      </vt:variant>
      <vt:variant>
        <vt:i4>3407986</vt:i4>
      </vt:variant>
      <vt:variant>
        <vt:i4>597</vt:i4>
      </vt:variant>
      <vt:variant>
        <vt:i4>0</vt:i4>
      </vt:variant>
      <vt:variant>
        <vt:i4>5</vt:i4>
      </vt:variant>
      <vt:variant>
        <vt:lpwstr>http://www.infoshop.org/faq/secB1.html</vt:lpwstr>
      </vt:variant>
      <vt:variant>
        <vt:lpwstr/>
      </vt:variant>
      <vt:variant>
        <vt:i4>3604593</vt:i4>
      </vt:variant>
      <vt:variant>
        <vt:i4>594</vt:i4>
      </vt:variant>
      <vt:variant>
        <vt:i4>0</vt:i4>
      </vt:variant>
      <vt:variant>
        <vt:i4>5</vt:i4>
      </vt:variant>
      <vt:variant>
        <vt:lpwstr>http://www.infoshop.org/faq/secA2.html</vt:lpwstr>
      </vt:variant>
      <vt:variant>
        <vt:lpwstr/>
      </vt:variant>
      <vt:variant>
        <vt:i4>3407986</vt:i4>
      </vt:variant>
      <vt:variant>
        <vt:i4>591</vt:i4>
      </vt:variant>
      <vt:variant>
        <vt:i4>0</vt:i4>
      </vt:variant>
      <vt:variant>
        <vt:i4>5</vt:i4>
      </vt:variant>
      <vt:variant>
        <vt:lpwstr>http://www.infoshop.org/faq/secB1.html</vt:lpwstr>
      </vt:variant>
      <vt:variant>
        <vt:lpwstr/>
      </vt:variant>
      <vt:variant>
        <vt:i4>3407986</vt:i4>
      </vt:variant>
      <vt:variant>
        <vt:i4>588</vt:i4>
      </vt:variant>
      <vt:variant>
        <vt:i4>0</vt:i4>
      </vt:variant>
      <vt:variant>
        <vt:i4>5</vt:i4>
      </vt:variant>
      <vt:variant>
        <vt:lpwstr>http://www.infoshop.org/faq/secB1.html</vt:lpwstr>
      </vt:variant>
      <vt:variant>
        <vt:lpwstr/>
      </vt:variant>
      <vt:variant>
        <vt:i4>6684726</vt:i4>
      </vt:variant>
      <vt:variant>
        <vt:i4>585</vt:i4>
      </vt:variant>
      <vt:variant>
        <vt:i4>0</vt:i4>
      </vt:variant>
      <vt:variant>
        <vt:i4>5</vt:i4>
      </vt:variant>
      <vt:variant>
        <vt:lpwstr>http://www.uow.edu.au/arts/sts/bmartin/pubs/90uw/uw07.html</vt:lpwstr>
      </vt:variant>
      <vt:variant>
        <vt:lpwstr/>
      </vt:variant>
      <vt:variant>
        <vt:i4>3604593</vt:i4>
      </vt:variant>
      <vt:variant>
        <vt:i4>582</vt:i4>
      </vt:variant>
      <vt:variant>
        <vt:i4>0</vt:i4>
      </vt:variant>
      <vt:variant>
        <vt:i4>5</vt:i4>
      </vt:variant>
      <vt:variant>
        <vt:lpwstr>http://www.infoshop.org/faq/secA2.html</vt:lpwstr>
      </vt:variant>
      <vt:variant>
        <vt:lpwstr/>
      </vt:variant>
      <vt:variant>
        <vt:i4>3407986</vt:i4>
      </vt:variant>
      <vt:variant>
        <vt:i4>579</vt:i4>
      </vt:variant>
      <vt:variant>
        <vt:i4>0</vt:i4>
      </vt:variant>
      <vt:variant>
        <vt:i4>5</vt:i4>
      </vt:variant>
      <vt:variant>
        <vt:lpwstr>http://www.infoshop.org/faq/secB1.html</vt:lpwstr>
      </vt:variant>
      <vt:variant>
        <vt:lpwstr/>
      </vt:variant>
      <vt:variant>
        <vt:i4>3407986</vt:i4>
      </vt:variant>
      <vt:variant>
        <vt:i4>576</vt:i4>
      </vt:variant>
      <vt:variant>
        <vt:i4>0</vt:i4>
      </vt:variant>
      <vt:variant>
        <vt:i4>5</vt:i4>
      </vt:variant>
      <vt:variant>
        <vt:lpwstr>http://www.infoshop.org/faq/secB1.html</vt:lpwstr>
      </vt:variant>
      <vt:variant>
        <vt:lpwstr/>
      </vt:variant>
      <vt:variant>
        <vt:i4>3604593</vt:i4>
      </vt:variant>
      <vt:variant>
        <vt:i4>573</vt:i4>
      </vt:variant>
      <vt:variant>
        <vt:i4>0</vt:i4>
      </vt:variant>
      <vt:variant>
        <vt:i4>5</vt:i4>
      </vt:variant>
      <vt:variant>
        <vt:lpwstr>http://www.infoshop.org/faq/secA2.html</vt:lpwstr>
      </vt:variant>
      <vt:variant>
        <vt:lpwstr/>
      </vt:variant>
      <vt:variant>
        <vt:i4>3604593</vt:i4>
      </vt:variant>
      <vt:variant>
        <vt:i4>570</vt:i4>
      </vt:variant>
      <vt:variant>
        <vt:i4>0</vt:i4>
      </vt:variant>
      <vt:variant>
        <vt:i4>5</vt:i4>
      </vt:variant>
      <vt:variant>
        <vt:lpwstr>http://www.infoshop.org/faq/secA2.html</vt:lpwstr>
      </vt:variant>
      <vt:variant>
        <vt:lpwstr/>
      </vt:variant>
      <vt:variant>
        <vt:i4>3407986</vt:i4>
      </vt:variant>
      <vt:variant>
        <vt:i4>567</vt:i4>
      </vt:variant>
      <vt:variant>
        <vt:i4>0</vt:i4>
      </vt:variant>
      <vt:variant>
        <vt:i4>5</vt:i4>
      </vt:variant>
      <vt:variant>
        <vt:lpwstr>http://www.infoshop.org/faq/secB1.html</vt:lpwstr>
      </vt:variant>
      <vt:variant>
        <vt:lpwstr/>
      </vt:variant>
      <vt:variant>
        <vt:i4>3407986</vt:i4>
      </vt:variant>
      <vt:variant>
        <vt:i4>564</vt:i4>
      </vt:variant>
      <vt:variant>
        <vt:i4>0</vt:i4>
      </vt:variant>
      <vt:variant>
        <vt:i4>5</vt:i4>
      </vt:variant>
      <vt:variant>
        <vt:lpwstr>http://www.infoshop.org/faq/secB1.html</vt:lpwstr>
      </vt:variant>
      <vt:variant>
        <vt:lpwstr/>
      </vt:variant>
      <vt:variant>
        <vt:i4>3407986</vt:i4>
      </vt:variant>
      <vt:variant>
        <vt:i4>561</vt:i4>
      </vt:variant>
      <vt:variant>
        <vt:i4>0</vt:i4>
      </vt:variant>
      <vt:variant>
        <vt:i4>5</vt:i4>
      </vt:variant>
      <vt:variant>
        <vt:lpwstr>http://www.infoshop.org/faq/secB1.html</vt:lpwstr>
      </vt:variant>
      <vt:variant>
        <vt:lpwstr/>
      </vt:variant>
      <vt:variant>
        <vt:i4>3473530</vt:i4>
      </vt:variant>
      <vt:variant>
        <vt:i4>558</vt:i4>
      </vt:variant>
      <vt:variant>
        <vt:i4>0</vt:i4>
      </vt:variant>
      <vt:variant>
        <vt:i4>5</vt:i4>
      </vt:variant>
      <vt:variant>
        <vt:lpwstr>http://www.infoshop.org/faq/secC9.html</vt:lpwstr>
      </vt:variant>
      <vt:variant>
        <vt:lpwstr/>
      </vt:variant>
      <vt:variant>
        <vt:i4>3473530</vt:i4>
      </vt:variant>
      <vt:variant>
        <vt:i4>555</vt:i4>
      </vt:variant>
      <vt:variant>
        <vt:i4>0</vt:i4>
      </vt:variant>
      <vt:variant>
        <vt:i4>5</vt:i4>
      </vt:variant>
      <vt:variant>
        <vt:lpwstr>http://www.infoshop.org/faq/secC9.html</vt:lpwstr>
      </vt:variant>
      <vt:variant>
        <vt:lpwstr/>
      </vt:variant>
      <vt:variant>
        <vt:i4>3473530</vt:i4>
      </vt:variant>
      <vt:variant>
        <vt:i4>552</vt:i4>
      </vt:variant>
      <vt:variant>
        <vt:i4>0</vt:i4>
      </vt:variant>
      <vt:variant>
        <vt:i4>5</vt:i4>
      </vt:variant>
      <vt:variant>
        <vt:lpwstr>http://www.infoshop.org/faq/secC9.html</vt:lpwstr>
      </vt:variant>
      <vt:variant>
        <vt:lpwstr/>
      </vt:variant>
      <vt:variant>
        <vt:i4>3407991</vt:i4>
      </vt:variant>
      <vt:variant>
        <vt:i4>549</vt:i4>
      </vt:variant>
      <vt:variant>
        <vt:i4>0</vt:i4>
      </vt:variant>
      <vt:variant>
        <vt:i4>5</vt:i4>
      </vt:variant>
      <vt:variant>
        <vt:lpwstr>http://www.infoshop.org/faq/secB4.html</vt:lpwstr>
      </vt:variant>
      <vt:variant>
        <vt:lpwstr/>
      </vt:variant>
      <vt:variant>
        <vt:i4>3407991</vt:i4>
      </vt:variant>
      <vt:variant>
        <vt:i4>546</vt:i4>
      </vt:variant>
      <vt:variant>
        <vt:i4>0</vt:i4>
      </vt:variant>
      <vt:variant>
        <vt:i4>5</vt:i4>
      </vt:variant>
      <vt:variant>
        <vt:lpwstr>http://www.infoshop.org/faq/secB4.html</vt:lpwstr>
      </vt:variant>
      <vt:variant>
        <vt:lpwstr/>
      </vt:variant>
      <vt:variant>
        <vt:i4>3407991</vt:i4>
      </vt:variant>
      <vt:variant>
        <vt:i4>543</vt:i4>
      </vt:variant>
      <vt:variant>
        <vt:i4>0</vt:i4>
      </vt:variant>
      <vt:variant>
        <vt:i4>5</vt:i4>
      </vt:variant>
      <vt:variant>
        <vt:lpwstr>http://www.infoshop.org/faq/secB4.html</vt:lpwstr>
      </vt:variant>
      <vt:variant>
        <vt:lpwstr/>
      </vt:variant>
      <vt:variant>
        <vt:i4>3407986</vt:i4>
      </vt:variant>
      <vt:variant>
        <vt:i4>540</vt:i4>
      </vt:variant>
      <vt:variant>
        <vt:i4>0</vt:i4>
      </vt:variant>
      <vt:variant>
        <vt:i4>5</vt:i4>
      </vt:variant>
      <vt:variant>
        <vt:lpwstr>http://www.infoshop.org/faq/secB1.html</vt:lpwstr>
      </vt:variant>
      <vt:variant>
        <vt:lpwstr/>
      </vt:variant>
      <vt:variant>
        <vt:i4>3407986</vt:i4>
      </vt:variant>
      <vt:variant>
        <vt:i4>537</vt:i4>
      </vt:variant>
      <vt:variant>
        <vt:i4>0</vt:i4>
      </vt:variant>
      <vt:variant>
        <vt:i4>5</vt:i4>
      </vt:variant>
      <vt:variant>
        <vt:lpwstr>http://www.infoshop.org/faq/secB1.html</vt:lpwstr>
      </vt:variant>
      <vt:variant>
        <vt:lpwstr/>
      </vt:variant>
      <vt:variant>
        <vt:i4>3407986</vt:i4>
      </vt:variant>
      <vt:variant>
        <vt:i4>534</vt:i4>
      </vt:variant>
      <vt:variant>
        <vt:i4>0</vt:i4>
      </vt:variant>
      <vt:variant>
        <vt:i4>5</vt:i4>
      </vt:variant>
      <vt:variant>
        <vt:lpwstr>http://www.infoshop.org/faq/secB1.html</vt:lpwstr>
      </vt:variant>
      <vt:variant>
        <vt:lpwstr/>
      </vt:variant>
      <vt:variant>
        <vt:i4>3407986</vt:i4>
      </vt:variant>
      <vt:variant>
        <vt:i4>531</vt:i4>
      </vt:variant>
      <vt:variant>
        <vt:i4>0</vt:i4>
      </vt:variant>
      <vt:variant>
        <vt:i4>5</vt:i4>
      </vt:variant>
      <vt:variant>
        <vt:lpwstr>http://www.infoshop.org/faq/secB1.html</vt:lpwstr>
      </vt:variant>
      <vt:variant>
        <vt:lpwstr/>
      </vt:variant>
      <vt:variant>
        <vt:i4>3407986</vt:i4>
      </vt:variant>
      <vt:variant>
        <vt:i4>528</vt:i4>
      </vt:variant>
      <vt:variant>
        <vt:i4>0</vt:i4>
      </vt:variant>
      <vt:variant>
        <vt:i4>5</vt:i4>
      </vt:variant>
      <vt:variant>
        <vt:lpwstr>http://www.infoshop.org/faq/secB1.html</vt:lpwstr>
      </vt:variant>
      <vt:variant>
        <vt:lpwstr/>
      </vt:variant>
      <vt:variant>
        <vt:i4>3407986</vt:i4>
      </vt:variant>
      <vt:variant>
        <vt:i4>525</vt:i4>
      </vt:variant>
      <vt:variant>
        <vt:i4>0</vt:i4>
      </vt:variant>
      <vt:variant>
        <vt:i4>5</vt:i4>
      </vt:variant>
      <vt:variant>
        <vt:lpwstr>http://www.infoshop.org/faq/secB1.html</vt:lpwstr>
      </vt:variant>
      <vt:variant>
        <vt:lpwstr/>
      </vt:variant>
      <vt:variant>
        <vt:i4>3407986</vt:i4>
      </vt:variant>
      <vt:variant>
        <vt:i4>522</vt:i4>
      </vt:variant>
      <vt:variant>
        <vt:i4>0</vt:i4>
      </vt:variant>
      <vt:variant>
        <vt:i4>5</vt:i4>
      </vt:variant>
      <vt:variant>
        <vt:lpwstr>http://www.infoshop.org/faq/secB1.html</vt:lpwstr>
      </vt:variant>
      <vt:variant>
        <vt:lpwstr/>
      </vt:variant>
      <vt:variant>
        <vt:i4>3407986</vt:i4>
      </vt:variant>
      <vt:variant>
        <vt:i4>519</vt:i4>
      </vt:variant>
      <vt:variant>
        <vt:i4>0</vt:i4>
      </vt:variant>
      <vt:variant>
        <vt:i4>5</vt:i4>
      </vt:variant>
      <vt:variant>
        <vt:lpwstr>http://www.infoshop.org/faq/secB1.html</vt:lpwstr>
      </vt:variant>
      <vt:variant>
        <vt:lpwstr/>
      </vt:variant>
      <vt:variant>
        <vt:i4>3407986</vt:i4>
      </vt:variant>
      <vt:variant>
        <vt:i4>516</vt:i4>
      </vt:variant>
      <vt:variant>
        <vt:i4>0</vt:i4>
      </vt:variant>
      <vt:variant>
        <vt:i4>5</vt:i4>
      </vt:variant>
      <vt:variant>
        <vt:lpwstr>http://www.infoshop.org/faq/secB1.html</vt:lpwstr>
      </vt:variant>
      <vt:variant>
        <vt:lpwstr/>
      </vt:variant>
      <vt:variant>
        <vt:i4>3604593</vt:i4>
      </vt:variant>
      <vt:variant>
        <vt:i4>513</vt:i4>
      </vt:variant>
      <vt:variant>
        <vt:i4>0</vt:i4>
      </vt:variant>
      <vt:variant>
        <vt:i4>5</vt:i4>
      </vt:variant>
      <vt:variant>
        <vt:lpwstr>http://www.infoshop.org/faq/secA2.html</vt:lpwstr>
      </vt:variant>
      <vt:variant>
        <vt:lpwstr/>
      </vt:variant>
      <vt:variant>
        <vt:i4>3604593</vt:i4>
      </vt:variant>
      <vt:variant>
        <vt:i4>510</vt:i4>
      </vt:variant>
      <vt:variant>
        <vt:i4>0</vt:i4>
      </vt:variant>
      <vt:variant>
        <vt:i4>5</vt:i4>
      </vt:variant>
      <vt:variant>
        <vt:lpwstr>http://www.infoshop.org/faq/secA2.html</vt:lpwstr>
      </vt:variant>
      <vt:variant>
        <vt:lpwstr/>
      </vt:variant>
      <vt:variant>
        <vt:i4>3604593</vt:i4>
      </vt:variant>
      <vt:variant>
        <vt:i4>507</vt:i4>
      </vt:variant>
      <vt:variant>
        <vt:i4>0</vt:i4>
      </vt:variant>
      <vt:variant>
        <vt:i4>5</vt:i4>
      </vt:variant>
      <vt:variant>
        <vt:lpwstr>http://www.infoshop.org/faq/secA2.html</vt:lpwstr>
      </vt:variant>
      <vt:variant>
        <vt:lpwstr/>
      </vt:variant>
      <vt:variant>
        <vt:i4>3407986</vt:i4>
      </vt:variant>
      <vt:variant>
        <vt:i4>504</vt:i4>
      </vt:variant>
      <vt:variant>
        <vt:i4>0</vt:i4>
      </vt:variant>
      <vt:variant>
        <vt:i4>5</vt:i4>
      </vt:variant>
      <vt:variant>
        <vt:lpwstr>http://www.infoshop.org/faq/secB1.html</vt:lpwstr>
      </vt:variant>
      <vt:variant>
        <vt:lpwstr/>
      </vt:variant>
      <vt:variant>
        <vt:i4>3604593</vt:i4>
      </vt:variant>
      <vt:variant>
        <vt:i4>501</vt:i4>
      </vt:variant>
      <vt:variant>
        <vt:i4>0</vt:i4>
      </vt:variant>
      <vt:variant>
        <vt:i4>5</vt:i4>
      </vt:variant>
      <vt:variant>
        <vt:lpwstr>http://www.infoshop.org/faq/secA2.html</vt:lpwstr>
      </vt:variant>
      <vt:variant>
        <vt:lpwstr/>
      </vt:variant>
      <vt:variant>
        <vt:i4>3604593</vt:i4>
      </vt:variant>
      <vt:variant>
        <vt:i4>498</vt:i4>
      </vt:variant>
      <vt:variant>
        <vt:i4>0</vt:i4>
      </vt:variant>
      <vt:variant>
        <vt:i4>5</vt:i4>
      </vt:variant>
      <vt:variant>
        <vt:lpwstr>http://www.infoshop.org/faq/secA2.html</vt:lpwstr>
      </vt:variant>
      <vt:variant>
        <vt:lpwstr/>
      </vt:variant>
      <vt:variant>
        <vt:i4>3604593</vt:i4>
      </vt:variant>
      <vt:variant>
        <vt:i4>495</vt:i4>
      </vt:variant>
      <vt:variant>
        <vt:i4>0</vt:i4>
      </vt:variant>
      <vt:variant>
        <vt:i4>5</vt:i4>
      </vt:variant>
      <vt:variant>
        <vt:lpwstr>http://www.infoshop.org/faq/secA2.html</vt:lpwstr>
      </vt:variant>
      <vt:variant>
        <vt:lpwstr/>
      </vt:variant>
      <vt:variant>
        <vt:i4>3604593</vt:i4>
      </vt:variant>
      <vt:variant>
        <vt:i4>492</vt:i4>
      </vt:variant>
      <vt:variant>
        <vt:i4>0</vt:i4>
      </vt:variant>
      <vt:variant>
        <vt:i4>5</vt:i4>
      </vt:variant>
      <vt:variant>
        <vt:lpwstr>http://www.infoshop.org/faq/secA2.html</vt:lpwstr>
      </vt:variant>
      <vt:variant>
        <vt:lpwstr/>
      </vt:variant>
      <vt:variant>
        <vt:i4>3604593</vt:i4>
      </vt:variant>
      <vt:variant>
        <vt:i4>489</vt:i4>
      </vt:variant>
      <vt:variant>
        <vt:i4>0</vt:i4>
      </vt:variant>
      <vt:variant>
        <vt:i4>5</vt:i4>
      </vt:variant>
      <vt:variant>
        <vt:lpwstr>http://www.infoshop.org/faq/secA2.html</vt:lpwstr>
      </vt:variant>
      <vt:variant>
        <vt:lpwstr/>
      </vt:variant>
      <vt:variant>
        <vt:i4>3407986</vt:i4>
      </vt:variant>
      <vt:variant>
        <vt:i4>486</vt:i4>
      </vt:variant>
      <vt:variant>
        <vt:i4>0</vt:i4>
      </vt:variant>
      <vt:variant>
        <vt:i4>5</vt:i4>
      </vt:variant>
      <vt:variant>
        <vt:lpwstr>http://www.infoshop.org/faq/secB1.html</vt:lpwstr>
      </vt:variant>
      <vt:variant>
        <vt:lpwstr/>
      </vt:variant>
      <vt:variant>
        <vt:i4>3604593</vt:i4>
      </vt:variant>
      <vt:variant>
        <vt:i4>483</vt:i4>
      </vt:variant>
      <vt:variant>
        <vt:i4>0</vt:i4>
      </vt:variant>
      <vt:variant>
        <vt:i4>5</vt:i4>
      </vt:variant>
      <vt:variant>
        <vt:lpwstr>http://www.infoshop.org/faq/secA2.html</vt:lpwstr>
      </vt:variant>
      <vt:variant>
        <vt:lpwstr/>
      </vt:variant>
      <vt:variant>
        <vt:i4>3604593</vt:i4>
      </vt:variant>
      <vt:variant>
        <vt:i4>480</vt:i4>
      </vt:variant>
      <vt:variant>
        <vt:i4>0</vt:i4>
      </vt:variant>
      <vt:variant>
        <vt:i4>5</vt:i4>
      </vt:variant>
      <vt:variant>
        <vt:lpwstr>http://www.infoshop.org/faq/secA2.html</vt:lpwstr>
      </vt:variant>
      <vt:variant>
        <vt:lpwstr/>
      </vt:variant>
      <vt:variant>
        <vt:i4>3604593</vt:i4>
      </vt:variant>
      <vt:variant>
        <vt:i4>477</vt:i4>
      </vt:variant>
      <vt:variant>
        <vt:i4>0</vt:i4>
      </vt:variant>
      <vt:variant>
        <vt:i4>5</vt:i4>
      </vt:variant>
      <vt:variant>
        <vt:lpwstr>http://www.infoshop.org/faq/secA2.html</vt:lpwstr>
      </vt:variant>
      <vt:variant>
        <vt:lpwstr/>
      </vt:variant>
      <vt:variant>
        <vt:i4>3604593</vt:i4>
      </vt:variant>
      <vt:variant>
        <vt:i4>474</vt:i4>
      </vt:variant>
      <vt:variant>
        <vt:i4>0</vt:i4>
      </vt:variant>
      <vt:variant>
        <vt:i4>5</vt:i4>
      </vt:variant>
      <vt:variant>
        <vt:lpwstr>http://www.infoshop.org/faq/secA2.html</vt:lpwstr>
      </vt:variant>
      <vt:variant>
        <vt:lpwstr/>
      </vt:variant>
      <vt:variant>
        <vt:i4>3604593</vt:i4>
      </vt:variant>
      <vt:variant>
        <vt:i4>471</vt:i4>
      </vt:variant>
      <vt:variant>
        <vt:i4>0</vt:i4>
      </vt:variant>
      <vt:variant>
        <vt:i4>5</vt:i4>
      </vt:variant>
      <vt:variant>
        <vt:lpwstr>http://www.infoshop.org/faq/secA2.html</vt:lpwstr>
      </vt:variant>
      <vt:variant>
        <vt:lpwstr/>
      </vt:variant>
      <vt:variant>
        <vt:i4>3604593</vt:i4>
      </vt:variant>
      <vt:variant>
        <vt:i4>468</vt:i4>
      </vt:variant>
      <vt:variant>
        <vt:i4>0</vt:i4>
      </vt:variant>
      <vt:variant>
        <vt:i4>5</vt:i4>
      </vt:variant>
      <vt:variant>
        <vt:lpwstr>http://www.infoshop.org/faq/secA2.html</vt:lpwstr>
      </vt:variant>
      <vt:variant>
        <vt:lpwstr/>
      </vt:variant>
      <vt:variant>
        <vt:i4>3407986</vt:i4>
      </vt:variant>
      <vt:variant>
        <vt:i4>465</vt:i4>
      </vt:variant>
      <vt:variant>
        <vt:i4>0</vt:i4>
      </vt:variant>
      <vt:variant>
        <vt:i4>5</vt:i4>
      </vt:variant>
      <vt:variant>
        <vt:lpwstr>http://www.infoshop.org/faq/secB1.html</vt:lpwstr>
      </vt:variant>
      <vt:variant>
        <vt:lpwstr/>
      </vt:variant>
      <vt:variant>
        <vt:i4>6684726</vt:i4>
      </vt:variant>
      <vt:variant>
        <vt:i4>462</vt:i4>
      </vt:variant>
      <vt:variant>
        <vt:i4>0</vt:i4>
      </vt:variant>
      <vt:variant>
        <vt:i4>5</vt:i4>
      </vt:variant>
      <vt:variant>
        <vt:lpwstr>http://www.uow.edu.au/arts/sts/bmartin/pubs/90uw/uw07.html</vt:lpwstr>
      </vt:variant>
      <vt:variant>
        <vt:lpwstr/>
      </vt:variant>
      <vt:variant>
        <vt:i4>2162789</vt:i4>
      </vt:variant>
      <vt:variant>
        <vt:i4>459</vt:i4>
      </vt:variant>
      <vt:variant>
        <vt:i4>0</vt:i4>
      </vt:variant>
      <vt:variant>
        <vt:i4>5</vt:i4>
      </vt:variant>
      <vt:variant>
        <vt:lpwstr>http://www.geocities.com/CapitolHill/1931/secAint.html</vt:lpwstr>
      </vt:variant>
      <vt:variant>
        <vt:lpwstr/>
      </vt:variant>
      <vt:variant>
        <vt:i4>1048626</vt:i4>
      </vt:variant>
      <vt:variant>
        <vt:i4>452</vt:i4>
      </vt:variant>
      <vt:variant>
        <vt:i4>0</vt:i4>
      </vt:variant>
      <vt:variant>
        <vt:i4>5</vt:i4>
      </vt:variant>
      <vt:variant>
        <vt:lpwstr/>
      </vt:variant>
      <vt:variant>
        <vt:lpwstr>_Toc141700241</vt:lpwstr>
      </vt:variant>
      <vt:variant>
        <vt:i4>1048626</vt:i4>
      </vt:variant>
      <vt:variant>
        <vt:i4>446</vt:i4>
      </vt:variant>
      <vt:variant>
        <vt:i4>0</vt:i4>
      </vt:variant>
      <vt:variant>
        <vt:i4>5</vt:i4>
      </vt:variant>
      <vt:variant>
        <vt:lpwstr/>
      </vt:variant>
      <vt:variant>
        <vt:lpwstr>_Toc141700240</vt:lpwstr>
      </vt:variant>
      <vt:variant>
        <vt:i4>1507378</vt:i4>
      </vt:variant>
      <vt:variant>
        <vt:i4>440</vt:i4>
      </vt:variant>
      <vt:variant>
        <vt:i4>0</vt:i4>
      </vt:variant>
      <vt:variant>
        <vt:i4>5</vt:i4>
      </vt:variant>
      <vt:variant>
        <vt:lpwstr/>
      </vt:variant>
      <vt:variant>
        <vt:lpwstr>_Toc141700239</vt:lpwstr>
      </vt:variant>
      <vt:variant>
        <vt:i4>1507378</vt:i4>
      </vt:variant>
      <vt:variant>
        <vt:i4>434</vt:i4>
      </vt:variant>
      <vt:variant>
        <vt:i4>0</vt:i4>
      </vt:variant>
      <vt:variant>
        <vt:i4>5</vt:i4>
      </vt:variant>
      <vt:variant>
        <vt:lpwstr/>
      </vt:variant>
      <vt:variant>
        <vt:lpwstr>_Toc141700238</vt:lpwstr>
      </vt:variant>
      <vt:variant>
        <vt:i4>1507378</vt:i4>
      </vt:variant>
      <vt:variant>
        <vt:i4>428</vt:i4>
      </vt:variant>
      <vt:variant>
        <vt:i4>0</vt:i4>
      </vt:variant>
      <vt:variant>
        <vt:i4>5</vt:i4>
      </vt:variant>
      <vt:variant>
        <vt:lpwstr/>
      </vt:variant>
      <vt:variant>
        <vt:lpwstr>_Toc141700237</vt:lpwstr>
      </vt:variant>
      <vt:variant>
        <vt:i4>1507378</vt:i4>
      </vt:variant>
      <vt:variant>
        <vt:i4>422</vt:i4>
      </vt:variant>
      <vt:variant>
        <vt:i4>0</vt:i4>
      </vt:variant>
      <vt:variant>
        <vt:i4>5</vt:i4>
      </vt:variant>
      <vt:variant>
        <vt:lpwstr/>
      </vt:variant>
      <vt:variant>
        <vt:lpwstr>_Toc141700236</vt:lpwstr>
      </vt:variant>
      <vt:variant>
        <vt:i4>1507378</vt:i4>
      </vt:variant>
      <vt:variant>
        <vt:i4>416</vt:i4>
      </vt:variant>
      <vt:variant>
        <vt:i4>0</vt:i4>
      </vt:variant>
      <vt:variant>
        <vt:i4>5</vt:i4>
      </vt:variant>
      <vt:variant>
        <vt:lpwstr/>
      </vt:variant>
      <vt:variant>
        <vt:lpwstr>_Toc141700235</vt:lpwstr>
      </vt:variant>
      <vt:variant>
        <vt:i4>1507378</vt:i4>
      </vt:variant>
      <vt:variant>
        <vt:i4>410</vt:i4>
      </vt:variant>
      <vt:variant>
        <vt:i4>0</vt:i4>
      </vt:variant>
      <vt:variant>
        <vt:i4>5</vt:i4>
      </vt:variant>
      <vt:variant>
        <vt:lpwstr/>
      </vt:variant>
      <vt:variant>
        <vt:lpwstr>_Toc141700234</vt:lpwstr>
      </vt:variant>
      <vt:variant>
        <vt:i4>1507378</vt:i4>
      </vt:variant>
      <vt:variant>
        <vt:i4>404</vt:i4>
      </vt:variant>
      <vt:variant>
        <vt:i4>0</vt:i4>
      </vt:variant>
      <vt:variant>
        <vt:i4>5</vt:i4>
      </vt:variant>
      <vt:variant>
        <vt:lpwstr/>
      </vt:variant>
      <vt:variant>
        <vt:lpwstr>_Toc141700233</vt:lpwstr>
      </vt:variant>
      <vt:variant>
        <vt:i4>1507378</vt:i4>
      </vt:variant>
      <vt:variant>
        <vt:i4>398</vt:i4>
      </vt:variant>
      <vt:variant>
        <vt:i4>0</vt:i4>
      </vt:variant>
      <vt:variant>
        <vt:i4>5</vt:i4>
      </vt:variant>
      <vt:variant>
        <vt:lpwstr/>
      </vt:variant>
      <vt:variant>
        <vt:lpwstr>_Toc141700232</vt:lpwstr>
      </vt:variant>
      <vt:variant>
        <vt:i4>1507378</vt:i4>
      </vt:variant>
      <vt:variant>
        <vt:i4>392</vt:i4>
      </vt:variant>
      <vt:variant>
        <vt:i4>0</vt:i4>
      </vt:variant>
      <vt:variant>
        <vt:i4>5</vt:i4>
      </vt:variant>
      <vt:variant>
        <vt:lpwstr/>
      </vt:variant>
      <vt:variant>
        <vt:lpwstr>_Toc141700231</vt:lpwstr>
      </vt:variant>
      <vt:variant>
        <vt:i4>1507378</vt:i4>
      </vt:variant>
      <vt:variant>
        <vt:i4>386</vt:i4>
      </vt:variant>
      <vt:variant>
        <vt:i4>0</vt:i4>
      </vt:variant>
      <vt:variant>
        <vt:i4>5</vt:i4>
      </vt:variant>
      <vt:variant>
        <vt:lpwstr/>
      </vt:variant>
      <vt:variant>
        <vt:lpwstr>_Toc141700230</vt:lpwstr>
      </vt:variant>
      <vt:variant>
        <vt:i4>1441842</vt:i4>
      </vt:variant>
      <vt:variant>
        <vt:i4>380</vt:i4>
      </vt:variant>
      <vt:variant>
        <vt:i4>0</vt:i4>
      </vt:variant>
      <vt:variant>
        <vt:i4>5</vt:i4>
      </vt:variant>
      <vt:variant>
        <vt:lpwstr/>
      </vt:variant>
      <vt:variant>
        <vt:lpwstr>_Toc141700229</vt:lpwstr>
      </vt:variant>
      <vt:variant>
        <vt:i4>1441842</vt:i4>
      </vt:variant>
      <vt:variant>
        <vt:i4>374</vt:i4>
      </vt:variant>
      <vt:variant>
        <vt:i4>0</vt:i4>
      </vt:variant>
      <vt:variant>
        <vt:i4>5</vt:i4>
      </vt:variant>
      <vt:variant>
        <vt:lpwstr/>
      </vt:variant>
      <vt:variant>
        <vt:lpwstr>_Toc141700228</vt:lpwstr>
      </vt:variant>
      <vt:variant>
        <vt:i4>1441842</vt:i4>
      </vt:variant>
      <vt:variant>
        <vt:i4>368</vt:i4>
      </vt:variant>
      <vt:variant>
        <vt:i4>0</vt:i4>
      </vt:variant>
      <vt:variant>
        <vt:i4>5</vt:i4>
      </vt:variant>
      <vt:variant>
        <vt:lpwstr/>
      </vt:variant>
      <vt:variant>
        <vt:lpwstr>_Toc141700227</vt:lpwstr>
      </vt:variant>
      <vt:variant>
        <vt:i4>1441842</vt:i4>
      </vt:variant>
      <vt:variant>
        <vt:i4>362</vt:i4>
      </vt:variant>
      <vt:variant>
        <vt:i4>0</vt:i4>
      </vt:variant>
      <vt:variant>
        <vt:i4>5</vt:i4>
      </vt:variant>
      <vt:variant>
        <vt:lpwstr/>
      </vt:variant>
      <vt:variant>
        <vt:lpwstr>_Toc141700226</vt:lpwstr>
      </vt:variant>
      <vt:variant>
        <vt:i4>1441842</vt:i4>
      </vt:variant>
      <vt:variant>
        <vt:i4>356</vt:i4>
      </vt:variant>
      <vt:variant>
        <vt:i4>0</vt:i4>
      </vt:variant>
      <vt:variant>
        <vt:i4>5</vt:i4>
      </vt:variant>
      <vt:variant>
        <vt:lpwstr/>
      </vt:variant>
      <vt:variant>
        <vt:lpwstr>_Toc141700225</vt:lpwstr>
      </vt:variant>
      <vt:variant>
        <vt:i4>1441842</vt:i4>
      </vt:variant>
      <vt:variant>
        <vt:i4>350</vt:i4>
      </vt:variant>
      <vt:variant>
        <vt:i4>0</vt:i4>
      </vt:variant>
      <vt:variant>
        <vt:i4>5</vt:i4>
      </vt:variant>
      <vt:variant>
        <vt:lpwstr/>
      </vt:variant>
      <vt:variant>
        <vt:lpwstr>_Toc141700224</vt:lpwstr>
      </vt:variant>
      <vt:variant>
        <vt:i4>1441842</vt:i4>
      </vt:variant>
      <vt:variant>
        <vt:i4>344</vt:i4>
      </vt:variant>
      <vt:variant>
        <vt:i4>0</vt:i4>
      </vt:variant>
      <vt:variant>
        <vt:i4>5</vt:i4>
      </vt:variant>
      <vt:variant>
        <vt:lpwstr/>
      </vt:variant>
      <vt:variant>
        <vt:lpwstr>_Toc141700223</vt:lpwstr>
      </vt:variant>
      <vt:variant>
        <vt:i4>1441842</vt:i4>
      </vt:variant>
      <vt:variant>
        <vt:i4>338</vt:i4>
      </vt:variant>
      <vt:variant>
        <vt:i4>0</vt:i4>
      </vt:variant>
      <vt:variant>
        <vt:i4>5</vt:i4>
      </vt:variant>
      <vt:variant>
        <vt:lpwstr/>
      </vt:variant>
      <vt:variant>
        <vt:lpwstr>_Toc141700222</vt:lpwstr>
      </vt:variant>
      <vt:variant>
        <vt:i4>1441842</vt:i4>
      </vt:variant>
      <vt:variant>
        <vt:i4>332</vt:i4>
      </vt:variant>
      <vt:variant>
        <vt:i4>0</vt:i4>
      </vt:variant>
      <vt:variant>
        <vt:i4>5</vt:i4>
      </vt:variant>
      <vt:variant>
        <vt:lpwstr/>
      </vt:variant>
      <vt:variant>
        <vt:lpwstr>_Toc141700221</vt:lpwstr>
      </vt:variant>
      <vt:variant>
        <vt:i4>1441842</vt:i4>
      </vt:variant>
      <vt:variant>
        <vt:i4>326</vt:i4>
      </vt:variant>
      <vt:variant>
        <vt:i4>0</vt:i4>
      </vt:variant>
      <vt:variant>
        <vt:i4>5</vt:i4>
      </vt:variant>
      <vt:variant>
        <vt:lpwstr/>
      </vt:variant>
      <vt:variant>
        <vt:lpwstr>_Toc141700220</vt:lpwstr>
      </vt:variant>
      <vt:variant>
        <vt:i4>1376306</vt:i4>
      </vt:variant>
      <vt:variant>
        <vt:i4>320</vt:i4>
      </vt:variant>
      <vt:variant>
        <vt:i4>0</vt:i4>
      </vt:variant>
      <vt:variant>
        <vt:i4>5</vt:i4>
      </vt:variant>
      <vt:variant>
        <vt:lpwstr/>
      </vt:variant>
      <vt:variant>
        <vt:lpwstr>_Toc141700219</vt:lpwstr>
      </vt:variant>
      <vt:variant>
        <vt:i4>1376306</vt:i4>
      </vt:variant>
      <vt:variant>
        <vt:i4>314</vt:i4>
      </vt:variant>
      <vt:variant>
        <vt:i4>0</vt:i4>
      </vt:variant>
      <vt:variant>
        <vt:i4>5</vt:i4>
      </vt:variant>
      <vt:variant>
        <vt:lpwstr/>
      </vt:variant>
      <vt:variant>
        <vt:lpwstr>_Toc141700218</vt:lpwstr>
      </vt:variant>
      <vt:variant>
        <vt:i4>1376306</vt:i4>
      </vt:variant>
      <vt:variant>
        <vt:i4>308</vt:i4>
      </vt:variant>
      <vt:variant>
        <vt:i4>0</vt:i4>
      </vt:variant>
      <vt:variant>
        <vt:i4>5</vt:i4>
      </vt:variant>
      <vt:variant>
        <vt:lpwstr/>
      </vt:variant>
      <vt:variant>
        <vt:lpwstr>_Toc141700217</vt:lpwstr>
      </vt:variant>
      <vt:variant>
        <vt:i4>1376306</vt:i4>
      </vt:variant>
      <vt:variant>
        <vt:i4>302</vt:i4>
      </vt:variant>
      <vt:variant>
        <vt:i4>0</vt:i4>
      </vt:variant>
      <vt:variant>
        <vt:i4>5</vt:i4>
      </vt:variant>
      <vt:variant>
        <vt:lpwstr/>
      </vt:variant>
      <vt:variant>
        <vt:lpwstr>_Toc141700216</vt:lpwstr>
      </vt:variant>
      <vt:variant>
        <vt:i4>1376306</vt:i4>
      </vt:variant>
      <vt:variant>
        <vt:i4>296</vt:i4>
      </vt:variant>
      <vt:variant>
        <vt:i4>0</vt:i4>
      </vt:variant>
      <vt:variant>
        <vt:i4>5</vt:i4>
      </vt:variant>
      <vt:variant>
        <vt:lpwstr/>
      </vt:variant>
      <vt:variant>
        <vt:lpwstr>_Toc141700215</vt:lpwstr>
      </vt:variant>
      <vt:variant>
        <vt:i4>1376306</vt:i4>
      </vt:variant>
      <vt:variant>
        <vt:i4>290</vt:i4>
      </vt:variant>
      <vt:variant>
        <vt:i4>0</vt:i4>
      </vt:variant>
      <vt:variant>
        <vt:i4>5</vt:i4>
      </vt:variant>
      <vt:variant>
        <vt:lpwstr/>
      </vt:variant>
      <vt:variant>
        <vt:lpwstr>_Toc141700214</vt:lpwstr>
      </vt:variant>
      <vt:variant>
        <vt:i4>1376306</vt:i4>
      </vt:variant>
      <vt:variant>
        <vt:i4>284</vt:i4>
      </vt:variant>
      <vt:variant>
        <vt:i4>0</vt:i4>
      </vt:variant>
      <vt:variant>
        <vt:i4>5</vt:i4>
      </vt:variant>
      <vt:variant>
        <vt:lpwstr/>
      </vt:variant>
      <vt:variant>
        <vt:lpwstr>_Toc141700213</vt:lpwstr>
      </vt:variant>
      <vt:variant>
        <vt:i4>1376306</vt:i4>
      </vt:variant>
      <vt:variant>
        <vt:i4>278</vt:i4>
      </vt:variant>
      <vt:variant>
        <vt:i4>0</vt:i4>
      </vt:variant>
      <vt:variant>
        <vt:i4>5</vt:i4>
      </vt:variant>
      <vt:variant>
        <vt:lpwstr/>
      </vt:variant>
      <vt:variant>
        <vt:lpwstr>_Toc141700212</vt:lpwstr>
      </vt:variant>
      <vt:variant>
        <vt:i4>1376306</vt:i4>
      </vt:variant>
      <vt:variant>
        <vt:i4>272</vt:i4>
      </vt:variant>
      <vt:variant>
        <vt:i4>0</vt:i4>
      </vt:variant>
      <vt:variant>
        <vt:i4>5</vt:i4>
      </vt:variant>
      <vt:variant>
        <vt:lpwstr/>
      </vt:variant>
      <vt:variant>
        <vt:lpwstr>_Toc141700211</vt:lpwstr>
      </vt:variant>
      <vt:variant>
        <vt:i4>1376306</vt:i4>
      </vt:variant>
      <vt:variant>
        <vt:i4>266</vt:i4>
      </vt:variant>
      <vt:variant>
        <vt:i4>0</vt:i4>
      </vt:variant>
      <vt:variant>
        <vt:i4>5</vt:i4>
      </vt:variant>
      <vt:variant>
        <vt:lpwstr/>
      </vt:variant>
      <vt:variant>
        <vt:lpwstr>_Toc141700210</vt:lpwstr>
      </vt:variant>
      <vt:variant>
        <vt:i4>1310770</vt:i4>
      </vt:variant>
      <vt:variant>
        <vt:i4>260</vt:i4>
      </vt:variant>
      <vt:variant>
        <vt:i4>0</vt:i4>
      </vt:variant>
      <vt:variant>
        <vt:i4>5</vt:i4>
      </vt:variant>
      <vt:variant>
        <vt:lpwstr/>
      </vt:variant>
      <vt:variant>
        <vt:lpwstr>_Toc141700209</vt:lpwstr>
      </vt:variant>
      <vt:variant>
        <vt:i4>1310770</vt:i4>
      </vt:variant>
      <vt:variant>
        <vt:i4>254</vt:i4>
      </vt:variant>
      <vt:variant>
        <vt:i4>0</vt:i4>
      </vt:variant>
      <vt:variant>
        <vt:i4>5</vt:i4>
      </vt:variant>
      <vt:variant>
        <vt:lpwstr/>
      </vt:variant>
      <vt:variant>
        <vt:lpwstr>_Toc141700208</vt:lpwstr>
      </vt:variant>
      <vt:variant>
        <vt:i4>1310770</vt:i4>
      </vt:variant>
      <vt:variant>
        <vt:i4>248</vt:i4>
      </vt:variant>
      <vt:variant>
        <vt:i4>0</vt:i4>
      </vt:variant>
      <vt:variant>
        <vt:i4>5</vt:i4>
      </vt:variant>
      <vt:variant>
        <vt:lpwstr/>
      </vt:variant>
      <vt:variant>
        <vt:lpwstr>_Toc141700207</vt:lpwstr>
      </vt:variant>
      <vt:variant>
        <vt:i4>1310770</vt:i4>
      </vt:variant>
      <vt:variant>
        <vt:i4>242</vt:i4>
      </vt:variant>
      <vt:variant>
        <vt:i4>0</vt:i4>
      </vt:variant>
      <vt:variant>
        <vt:i4>5</vt:i4>
      </vt:variant>
      <vt:variant>
        <vt:lpwstr/>
      </vt:variant>
      <vt:variant>
        <vt:lpwstr>_Toc141700206</vt:lpwstr>
      </vt:variant>
      <vt:variant>
        <vt:i4>1310770</vt:i4>
      </vt:variant>
      <vt:variant>
        <vt:i4>236</vt:i4>
      </vt:variant>
      <vt:variant>
        <vt:i4>0</vt:i4>
      </vt:variant>
      <vt:variant>
        <vt:i4>5</vt:i4>
      </vt:variant>
      <vt:variant>
        <vt:lpwstr/>
      </vt:variant>
      <vt:variant>
        <vt:lpwstr>_Toc141700205</vt:lpwstr>
      </vt:variant>
      <vt:variant>
        <vt:i4>1310770</vt:i4>
      </vt:variant>
      <vt:variant>
        <vt:i4>230</vt:i4>
      </vt:variant>
      <vt:variant>
        <vt:i4>0</vt:i4>
      </vt:variant>
      <vt:variant>
        <vt:i4>5</vt:i4>
      </vt:variant>
      <vt:variant>
        <vt:lpwstr/>
      </vt:variant>
      <vt:variant>
        <vt:lpwstr>_Toc141700204</vt:lpwstr>
      </vt:variant>
      <vt:variant>
        <vt:i4>1310770</vt:i4>
      </vt:variant>
      <vt:variant>
        <vt:i4>224</vt:i4>
      </vt:variant>
      <vt:variant>
        <vt:i4>0</vt:i4>
      </vt:variant>
      <vt:variant>
        <vt:i4>5</vt:i4>
      </vt:variant>
      <vt:variant>
        <vt:lpwstr/>
      </vt:variant>
      <vt:variant>
        <vt:lpwstr>_Toc141700203</vt:lpwstr>
      </vt:variant>
      <vt:variant>
        <vt:i4>1310770</vt:i4>
      </vt:variant>
      <vt:variant>
        <vt:i4>218</vt:i4>
      </vt:variant>
      <vt:variant>
        <vt:i4>0</vt:i4>
      </vt:variant>
      <vt:variant>
        <vt:i4>5</vt:i4>
      </vt:variant>
      <vt:variant>
        <vt:lpwstr/>
      </vt:variant>
      <vt:variant>
        <vt:lpwstr>_Toc141700202</vt:lpwstr>
      </vt:variant>
      <vt:variant>
        <vt:i4>1310770</vt:i4>
      </vt:variant>
      <vt:variant>
        <vt:i4>212</vt:i4>
      </vt:variant>
      <vt:variant>
        <vt:i4>0</vt:i4>
      </vt:variant>
      <vt:variant>
        <vt:i4>5</vt:i4>
      </vt:variant>
      <vt:variant>
        <vt:lpwstr/>
      </vt:variant>
      <vt:variant>
        <vt:lpwstr>_Toc141700201</vt:lpwstr>
      </vt:variant>
      <vt:variant>
        <vt:i4>1310770</vt:i4>
      </vt:variant>
      <vt:variant>
        <vt:i4>206</vt:i4>
      </vt:variant>
      <vt:variant>
        <vt:i4>0</vt:i4>
      </vt:variant>
      <vt:variant>
        <vt:i4>5</vt:i4>
      </vt:variant>
      <vt:variant>
        <vt:lpwstr/>
      </vt:variant>
      <vt:variant>
        <vt:lpwstr>_Toc141700200</vt:lpwstr>
      </vt:variant>
      <vt:variant>
        <vt:i4>1900593</vt:i4>
      </vt:variant>
      <vt:variant>
        <vt:i4>200</vt:i4>
      </vt:variant>
      <vt:variant>
        <vt:i4>0</vt:i4>
      </vt:variant>
      <vt:variant>
        <vt:i4>5</vt:i4>
      </vt:variant>
      <vt:variant>
        <vt:lpwstr/>
      </vt:variant>
      <vt:variant>
        <vt:lpwstr>_Toc141700199</vt:lpwstr>
      </vt:variant>
      <vt:variant>
        <vt:i4>1900593</vt:i4>
      </vt:variant>
      <vt:variant>
        <vt:i4>194</vt:i4>
      </vt:variant>
      <vt:variant>
        <vt:i4>0</vt:i4>
      </vt:variant>
      <vt:variant>
        <vt:i4>5</vt:i4>
      </vt:variant>
      <vt:variant>
        <vt:lpwstr/>
      </vt:variant>
      <vt:variant>
        <vt:lpwstr>_Toc141700198</vt:lpwstr>
      </vt:variant>
      <vt:variant>
        <vt:i4>1900593</vt:i4>
      </vt:variant>
      <vt:variant>
        <vt:i4>188</vt:i4>
      </vt:variant>
      <vt:variant>
        <vt:i4>0</vt:i4>
      </vt:variant>
      <vt:variant>
        <vt:i4>5</vt:i4>
      </vt:variant>
      <vt:variant>
        <vt:lpwstr/>
      </vt:variant>
      <vt:variant>
        <vt:lpwstr>_Toc141700197</vt:lpwstr>
      </vt:variant>
      <vt:variant>
        <vt:i4>1900593</vt:i4>
      </vt:variant>
      <vt:variant>
        <vt:i4>182</vt:i4>
      </vt:variant>
      <vt:variant>
        <vt:i4>0</vt:i4>
      </vt:variant>
      <vt:variant>
        <vt:i4>5</vt:i4>
      </vt:variant>
      <vt:variant>
        <vt:lpwstr/>
      </vt:variant>
      <vt:variant>
        <vt:lpwstr>_Toc141700196</vt:lpwstr>
      </vt:variant>
      <vt:variant>
        <vt:i4>1900593</vt:i4>
      </vt:variant>
      <vt:variant>
        <vt:i4>176</vt:i4>
      </vt:variant>
      <vt:variant>
        <vt:i4>0</vt:i4>
      </vt:variant>
      <vt:variant>
        <vt:i4>5</vt:i4>
      </vt:variant>
      <vt:variant>
        <vt:lpwstr/>
      </vt:variant>
      <vt:variant>
        <vt:lpwstr>_Toc141700195</vt:lpwstr>
      </vt:variant>
      <vt:variant>
        <vt:i4>1900593</vt:i4>
      </vt:variant>
      <vt:variant>
        <vt:i4>170</vt:i4>
      </vt:variant>
      <vt:variant>
        <vt:i4>0</vt:i4>
      </vt:variant>
      <vt:variant>
        <vt:i4>5</vt:i4>
      </vt:variant>
      <vt:variant>
        <vt:lpwstr/>
      </vt:variant>
      <vt:variant>
        <vt:lpwstr>_Toc141700194</vt:lpwstr>
      </vt:variant>
      <vt:variant>
        <vt:i4>1900593</vt:i4>
      </vt:variant>
      <vt:variant>
        <vt:i4>164</vt:i4>
      </vt:variant>
      <vt:variant>
        <vt:i4>0</vt:i4>
      </vt:variant>
      <vt:variant>
        <vt:i4>5</vt:i4>
      </vt:variant>
      <vt:variant>
        <vt:lpwstr/>
      </vt:variant>
      <vt:variant>
        <vt:lpwstr>_Toc141700193</vt:lpwstr>
      </vt:variant>
      <vt:variant>
        <vt:i4>1900593</vt:i4>
      </vt:variant>
      <vt:variant>
        <vt:i4>158</vt:i4>
      </vt:variant>
      <vt:variant>
        <vt:i4>0</vt:i4>
      </vt:variant>
      <vt:variant>
        <vt:i4>5</vt:i4>
      </vt:variant>
      <vt:variant>
        <vt:lpwstr/>
      </vt:variant>
      <vt:variant>
        <vt:lpwstr>_Toc141700192</vt:lpwstr>
      </vt:variant>
      <vt:variant>
        <vt:i4>1900593</vt:i4>
      </vt:variant>
      <vt:variant>
        <vt:i4>152</vt:i4>
      </vt:variant>
      <vt:variant>
        <vt:i4>0</vt:i4>
      </vt:variant>
      <vt:variant>
        <vt:i4>5</vt:i4>
      </vt:variant>
      <vt:variant>
        <vt:lpwstr/>
      </vt:variant>
      <vt:variant>
        <vt:lpwstr>_Toc141700191</vt:lpwstr>
      </vt:variant>
      <vt:variant>
        <vt:i4>1900593</vt:i4>
      </vt:variant>
      <vt:variant>
        <vt:i4>146</vt:i4>
      </vt:variant>
      <vt:variant>
        <vt:i4>0</vt:i4>
      </vt:variant>
      <vt:variant>
        <vt:i4>5</vt:i4>
      </vt:variant>
      <vt:variant>
        <vt:lpwstr/>
      </vt:variant>
      <vt:variant>
        <vt:lpwstr>_Toc141700190</vt:lpwstr>
      </vt:variant>
      <vt:variant>
        <vt:i4>1835057</vt:i4>
      </vt:variant>
      <vt:variant>
        <vt:i4>140</vt:i4>
      </vt:variant>
      <vt:variant>
        <vt:i4>0</vt:i4>
      </vt:variant>
      <vt:variant>
        <vt:i4>5</vt:i4>
      </vt:variant>
      <vt:variant>
        <vt:lpwstr/>
      </vt:variant>
      <vt:variant>
        <vt:lpwstr>_Toc141700189</vt:lpwstr>
      </vt:variant>
      <vt:variant>
        <vt:i4>1835057</vt:i4>
      </vt:variant>
      <vt:variant>
        <vt:i4>134</vt:i4>
      </vt:variant>
      <vt:variant>
        <vt:i4>0</vt:i4>
      </vt:variant>
      <vt:variant>
        <vt:i4>5</vt:i4>
      </vt:variant>
      <vt:variant>
        <vt:lpwstr/>
      </vt:variant>
      <vt:variant>
        <vt:lpwstr>_Toc141700188</vt:lpwstr>
      </vt:variant>
      <vt:variant>
        <vt:i4>1835057</vt:i4>
      </vt:variant>
      <vt:variant>
        <vt:i4>128</vt:i4>
      </vt:variant>
      <vt:variant>
        <vt:i4>0</vt:i4>
      </vt:variant>
      <vt:variant>
        <vt:i4>5</vt:i4>
      </vt:variant>
      <vt:variant>
        <vt:lpwstr/>
      </vt:variant>
      <vt:variant>
        <vt:lpwstr>_Toc141700187</vt:lpwstr>
      </vt:variant>
      <vt:variant>
        <vt:i4>1835057</vt:i4>
      </vt:variant>
      <vt:variant>
        <vt:i4>122</vt:i4>
      </vt:variant>
      <vt:variant>
        <vt:i4>0</vt:i4>
      </vt:variant>
      <vt:variant>
        <vt:i4>5</vt:i4>
      </vt:variant>
      <vt:variant>
        <vt:lpwstr/>
      </vt:variant>
      <vt:variant>
        <vt:lpwstr>_Toc141700186</vt:lpwstr>
      </vt:variant>
      <vt:variant>
        <vt:i4>1835057</vt:i4>
      </vt:variant>
      <vt:variant>
        <vt:i4>116</vt:i4>
      </vt:variant>
      <vt:variant>
        <vt:i4>0</vt:i4>
      </vt:variant>
      <vt:variant>
        <vt:i4>5</vt:i4>
      </vt:variant>
      <vt:variant>
        <vt:lpwstr/>
      </vt:variant>
      <vt:variant>
        <vt:lpwstr>_Toc141700185</vt:lpwstr>
      </vt:variant>
      <vt:variant>
        <vt:i4>1835057</vt:i4>
      </vt:variant>
      <vt:variant>
        <vt:i4>110</vt:i4>
      </vt:variant>
      <vt:variant>
        <vt:i4>0</vt:i4>
      </vt:variant>
      <vt:variant>
        <vt:i4>5</vt:i4>
      </vt:variant>
      <vt:variant>
        <vt:lpwstr/>
      </vt:variant>
      <vt:variant>
        <vt:lpwstr>_Toc141700184</vt:lpwstr>
      </vt:variant>
      <vt:variant>
        <vt:i4>1835057</vt:i4>
      </vt:variant>
      <vt:variant>
        <vt:i4>104</vt:i4>
      </vt:variant>
      <vt:variant>
        <vt:i4>0</vt:i4>
      </vt:variant>
      <vt:variant>
        <vt:i4>5</vt:i4>
      </vt:variant>
      <vt:variant>
        <vt:lpwstr/>
      </vt:variant>
      <vt:variant>
        <vt:lpwstr>_Toc141700183</vt:lpwstr>
      </vt:variant>
      <vt:variant>
        <vt:i4>1835057</vt:i4>
      </vt:variant>
      <vt:variant>
        <vt:i4>98</vt:i4>
      </vt:variant>
      <vt:variant>
        <vt:i4>0</vt:i4>
      </vt:variant>
      <vt:variant>
        <vt:i4>5</vt:i4>
      </vt:variant>
      <vt:variant>
        <vt:lpwstr/>
      </vt:variant>
      <vt:variant>
        <vt:lpwstr>_Toc141700182</vt:lpwstr>
      </vt:variant>
      <vt:variant>
        <vt:i4>1835057</vt:i4>
      </vt:variant>
      <vt:variant>
        <vt:i4>92</vt:i4>
      </vt:variant>
      <vt:variant>
        <vt:i4>0</vt:i4>
      </vt:variant>
      <vt:variant>
        <vt:i4>5</vt:i4>
      </vt:variant>
      <vt:variant>
        <vt:lpwstr/>
      </vt:variant>
      <vt:variant>
        <vt:lpwstr>_Toc141700181</vt:lpwstr>
      </vt:variant>
      <vt:variant>
        <vt:i4>1835057</vt:i4>
      </vt:variant>
      <vt:variant>
        <vt:i4>86</vt:i4>
      </vt:variant>
      <vt:variant>
        <vt:i4>0</vt:i4>
      </vt:variant>
      <vt:variant>
        <vt:i4>5</vt:i4>
      </vt:variant>
      <vt:variant>
        <vt:lpwstr/>
      </vt:variant>
      <vt:variant>
        <vt:lpwstr>_Toc141700180</vt:lpwstr>
      </vt:variant>
      <vt:variant>
        <vt:i4>1245233</vt:i4>
      </vt:variant>
      <vt:variant>
        <vt:i4>80</vt:i4>
      </vt:variant>
      <vt:variant>
        <vt:i4>0</vt:i4>
      </vt:variant>
      <vt:variant>
        <vt:i4>5</vt:i4>
      </vt:variant>
      <vt:variant>
        <vt:lpwstr/>
      </vt:variant>
      <vt:variant>
        <vt:lpwstr>_Toc141700179</vt:lpwstr>
      </vt:variant>
      <vt:variant>
        <vt:i4>1245233</vt:i4>
      </vt:variant>
      <vt:variant>
        <vt:i4>74</vt:i4>
      </vt:variant>
      <vt:variant>
        <vt:i4>0</vt:i4>
      </vt:variant>
      <vt:variant>
        <vt:i4>5</vt:i4>
      </vt:variant>
      <vt:variant>
        <vt:lpwstr/>
      </vt:variant>
      <vt:variant>
        <vt:lpwstr>_Toc141700178</vt:lpwstr>
      </vt:variant>
      <vt:variant>
        <vt:i4>1245233</vt:i4>
      </vt:variant>
      <vt:variant>
        <vt:i4>68</vt:i4>
      </vt:variant>
      <vt:variant>
        <vt:i4>0</vt:i4>
      </vt:variant>
      <vt:variant>
        <vt:i4>5</vt:i4>
      </vt:variant>
      <vt:variant>
        <vt:lpwstr/>
      </vt:variant>
      <vt:variant>
        <vt:lpwstr>_Toc141700177</vt:lpwstr>
      </vt:variant>
      <vt:variant>
        <vt:i4>1245233</vt:i4>
      </vt:variant>
      <vt:variant>
        <vt:i4>62</vt:i4>
      </vt:variant>
      <vt:variant>
        <vt:i4>0</vt:i4>
      </vt:variant>
      <vt:variant>
        <vt:i4>5</vt:i4>
      </vt:variant>
      <vt:variant>
        <vt:lpwstr/>
      </vt:variant>
      <vt:variant>
        <vt:lpwstr>_Toc141700176</vt:lpwstr>
      </vt:variant>
      <vt:variant>
        <vt:i4>1245233</vt:i4>
      </vt:variant>
      <vt:variant>
        <vt:i4>56</vt:i4>
      </vt:variant>
      <vt:variant>
        <vt:i4>0</vt:i4>
      </vt:variant>
      <vt:variant>
        <vt:i4>5</vt:i4>
      </vt:variant>
      <vt:variant>
        <vt:lpwstr/>
      </vt:variant>
      <vt:variant>
        <vt:lpwstr>_Toc141700175</vt:lpwstr>
      </vt:variant>
      <vt:variant>
        <vt:i4>1245233</vt:i4>
      </vt:variant>
      <vt:variant>
        <vt:i4>50</vt:i4>
      </vt:variant>
      <vt:variant>
        <vt:i4>0</vt:i4>
      </vt:variant>
      <vt:variant>
        <vt:i4>5</vt:i4>
      </vt:variant>
      <vt:variant>
        <vt:lpwstr/>
      </vt:variant>
      <vt:variant>
        <vt:lpwstr>_Toc141700174</vt:lpwstr>
      </vt:variant>
      <vt:variant>
        <vt:i4>1245233</vt:i4>
      </vt:variant>
      <vt:variant>
        <vt:i4>44</vt:i4>
      </vt:variant>
      <vt:variant>
        <vt:i4>0</vt:i4>
      </vt:variant>
      <vt:variant>
        <vt:i4>5</vt:i4>
      </vt:variant>
      <vt:variant>
        <vt:lpwstr/>
      </vt:variant>
      <vt:variant>
        <vt:lpwstr>_Toc141700173</vt:lpwstr>
      </vt:variant>
      <vt:variant>
        <vt:i4>1245233</vt:i4>
      </vt:variant>
      <vt:variant>
        <vt:i4>38</vt:i4>
      </vt:variant>
      <vt:variant>
        <vt:i4>0</vt:i4>
      </vt:variant>
      <vt:variant>
        <vt:i4>5</vt:i4>
      </vt:variant>
      <vt:variant>
        <vt:lpwstr/>
      </vt:variant>
      <vt:variant>
        <vt:lpwstr>_Toc141700172</vt:lpwstr>
      </vt:variant>
      <vt:variant>
        <vt:i4>1245233</vt:i4>
      </vt:variant>
      <vt:variant>
        <vt:i4>32</vt:i4>
      </vt:variant>
      <vt:variant>
        <vt:i4>0</vt:i4>
      </vt:variant>
      <vt:variant>
        <vt:i4>5</vt:i4>
      </vt:variant>
      <vt:variant>
        <vt:lpwstr/>
      </vt:variant>
      <vt:variant>
        <vt:lpwstr>_Toc141700171</vt:lpwstr>
      </vt:variant>
      <vt:variant>
        <vt:i4>1245233</vt:i4>
      </vt:variant>
      <vt:variant>
        <vt:i4>26</vt:i4>
      </vt:variant>
      <vt:variant>
        <vt:i4>0</vt:i4>
      </vt:variant>
      <vt:variant>
        <vt:i4>5</vt:i4>
      </vt:variant>
      <vt:variant>
        <vt:lpwstr/>
      </vt:variant>
      <vt:variant>
        <vt:lpwstr>_Toc141700170</vt:lpwstr>
      </vt:variant>
      <vt:variant>
        <vt:i4>1179697</vt:i4>
      </vt:variant>
      <vt:variant>
        <vt:i4>20</vt:i4>
      </vt:variant>
      <vt:variant>
        <vt:i4>0</vt:i4>
      </vt:variant>
      <vt:variant>
        <vt:i4>5</vt:i4>
      </vt:variant>
      <vt:variant>
        <vt:lpwstr/>
      </vt:variant>
      <vt:variant>
        <vt:lpwstr>_Toc141700169</vt:lpwstr>
      </vt:variant>
      <vt:variant>
        <vt:i4>1179697</vt:i4>
      </vt:variant>
      <vt:variant>
        <vt:i4>14</vt:i4>
      </vt:variant>
      <vt:variant>
        <vt:i4>0</vt:i4>
      </vt:variant>
      <vt:variant>
        <vt:i4>5</vt:i4>
      </vt:variant>
      <vt:variant>
        <vt:lpwstr/>
      </vt:variant>
      <vt:variant>
        <vt:lpwstr>_Toc141700168</vt:lpwstr>
      </vt:variant>
      <vt:variant>
        <vt:i4>1179697</vt:i4>
      </vt:variant>
      <vt:variant>
        <vt:i4>8</vt:i4>
      </vt:variant>
      <vt:variant>
        <vt:i4>0</vt:i4>
      </vt:variant>
      <vt:variant>
        <vt:i4>5</vt:i4>
      </vt:variant>
      <vt:variant>
        <vt:lpwstr/>
      </vt:variant>
      <vt:variant>
        <vt:lpwstr>_Toc141700167</vt:lpwstr>
      </vt:variant>
      <vt:variant>
        <vt:i4>1179697</vt:i4>
      </vt:variant>
      <vt:variant>
        <vt:i4>2</vt:i4>
      </vt:variant>
      <vt:variant>
        <vt:i4>0</vt:i4>
      </vt:variant>
      <vt:variant>
        <vt:i4>5</vt:i4>
      </vt:variant>
      <vt:variant>
        <vt:lpwstr/>
      </vt:variant>
      <vt:variant>
        <vt:lpwstr>_Toc141700166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 Title Goes Here</dc:title>
  <dc:subject/>
  <dc:creator>Fred McGillicutty</dc:creator>
  <cp:keywords/>
  <cp:lastModifiedBy>Louis Au</cp:lastModifiedBy>
  <cp:revision>2</cp:revision>
  <cp:lastPrinted>2004-03-25T23:25:00Z</cp:lastPrinted>
  <dcterms:created xsi:type="dcterms:W3CDTF">2026-01-21T06:58:00Z</dcterms:created>
  <dcterms:modified xsi:type="dcterms:W3CDTF">2026-01-21T06:58:00Z</dcterms:modified>
</cp:coreProperties>
</file>